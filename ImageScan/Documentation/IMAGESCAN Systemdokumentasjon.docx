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7277" w:rsidRPr="00D07191" w:rsidRDefault="005D30FA">
      <w:pPr>
        <w:rPr>
          <w:noProof/>
        </w:rPr>
      </w:pP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</w:p>
    <w:p w:rsidR="006C7277" w:rsidRPr="00D07191" w:rsidRDefault="006C7277">
      <w:pPr>
        <w:rPr>
          <w:noProof/>
        </w:rPr>
      </w:pPr>
    </w:p>
    <w:p w:rsidR="006C7277" w:rsidRPr="00D07191" w:rsidRDefault="006C7277">
      <w:pPr>
        <w:rPr>
          <w:b/>
          <w:noProof/>
          <w:sz w:val="24"/>
        </w:rPr>
      </w:pPr>
    </w:p>
    <w:p w:rsidR="006C7277" w:rsidRPr="00D07191" w:rsidRDefault="00C833DA">
      <w:pPr>
        <w:rPr>
          <w:b/>
          <w:noProof/>
          <w:sz w:val="24"/>
        </w:rPr>
      </w:pPr>
      <w:r>
        <w:rPr>
          <w:b/>
          <w:noProof/>
          <w:sz w:val="24"/>
        </w:rPr>
        <w:softHyphen/>
      </w:r>
      <w:r>
        <w:rPr>
          <w:b/>
          <w:noProof/>
          <w:sz w:val="24"/>
        </w:rPr>
        <w:softHyphen/>
      </w:r>
      <w:r>
        <w:rPr>
          <w:b/>
          <w:noProof/>
          <w:sz w:val="24"/>
        </w:rPr>
        <w:softHyphen/>
      </w:r>
      <w:r>
        <w:rPr>
          <w:b/>
          <w:noProof/>
          <w:sz w:val="24"/>
        </w:rPr>
        <w:softHyphen/>
      </w:r>
      <w:r>
        <w:rPr>
          <w:b/>
          <w:noProof/>
          <w:sz w:val="24"/>
        </w:rPr>
        <w:softHyphen/>
      </w:r>
    </w:p>
    <w:p w:rsidR="006C7277" w:rsidRPr="00D07191" w:rsidRDefault="006C7277">
      <w:pPr>
        <w:rPr>
          <w:b/>
          <w:noProof/>
          <w:sz w:val="24"/>
        </w:rPr>
      </w:pPr>
    </w:p>
    <w:p w:rsidR="006C7277" w:rsidRPr="00D07191" w:rsidRDefault="006C7277">
      <w:pPr>
        <w:rPr>
          <w:b/>
          <w:noProof/>
          <w:sz w:val="24"/>
        </w:rPr>
      </w:pPr>
    </w:p>
    <w:p w:rsidR="006C7277" w:rsidRPr="00D07191" w:rsidRDefault="006C7277">
      <w:pPr>
        <w:rPr>
          <w:b/>
          <w:noProof/>
          <w:sz w:val="24"/>
        </w:rPr>
      </w:pPr>
    </w:p>
    <w:p w:rsidR="006C7277" w:rsidRPr="00D07191" w:rsidRDefault="004F6DEB" w:rsidP="004F6DEB">
      <w:pPr>
        <w:tabs>
          <w:tab w:val="left" w:pos="4950"/>
        </w:tabs>
        <w:rPr>
          <w:b/>
          <w:noProof/>
          <w:sz w:val="24"/>
        </w:rPr>
      </w:pPr>
      <w:r w:rsidRPr="00D07191">
        <w:rPr>
          <w:b/>
          <w:noProof/>
          <w:sz w:val="24"/>
        </w:rPr>
        <w:tab/>
      </w:r>
    </w:p>
    <w:p w:rsidR="006C7277" w:rsidRPr="00D07191" w:rsidRDefault="006C7277">
      <w:pPr>
        <w:rPr>
          <w:b/>
          <w:noProof/>
          <w:sz w:val="24"/>
        </w:rPr>
      </w:pPr>
    </w:p>
    <w:p w:rsidR="006C7277" w:rsidRPr="00D07191" w:rsidRDefault="006C7277">
      <w:pPr>
        <w:rPr>
          <w:b/>
          <w:noProof/>
          <w:sz w:val="24"/>
        </w:rPr>
      </w:pPr>
    </w:p>
    <w:p w:rsidR="006C7277" w:rsidRPr="00D07191" w:rsidRDefault="006C7277">
      <w:pPr>
        <w:rPr>
          <w:b/>
          <w:noProof/>
          <w:sz w:val="24"/>
        </w:rPr>
      </w:pPr>
    </w:p>
    <w:p w:rsidR="006C7277" w:rsidRPr="00D07191" w:rsidRDefault="006C7277">
      <w:pPr>
        <w:rPr>
          <w:b/>
          <w:noProof/>
          <w:sz w:val="24"/>
        </w:rPr>
      </w:pPr>
    </w:p>
    <w:p w:rsidR="006C7277" w:rsidRPr="00D07191" w:rsidRDefault="006C7277">
      <w:pPr>
        <w:rPr>
          <w:b/>
          <w:noProof/>
          <w:sz w:val="24"/>
        </w:rPr>
      </w:pPr>
    </w:p>
    <w:p w:rsidR="006C7277" w:rsidRPr="00D07191" w:rsidRDefault="006C7277">
      <w:pPr>
        <w:rPr>
          <w:b/>
          <w:noProof/>
          <w:sz w:val="24"/>
        </w:rPr>
      </w:pPr>
    </w:p>
    <w:p w:rsidR="006C7277" w:rsidRPr="002410DC" w:rsidRDefault="006C7277">
      <w:pPr>
        <w:rPr>
          <w:rFonts w:ascii="Arial" w:hAnsi="Arial" w:cs="Arial"/>
          <w:b/>
          <w:noProof/>
          <w:sz w:val="24"/>
        </w:rPr>
      </w:pPr>
    </w:p>
    <w:p w:rsidR="006C7277" w:rsidRPr="002410DC" w:rsidRDefault="006C7277">
      <w:pPr>
        <w:rPr>
          <w:rFonts w:ascii="Arial" w:hAnsi="Arial" w:cs="Arial"/>
          <w:b/>
          <w:noProof/>
          <w:sz w:val="24"/>
        </w:rPr>
      </w:pPr>
    </w:p>
    <w:tbl>
      <w:tblPr>
        <w:tblW w:w="0" w:type="auto"/>
        <w:tblInd w:w="108" w:type="dxa"/>
        <w:tblLook w:val="00BF"/>
      </w:tblPr>
      <w:tblGrid>
        <w:gridCol w:w="8420"/>
      </w:tblGrid>
      <w:tr w:rsidR="006C7277" w:rsidRPr="002410DC">
        <w:trPr>
          <w:trHeight w:val="710"/>
        </w:trPr>
        <w:tc>
          <w:tcPr>
            <w:tcW w:w="8420" w:type="dxa"/>
          </w:tcPr>
          <w:p w:rsidR="006C7277" w:rsidRPr="00045B44" w:rsidRDefault="00A41AE4">
            <w:pPr>
              <w:jc w:val="right"/>
              <w:rPr>
                <w:rFonts w:ascii="Arial" w:hAnsi="Arial" w:cs="Arial"/>
                <w:b/>
                <w:noProof/>
                <w:sz w:val="48"/>
                <w:szCs w:val="48"/>
              </w:rPr>
            </w:pPr>
            <w:r>
              <w:rPr>
                <w:rFonts w:ascii="Arial" w:hAnsi="Arial" w:cs="Arial"/>
                <w:b/>
                <w:noProof/>
                <w:sz w:val="48"/>
                <w:szCs w:val="48"/>
              </w:rPr>
              <w:t>ImageScan</w:t>
            </w:r>
          </w:p>
          <w:p w:rsidR="006E3514" w:rsidRPr="002410DC" w:rsidRDefault="008F2064" w:rsidP="00484E65">
            <w:pPr>
              <w:jc w:val="right"/>
              <w:rPr>
                <w:rFonts w:ascii="Arial" w:hAnsi="Arial" w:cs="Arial"/>
                <w:b/>
                <w:noProof/>
                <w:sz w:val="40"/>
                <w:szCs w:val="40"/>
              </w:rPr>
            </w:pPr>
            <w:r>
              <w:rPr>
                <w:rFonts w:ascii="Arial" w:hAnsi="Arial" w:cs="Arial"/>
                <w:b/>
                <w:noProof/>
                <w:sz w:val="40"/>
                <w:szCs w:val="40"/>
              </w:rPr>
              <w:t>Systemdokumentasjon</w:t>
            </w:r>
          </w:p>
        </w:tc>
      </w:tr>
      <w:tr w:rsidR="006C7277" w:rsidRPr="002410DC">
        <w:tc>
          <w:tcPr>
            <w:tcW w:w="8420" w:type="dxa"/>
            <w:shd w:val="clear" w:color="auto" w:fill="999999"/>
          </w:tcPr>
          <w:p w:rsidR="006C7277" w:rsidRPr="002410DC" w:rsidRDefault="006C7277">
            <w:pPr>
              <w:rPr>
                <w:rFonts w:ascii="Arial" w:hAnsi="Arial" w:cs="Arial"/>
                <w:b/>
                <w:noProof/>
                <w:sz w:val="24"/>
              </w:rPr>
            </w:pPr>
          </w:p>
        </w:tc>
      </w:tr>
      <w:tr w:rsidR="006C7277" w:rsidRPr="002410DC">
        <w:trPr>
          <w:trHeight w:val="604"/>
        </w:trPr>
        <w:tc>
          <w:tcPr>
            <w:tcW w:w="8420" w:type="dxa"/>
          </w:tcPr>
          <w:p w:rsidR="006E3514" w:rsidRPr="002410DC" w:rsidRDefault="00C66DBF" w:rsidP="00A84AF0">
            <w:pPr>
              <w:jc w:val="right"/>
              <w:rPr>
                <w:rFonts w:ascii="Arial" w:hAnsi="Arial" w:cs="Arial"/>
                <w:b/>
                <w:noProof/>
                <w:sz w:val="24"/>
              </w:rPr>
            </w:pPr>
            <w:r w:rsidRPr="002410DC">
              <w:rPr>
                <w:rFonts w:ascii="Arial" w:hAnsi="Arial" w:cs="Arial"/>
                <w:b/>
                <w:noProof/>
                <w:sz w:val="24"/>
              </w:rPr>
              <w:t>Versjon 1</w:t>
            </w:r>
            <w:r w:rsidR="006E3514" w:rsidRPr="002410DC">
              <w:rPr>
                <w:rFonts w:ascii="Arial" w:hAnsi="Arial" w:cs="Arial"/>
                <w:b/>
                <w:noProof/>
                <w:sz w:val="24"/>
              </w:rPr>
              <w:t>.</w:t>
            </w:r>
            <w:r w:rsidR="002467ED">
              <w:rPr>
                <w:rFonts w:ascii="Arial" w:hAnsi="Arial" w:cs="Arial"/>
                <w:b/>
                <w:noProof/>
                <w:sz w:val="24"/>
              </w:rPr>
              <w:t>0</w:t>
            </w:r>
          </w:p>
        </w:tc>
      </w:tr>
    </w:tbl>
    <w:p w:rsidR="006C7277" w:rsidRPr="002410DC" w:rsidRDefault="006C7277">
      <w:pPr>
        <w:rPr>
          <w:rFonts w:ascii="Arial" w:hAnsi="Arial" w:cs="Arial"/>
          <w:b/>
          <w:noProof/>
          <w:sz w:val="24"/>
        </w:rPr>
      </w:pPr>
    </w:p>
    <w:p w:rsidR="006C7277" w:rsidRPr="002410DC" w:rsidRDefault="006C7277">
      <w:pPr>
        <w:rPr>
          <w:rFonts w:ascii="Arial" w:hAnsi="Arial" w:cs="Arial"/>
          <w:b/>
          <w:noProof/>
          <w:sz w:val="24"/>
        </w:rPr>
      </w:pPr>
    </w:p>
    <w:p w:rsidR="006C7277" w:rsidRPr="002410DC" w:rsidRDefault="006C7277">
      <w:pPr>
        <w:rPr>
          <w:rFonts w:ascii="Arial" w:hAnsi="Arial" w:cs="Arial"/>
          <w:b/>
          <w:noProof/>
          <w:sz w:val="24"/>
        </w:rPr>
      </w:pPr>
    </w:p>
    <w:p w:rsidR="006C7277" w:rsidRPr="002410DC" w:rsidRDefault="006C7277">
      <w:pPr>
        <w:rPr>
          <w:rFonts w:ascii="Arial" w:hAnsi="Arial" w:cs="Arial"/>
          <w:b/>
          <w:noProof/>
          <w:sz w:val="24"/>
        </w:rPr>
      </w:pPr>
    </w:p>
    <w:p w:rsidR="006C7277" w:rsidRPr="002410DC" w:rsidRDefault="006C7277">
      <w:pPr>
        <w:jc w:val="right"/>
        <w:rPr>
          <w:rFonts w:ascii="Arial" w:hAnsi="Arial" w:cs="Arial"/>
          <w:noProof/>
        </w:rPr>
      </w:pPr>
    </w:p>
    <w:p w:rsidR="006C7277" w:rsidRPr="002410DC" w:rsidRDefault="006C7277">
      <w:pPr>
        <w:jc w:val="right"/>
        <w:rPr>
          <w:rFonts w:ascii="Arial" w:hAnsi="Arial" w:cs="Arial"/>
          <w:noProof/>
        </w:rPr>
      </w:pPr>
    </w:p>
    <w:p w:rsidR="006C7277" w:rsidRPr="002410DC" w:rsidRDefault="006C7277">
      <w:pPr>
        <w:jc w:val="right"/>
        <w:rPr>
          <w:rFonts w:ascii="Arial" w:hAnsi="Arial" w:cs="Arial"/>
          <w:noProof/>
          <w:sz w:val="20"/>
          <w:szCs w:val="20"/>
        </w:rPr>
      </w:pPr>
      <w:r w:rsidRPr="002410DC">
        <w:rPr>
          <w:rFonts w:ascii="Arial" w:hAnsi="Arial" w:cs="Arial"/>
          <w:noProof/>
          <w:sz w:val="20"/>
          <w:szCs w:val="20"/>
        </w:rPr>
        <w:t>Dokumentet er skrevet av</w:t>
      </w:r>
    </w:p>
    <w:p w:rsidR="006C7277" w:rsidRPr="002410DC" w:rsidRDefault="002467ED">
      <w:pPr>
        <w:jc w:val="right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Evry</w:t>
      </w:r>
    </w:p>
    <w:p w:rsidR="006C7277" w:rsidRPr="002410DC" w:rsidRDefault="00373301">
      <w:pPr>
        <w:jc w:val="right"/>
        <w:rPr>
          <w:rFonts w:ascii="Arial" w:hAnsi="Arial" w:cs="Arial"/>
          <w:noProof/>
          <w:sz w:val="20"/>
          <w:szCs w:val="20"/>
        </w:rPr>
      </w:pPr>
      <w:r w:rsidRPr="002410DC">
        <w:rPr>
          <w:rFonts w:ascii="Arial" w:hAnsi="Arial" w:cs="Arial"/>
          <w:noProof/>
          <w:sz w:val="20"/>
          <w:szCs w:val="20"/>
        </w:rPr>
        <w:t xml:space="preserve">Dato: </w:t>
      </w:r>
      <w:r w:rsidR="00DD0AC6">
        <w:rPr>
          <w:rFonts w:ascii="Arial" w:hAnsi="Arial" w:cs="Arial"/>
          <w:noProof/>
          <w:sz w:val="20"/>
          <w:szCs w:val="20"/>
        </w:rPr>
        <w:fldChar w:fldCharType="begin"/>
      </w:r>
      <w:r w:rsidR="00A41AE4">
        <w:rPr>
          <w:rFonts w:ascii="Arial" w:hAnsi="Arial" w:cs="Arial"/>
          <w:noProof/>
          <w:sz w:val="20"/>
          <w:szCs w:val="20"/>
        </w:rPr>
        <w:instrText xml:space="preserve"> CREATEDATE  \@ "dd.MM.yy"  \* MERGEFORMAT </w:instrText>
      </w:r>
      <w:r w:rsidR="00DD0AC6">
        <w:rPr>
          <w:rFonts w:ascii="Arial" w:hAnsi="Arial" w:cs="Arial"/>
          <w:noProof/>
          <w:sz w:val="20"/>
          <w:szCs w:val="20"/>
        </w:rPr>
        <w:fldChar w:fldCharType="separate"/>
      </w:r>
      <w:r w:rsidR="00A41AE4">
        <w:rPr>
          <w:rFonts w:ascii="Arial" w:hAnsi="Arial" w:cs="Arial"/>
          <w:noProof/>
          <w:sz w:val="20"/>
          <w:szCs w:val="20"/>
        </w:rPr>
        <w:t>29.03.12</w:t>
      </w:r>
      <w:r w:rsidR="00DD0AC6">
        <w:rPr>
          <w:rFonts w:ascii="Arial" w:hAnsi="Arial" w:cs="Arial"/>
          <w:noProof/>
          <w:sz w:val="20"/>
          <w:szCs w:val="20"/>
        </w:rPr>
        <w:fldChar w:fldCharType="end"/>
      </w:r>
    </w:p>
    <w:p w:rsidR="006C7277" w:rsidRPr="002410DC" w:rsidRDefault="00132614">
      <w:pPr>
        <w:jc w:val="right"/>
        <w:rPr>
          <w:rFonts w:ascii="Arial" w:hAnsi="Arial" w:cs="Arial"/>
          <w:noProof/>
          <w:sz w:val="20"/>
          <w:szCs w:val="20"/>
        </w:rPr>
      </w:pPr>
      <w:r w:rsidRPr="002410DC">
        <w:rPr>
          <w:rFonts w:ascii="Arial" w:hAnsi="Arial" w:cs="Arial"/>
          <w:noProof/>
          <w:sz w:val="20"/>
          <w:szCs w:val="20"/>
        </w:rPr>
        <w:t>Versjon: 1.0</w:t>
      </w:r>
    </w:p>
    <w:p w:rsidR="003C191D" w:rsidRPr="002410DC" w:rsidRDefault="006C7277">
      <w:pPr>
        <w:rPr>
          <w:rFonts w:ascii="Arial" w:hAnsi="Arial" w:cs="Arial"/>
          <w:b/>
          <w:noProof/>
          <w:sz w:val="24"/>
        </w:rPr>
      </w:pPr>
      <w:r w:rsidRPr="002410DC">
        <w:rPr>
          <w:rFonts w:ascii="Arial" w:hAnsi="Arial" w:cs="Arial"/>
          <w:b/>
          <w:noProof/>
          <w:sz w:val="24"/>
        </w:rPr>
        <w:br w:type="page"/>
      </w:r>
    </w:p>
    <w:p w:rsidR="006C7277" w:rsidRPr="002410DC" w:rsidRDefault="006C7277">
      <w:pPr>
        <w:rPr>
          <w:rFonts w:ascii="Arial" w:hAnsi="Arial" w:cs="Arial"/>
          <w:b/>
          <w:noProof/>
          <w:sz w:val="24"/>
        </w:rPr>
      </w:pPr>
      <w:r w:rsidRPr="002410DC">
        <w:rPr>
          <w:rFonts w:ascii="Arial" w:hAnsi="Arial" w:cs="Arial"/>
          <w:b/>
          <w:noProof/>
          <w:sz w:val="24"/>
        </w:rPr>
        <w:lastRenderedPageBreak/>
        <w:t>Endringshistorie</w:t>
      </w:r>
    </w:p>
    <w:p w:rsidR="006C7277" w:rsidRPr="002410DC" w:rsidRDefault="006C7277">
      <w:pPr>
        <w:rPr>
          <w:rFonts w:ascii="Arial" w:hAnsi="Arial" w:cs="Arial"/>
          <w:b/>
          <w:noProof/>
          <w:sz w:val="24"/>
        </w:rPr>
      </w:pPr>
    </w:p>
    <w:tbl>
      <w:tblPr>
        <w:tblW w:w="85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945"/>
        <w:gridCol w:w="867"/>
        <w:gridCol w:w="778"/>
        <w:gridCol w:w="5940"/>
      </w:tblGrid>
      <w:tr w:rsidR="000A5C02" w:rsidRPr="002410DC">
        <w:trPr>
          <w:trHeight w:val="284"/>
        </w:trPr>
        <w:tc>
          <w:tcPr>
            <w:tcW w:w="945" w:type="dxa"/>
          </w:tcPr>
          <w:p w:rsidR="000A5C02" w:rsidRPr="002410DC" w:rsidRDefault="000A5C02">
            <w:pPr>
              <w:jc w:val="center"/>
              <w:rPr>
                <w:rFonts w:ascii="Arial" w:hAnsi="Arial" w:cs="Arial"/>
                <w:b/>
                <w:bCs/>
                <w:noProof/>
              </w:rPr>
            </w:pPr>
            <w:r w:rsidRPr="002410DC">
              <w:rPr>
                <w:rFonts w:ascii="Arial" w:hAnsi="Arial" w:cs="Arial"/>
                <w:b/>
                <w:bCs/>
                <w:noProof/>
              </w:rPr>
              <w:t>Versjon</w:t>
            </w:r>
          </w:p>
        </w:tc>
        <w:tc>
          <w:tcPr>
            <w:tcW w:w="867" w:type="dxa"/>
          </w:tcPr>
          <w:p w:rsidR="000A5C02" w:rsidRPr="002410DC" w:rsidRDefault="000A5C02">
            <w:pPr>
              <w:jc w:val="center"/>
              <w:rPr>
                <w:rFonts w:ascii="Arial" w:hAnsi="Arial" w:cs="Arial"/>
                <w:b/>
                <w:bCs/>
                <w:noProof/>
              </w:rPr>
            </w:pPr>
            <w:r w:rsidRPr="002410DC">
              <w:rPr>
                <w:rFonts w:ascii="Arial" w:hAnsi="Arial" w:cs="Arial"/>
                <w:b/>
                <w:bCs/>
                <w:noProof/>
              </w:rPr>
              <w:t>Dato</w:t>
            </w:r>
          </w:p>
        </w:tc>
        <w:tc>
          <w:tcPr>
            <w:tcW w:w="778" w:type="dxa"/>
          </w:tcPr>
          <w:p w:rsidR="000A5C02" w:rsidRPr="002410DC" w:rsidRDefault="000A5C02">
            <w:pPr>
              <w:jc w:val="center"/>
              <w:rPr>
                <w:rFonts w:ascii="Arial" w:hAnsi="Arial" w:cs="Arial"/>
                <w:b/>
                <w:bCs/>
                <w:noProof/>
              </w:rPr>
            </w:pPr>
            <w:r w:rsidRPr="002410DC">
              <w:rPr>
                <w:rFonts w:ascii="Arial" w:hAnsi="Arial" w:cs="Arial"/>
                <w:b/>
                <w:bCs/>
                <w:noProof/>
              </w:rPr>
              <w:t>Sign</w:t>
            </w:r>
          </w:p>
        </w:tc>
        <w:tc>
          <w:tcPr>
            <w:tcW w:w="5940" w:type="dxa"/>
          </w:tcPr>
          <w:p w:rsidR="000A5C02" w:rsidRPr="002410DC" w:rsidRDefault="000A5C02">
            <w:pPr>
              <w:rPr>
                <w:rFonts w:ascii="Arial" w:hAnsi="Arial" w:cs="Arial"/>
                <w:b/>
                <w:bCs/>
                <w:noProof/>
              </w:rPr>
            </w:pPr>
            <w:r w:rsidRPr="002410DC">
              <w:rPr>
                <w:rFonts w:ascii="Arial" w:hAnsi="Arial" w:cs="Arial"/>
                <w:b/>
                <w:bCs/>
                <w:noProof/>
              </w:rPr>
              <w:t>Beskrivelse / endringer</w:t>
            </w:r>
          </w:p>
        </w:tc>
      </w:tr>
      <w:tr w:rsidR="000A5C02" w:rsidRPr="002410DC">
        <w:tc>
          <w:tcPr>
            <w:tcW w:w="945" w:type="dxa"/>
          </w:tcPr>
          <w:p w:rsidR="000A5C02" w:rsidRPr="002410DC" w:rsidRDefault="00C833DA">
            <w:pPr>
              <w:jc w:val="center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1.0</w:t>
            </w:r>
          </w:p>
        </w:tc>
        <w:tc>
          <w:tcPr>
            <w:tcW w:w="867" w:type="dxa"/>
          </w:tcPr>
          <w:p w:rsidR="000A5C02" w:rsidRPr="002410DC" w:rsidRDefault="00A41AE4" w:rsidP="008764E5">
            <w:pPr>
              <w:jc w:val="center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12.6.12</w:t>
            </w:r>
          </w:p>
        </w:tc>
        <w:tc>
          <w:tcPr>
            <w:tcW w:w="778" w:type="dxa"/>
          </w:tcPr>
          <w:p w:rsidR="000A5C02" w:rsidRPr="002410DC" w:rsidRDefault="00C833DA">
            <w:pPr>
              <w:jc w:val="center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Fros</w:t>
            </w:r>
          </w:p>
        </w:tc>
        <w:tc>
          <w:tcPr>
            <w:tcW w:w="5940" w:type="dxa"/>
          </w:tcPr>
          <w:p w:rsidR="000A5C02" w:rsidRPr="002410DC" w:rsidRDefault="00C833DA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Første utkast</w:t>
            </w:r>
          </w:p>
        </w:tc>
      </w:tr>
      <w:tr w:rsidR="008472B3" w:rsidRPr="00463AB4" w:rsidTr="00D73CBD">
        <w:tc>
          <w:tcPr>
            <w:tcW w:w="945" w:type="dxa"/>
          </w:tcPr>
          <w:p w:rsidR="008472B3" w:rsidRPr="00463AB4" w:rsidRDefault="008472B3" w:rsidP="00D73CBD">
            <w:pPr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867" w:type="dxa"/>
          </w:tcPr>
          <w:p w:rsidR="008472B3" w:rsidRPr="00463AB4" w:rsidRDefault="008472B3" w:rsidP="00D73CBD">
            <w:pPr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778" w:type="dxa"/>
          </w:tcPr>
          <w:p w:rsidR="008472B3" w:rsidRPr="00463AB4" w:rsidRDefault="008472B3" w:rsidP="00D73CBD">
            <w:pPr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5940" w:type="dxa"/>
          </w:tcPr>
          <w:p w:rsidR="008472B3" w:rsidRPr="00463AB4" w:rsidRDefault="008472B3" w:rsidP="00D73CBD">
            <w:pPr>
              <w:rPr>
                <w:rFonts w:ascii="Arial" w:hAnsi="Arial" w:cs="Arial"/>
                <w:noProof/>
              </w:rPr>
            </w:pPr>
          </w:p>
        </w:tc>
      </w:tr>
      <w:tr w:rsidR="000A5C02" w:rsidRPr="002410DC">
        <w:tc>
          <w:tcPr>
            <w:tcW w:w="945" w:type="dxa"/>
          </w:tcPr>
          <w:p w:rsidR="000A5C02" w:rsidRPr="002410DC" w:rsidRDefault="000A5C02">
            <w:pPr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867" w:type="dxa"/>
          </w:tcPr>
          <w:p w:rsidR="000A5C02" w:rsidRPr="002410DC" w:rsidRDefault="000A5C02">
            <w:pPr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778" w:type="dxa"/>
          </w:tcPr>
          <w:p w:rsidR="000A5C02" w:rsidRPr="002410DC" w:rsidRDefault="000A5C02">
            <w:pPr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5940" w:type="dxa"/>
          </w:tcPr>
          <w:p w:rsidR="000A5C02" w:rsidRPr="002410DC" w:rsidRDefault="000A5C02">
            <w:pPr>
              <w:rPr>
                <w:rFonts w:ascii="Arial" w:hAnsi="Arial" w:cs="Arial"/>
                <w:noProof/>
              </w:rPr>
            </w:pPr>
          </w:p>
        </w:tc>
      </w:tr>
      <w:tr w:rsidR="000A5C02" w:rsidRPr="002410DC">
        <w:tc>
          <w:tcPr>
            <w:tcW w:w="945" w:type="dxa"/>
          </w:tcPr>
          <w:p w:rsidR="000A5C02" w:rsidRPr="002410DC" w:rsidRDefault="000A5C02">
            <w:pPr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867" w:type="dxa"/>
          </w:tcPr>
          <w:p w:rsidR="000A5C02" w:rsidRPr="002410DC" w:rsidRDefault="000A5C02">
            <w:pPr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778" w:type="dxa"/>
          </w:tcPr>
          <w:p w:rsidR="000A5C02" w:rsidRPr="002410DC" w:rsidRDefault="000A5C02" w:rsidP="00DB4F34">
            <w:pPr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5940" w:type="dxa"/>
          </w:tcPr>
          <w:p w:rsidR="000A5C02" w:rsidRPr="002410DC" w:rsidRDefault="000A5C02">
            <w:pPr>
              <w:rPr>
                <w:rFonts w:ascii="Arial" w:hAnsi="Arial" w:cs="Arial"/>
                <w:noProof/>
              </w:rPr>
            </w:pPr>
          </w:p>
        </w:tc>
      </w:tr>
      <w:tr w:rsidR="000A5C02" w:rsidRPr="002410DC">
        <w:tc>
          <w:tcPr>
            <w:tcW w:w="945" w:type="dxa"/>
          </w:tcPr>
          <w:p w:rsidR="000A5C02" w:rsidRPr="002410DC" w:rsidRDefault="000A5C02">
            <w:pPr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867" w:type="dxa"/>
          </w:tcPr>
          <w:p w:rsidR="000A5C02" w:rsidRPr="002410DC" w:rsidRDefault="000A5C02">
            <w:pPr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778" w:type="dxa"/>
          </w:tcPr>
          <w:p w:rsidR="000A5C02" w:rsidRPr="002410DC" w:rsidRDefault="000A5C02">
            <w:pPr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5940" w:type="dxa"/>
          </w:tcPr>
          <w:p w:rsidR="000A5C02" w:rsidRPr="002410DC" w:rsidRDefault="000A5C02">
            <w:pPr>
              <w:rPr>
                <w:rFonts w:ascii="Arial" w:hAnsi="Arial" w:cs="Arial"/>
                <w:noProof/>
              </w:rPr>
            </w:pPr>
          </w:p>
        </w:tc>
      </w:tr>
      <w:tr w:rsidR="00132614" w:rsidRPr="002410DC">
        <w:tc>
          <w:tcPr>
            <w:tcW w:w="945" w:type="dxa"/>
          </w:tcPr>
          <w:p w:rsidR="00132614" w:rsidRPr="002410DC" w:rsidRDefault="00132614">
            <w:pPr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867" w:type="dxa"/>
          </w:tcPr>
          <w:p w:rsidR="00132614" w:rsidRPr="002410DC" w:rsidRDefault="00132614">
            <w:pPr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778" w:type="dxa"/>
          </w:tcPr>
          <w:p w:rsidR="00132614" w:rsidRPr="002410DC" w:rsidRDefault="00132614">
            <w:pPr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5940" w:type="dxa"/>
          </w:tcPr>
          <w:p w:rsidR="00132614" w:rsidRPr="002410DC" w:rsidRDefault="00132614">
            <w:pPr>
              <w:rPr>
                <w:rFonts w:ascii="Arial" w:hAnsi="Arial" w:cs="Arial"/>
                <w:noProof/>
              </w:rPr>
            </w:pPr>
          </w:p>
        </w:tc>
      </w:tr>
    </w:tbl>
    <w:p w:rsidR="006C7277" w:rsidRPr="002410DC" w:rsidRDefault="006C7277">
      <w:pPr>
        <w:rPr>
          <w:rFonts w:ascii="Arial" w:hAnsi="Arial" w:cs="Arial"/>
          <w:b/>
          <w:sz w:val="24"/>
        </w:rPr>
      </w:pPr>
      <w:r w:rsidRPr="002410DC">
        <w:rPr>
          <w:rFonts w:ascii="Arial" w:hAnsi="Arial" w:cs="Arial"/>
          <w:b/>
          <w:noProof/>
          <w:sz w:val="24"/>
        </w:rPr>
        <w:br w:type="page"/>
      </w:r>
    </w:p>
    <w:p w:rsidR="006C7277" w:rsidRPr="002410DC" w:rsidRDefault="006C7277">
      <w:pPr>
        <w:rPr>
          <w:rFonts w:ascii="Arial" w:hAnsi="Arial" w:cs="Arial"/>
          <w:b/>
          <w:noProof/>
          <w:sz w:val="24"/>
        </w:rPr>
      </w:pPr>
      <w:r w:rsidRPr="002410DC">
        <w:rPr>
          <w:rFonts w:ascii="Arial" w:hAnsi="Arial" w:cs="Arial"/>
          <w:b/>
          <w:noProof/>
          <w:sz w:val="24"/>
        </w:rPr>
        <w:lastRenderedPageBreak/>
        <w:t>INNHOLD</w:t>
      </w:r>
    </w:p>
    <w:p w:rsidR="006C7277" w:rsidRPr="002410DC" w:rsidRDefault="006C7277">
      <w:pPr>
        <w:rPr>
          <w:rFonts w:ascii="Arial" w:hAnsi="Arial" w:cs="Arial"/>
          <w:b/>
          <w:noProof/>
          <w:sz w:val="24"/>
        </w:rPr>
      </w:pPr>
    </w:p>
    <w:p w:rsidR="006B1324" w:rsidRDefault="00DD0AC6">
      <w:pPr>
        <w:pStyle w:val="INNH1"/>
        <w:tabs>
          <w:tab w:val="left" w:pos="720"/>
          <w:tab w:val="right" w:leader="dot" w:pos="830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nb-NO"/>
        </w:rPr>
      </w:pPr>
      <w:r w:rsidRPr="00DD0AC6">
        <w:rPr>
          <w:rFonts w:ascii="Arial" w:hAnsi="Arial" w:cs="Arial"/>
          <w:b w:val="0"/>
          <w:noProof/>
          <w:sz w:val="24"/>
        </w:rPr>
        <w:fldChar w:fldCharType="begin"/>
      </w:r>
      <w:r w:rsidR="006C7277" w:rsidRPr="002410DC">
        <w:rPr>
          <w:rFonts w:ascii="Arial" w:hAnsi="Arial" w:cs="Arial"/>
          <w:b w:val="0"/>
          <w:noProof/>
          <w:sz w:val="24"/>
        </w:rPr>
        <w:instrText xml:space="preserve"> TOC \o "1-3" \h \z \u </w:instrText>
      </w:r>
      <w:r w:rsidRPr="00DD0AC6">
        <w:rPr>
          <w:rFonts w:ascii="Arial" w:hAnsi="Arial" w:cs="Arial"/>
          <w:b w:val="0"/>
          <w:noProof/>
          <w:sz w:val="24"/>
        </w:rPr>
        <w:fldChar w:fldCharType="separate"/>
      </w:r>
      <w:hyperlink w:anchor="_Toc327347442" w:history="1">
        <w:r w:rsidR="006B1324" w:rsidRPr="00601265">
          <w:rPr>
            <w:rStyle w:val="Hyperkobling"/>
            <w:noProof/>
          </w:rPr>
          <w:t>1</w:t>
        </w:r>
        <w:r w:rsidR="006B1324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nb-NO"/>
          </w:rPr>
          <w:tab/>
        </w:r>
        <w:r w:rsidR="006B1324" w:rsidRPr="00601265">
          <w:rPr>
            <w:rStyle w:val="Hyperkobling"/>
            <w:noProof/>
          </w:rPr>
          <w:t>Om Systemdokumentasjonen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7347443" w:history="1">
        <w:r w:rsidR="006B1324" w:rsidRPr="00601265">
          <w:rPr>
            <w:rStyle w:val="Hyperkobling"/>
            <w:noProof/>
          </w:rPr>
          <w:t>1.1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B1324" w:rsidRPr="00601265">
          <w:rPr>
            <w:rStyle w:val="Hyperkobling"/>
            <w:noProof/>
          </w:rPr>
          <w:t>Kunde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7347444" w:history="1">
        <w:r w:rsidR="006B1324" w:rsidRPr="00601265">
          <w:rPr>
            <w:rStyle w:val="Hyperkobling"/>
            <w:noProof/>
          </w:rPr>
          <w:t>1.2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B1324" w:rsidRPr="00601265">
          <w:rPr>
            <w:rStyle w:val="Hyperkobling"/>
            <w:noProof/>
          </w:rPr>
          <w:t>Definisjoner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7347445" w:history="1">
        <w:r w:rsidR="006B1324" w:rsidRPr="00601265">
          <w:rPr>
            <w:rStyle w:val="Hyperkobling"/>
            <w:noProof/>
          </w:rPr>
          <w:t>1.3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B1324" w:rsidRPr="00601265">
          <w:rPr>
            <w:rStyle w:val="Hyperkobling"/>
            <w:noProof/>
          </w:rPr>
          <w:t>Nøkkelpersonell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7347446" w:history="1">
        <w:r w:rsidR="006B1324" w:rsidRPr="00601265">
          <w:rPr>
            <w:rStyle w:val="Hyperkobling"/>
            <w:noProof/>
          </w:rPr>
          <w:t>1.3.1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="006B1324" w:rsidRPr="00601265">
          <w:rPr>
            <w:rStyle w:val="Hyperkobling"/>
            <w:noProof/>
          </w:rPr>
          <w:t>Hos kunden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7347447" w:history="1">
        <w:r w:rsidR="006B1324" w:rsidRPr="00601265">
          <w:rPr>
            <w:rStyle w:val="Hyperkobling"/>
            <w:noProof/>
          </w:rPr>
          <w:t>1.3.2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="006B1324" w:rsidRPr="00601265">
          <w:rPr>
            <w:rStyle w:val="Hyperkobling"/>
            <w:noProof/>
          </w:rPr>
          <w:t>I Evry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1"/>
        <w:tabs>
          <w:tab w:val="left" w:pos="720"/>
          <w:tab w:val="right" w:leader="dot" w:pos="830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nb-NO"/>
        </w:rPr>
      </w:pPr>
      <w:hyperlink w:anchor="_Toc327347448" w:history="1">
        <w:r w:rsidR="006B1324" w:rsidRPr="00601265">
          <w:rPr>
            <w:rStyle w:val="Hyperkobling"/>
            <w:noProof/>
          </w:rPr>
          <w:t>2</w:t>
        </w:r>
        <w:r w:rsidR="006B1324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nb-NO"/>
          </w:rPr>
          <w:tab/>
        </w:r>
        <w:r w:rsidR="006B1324" w:rsidRPr="00601265">
          <w:rPr>
            <w:rStyle w:val="Hyperkobling"/>
            <w:noProof/>
          </w:rPr>
          <w:t>ImageScan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7347449" w:history="1">
        <w:r w:rsidR="006B1324" w:rsidRPr="00601265">
          <w:rPr>
            <w:rStyle w:val="Hyperkobling"/>
            <w:noProof/>
          </w:rPr>
          <w:t>2.1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B1324" w:rsidRPr="00601265">
          <w:rPr>
            <w:rStyle w:val="Hyperkobling"/>
            <w:noProof/>
          </w:rPr>
          <w:t>Systemskisse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7347450" w:history="1">
        <w:r w:rsidR="006B1324" w:rsidRPr="00601265">
          <w:rPr>
            <w:rStyle w:val="Hyperkobling"/>
            <w:noProof/>
          </w:rPr>
          <w:t>2.2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B1324" w:rsidRPr="00601265">
          <w:rPr>
            <w:rStyle w:val="Hyperkobling"/>
            <w:noProof/>
          </w:rPr>
          <w:t>Utseende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7347451" w:history="1">
        <w:r w:rsidR="006B1324" w:rsidRPr="00601265">
          <w:rPr>
            <w:rStyle w:val="Hyperkobling"/>
            <w:noProof/>
          </w:rPr>
          <w:t>2.3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B1324" w:rsidRPr="00601265">
          <w:rPr>
            <w:rStyle w:val="Hyperkobling"/>
            <w:noProof/>
          </w:rPr>
          <w:t>Verktøy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7347452" w:history="1">
        <w:r w:rsidR="006B1324" w:rsidRPr="00601265">
          <w:rPr>
            <w:rStyle w:val="Hyperkobling"/>
            <w:noProof/>
          </w:rPr>
          <w:t>2.4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B1324" w:rsidRPr="00601265">
          <w:rPr>
            <w:rStyle w:val="Hyperkobling"/>
            <w:noProof/>
          </w:rPr>
          <w:t>Visual Studio Solution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7347453" w:history="1">
        <w:r w:rsidR="006B1324" w:rsidRPr="00601265">
          <w:rPr>
            <w:rStyle w:val="Hyperkobling"/>
            <w:noProof/>
          </w:rPr>
          <w:t>2.4.1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="006B1324" w:rsidRPr="00601265">
          <w:rPr>
            <w:rStyle w:val="Hyperkobling"/>
            <w:noProof/>
          </w:rPr>
          <w:t>ImageScan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7347454" w:history="1">
        <w:r w:rsidR="006B1324" w:rsidRPr="00601265">
          <w:rPr>
            <w:rStyle w:val="Hyperkobling"/>
            <w:noProof/>
          </w:rPr>
          <w:t>2.4.2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="006B1324" w:rsidRPr="00601265">
          <w:rPr>
            <w:rStyle w:val="Hyperkobling"/>
            <w:noProof/>
          </w:rPr>
          <w:t>Documentation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7347455" w:history="1">
        <w:r w:rsidR="006B1324" w:rsidRPr="00601265">
          <w:rPr>
            <w:rStyle w:val="Hyperkobling"/>
            <w:noProof/>
          </w:rPr>
          <w:t>2.4.3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="006B1324" w:rsidRPr="00601265">
          <w:rPr>
            <w:rStyle w:val="Hyperkobling"/>
            <w:noProof/>
          </w:rPr>
          <w:t>Library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7347456" w:history="1">
        <w:r w:rsidR="006B1324" w:rsidRPr="00601265">
          <w:rPr>
            <w:rStyle w:val="Hyperkobling"/>
            <w:noProof/>
          </w:rPr>
          <w:t>2.4.4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="006B1324" w:rsidRPr="00601265">
          <w:rPr>
            <w:rStyle w:val="Hyperkobling"/>
            <w:noProof/>
          </w:rPr>
          <w:t>DocumentCreator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7347457" w:history="1">
        <w:r w:rsidR="006B1324" w:rsidRPr="00601265">
          <w:rPr>
            <w:rStyle w:val="Hyperkobling"/>
            <w:noProof/>
          </w:rPr>
          <w:t>2.4.5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="006B1324" w:rsidRPr="00601265">
          <w:rPr>
            <w:rStyle w:val="Hyperkobling"/>
            <w:noProof/>
          </w:rPr>
          <w:t>FileIO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7347458" w:history="1">
        <w:r w:rsidR="006B1324" w:rsidRPr="00601265">
          <w:rPr>
            <w:rStyle w:val="Hyperkobling"/>
            <w:noProof/>
          </w:rPr>
          <w:t>2.4.6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="006B1324" w:rsidRPr="00601265">
          <w:rPr>
            <w:rStyle w:val="Hyperkobling"/>
            <w:noProof/>
          </w:rPr>
          <w:t>FileLogging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7347459" w:history="1">
        <w:r w:rsidR="006B1324" w:rsidRPr="00601265">
          <w:rPr>
            <w:rStyle w:val="Hyperkobling"/>
            <w:noProof/>
          </w:rPr>
          <w:t>2.4.7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="006B1324" w:rsidRPr="00601265">
          <w:rPr>
            <w:rStyle w:val="Hyperkobling"/>
            <w:noProof/>
          </w:rPr>
          <w:t>Form.ico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7347460" w:history="1">
        <w:r w:rsidR="006B1324" w:rsidRPr="00601265">
          <w:rPr>
            <w:rStyle w:val="Hyperkobling"/>
            <w:noProof/>
          </w:rPr>
          <w:t>2.4.8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="006B1324" w:rsidRPr="00601265">
          <w:rPr>
            <w:rStyle w:val="Hyperkobling"/>
            <w:noProof/>
          </w:rPr>
          <w:t>ImageScanMainForm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7347461" w:history="1">
        <w:r w:rsidR="006B1324" w:rsidRPr="00601265">
          <w:rPr>
            <w:rStyle w:val="Hyperkobling"/>
            <w:noProof/>
          </w:rPr>
          <w:t>2.4.9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="006B1324" w:rsidRPr="00601265">
          <w:rPr>
            <w:rStyle w:val="Hyperkobling"/>
            <w:noProof/>
          </w:rPr>
          <w:t>ImageScanSplash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7347462" w:history="1">
        <w:r w:rsidR="006B1324" w:rsidRPr="00601265">
          <w:rPr>
            <w:rStyle w:val="Hyperkobling"/>
            <w:noProof/>
          </w:rPr>
          <w:t>2.4.10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="006B1324" w:rsidRPr="00601265">
          <w:rPr>
            <w:rStyle w:val="Hyperkobling"/>
            <w:noProof/>
          </w:rPr>
          <w:t>Program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7347463" w:history="1">
        <w:r w:rsidR="006B1324" w:rsidRPr="00601265">
          <w:rPr>
            <w:rStyle w:val="Hyperkobling"/>
            <w:noProof/>
          </w:rPr>
          <w:t>2.4.11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="006B1324" w:rsidRPr="00601265">
          <w:rPr>
            <w:rStyle w:val="Hyperkobling"/>
            <w:noProof/>
          </w:rPr>
          <w:t>Skanner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7347464" w:history="1">
        <w:r w:rsidR="006B1324" w:rsidRPr="00601265">
          <w:rPr>
            <w:rStyle w:val="Hyperkobling"/>
            <w:noProof/>
          </w:rPr>
          <w:t>2.4.12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="006B1324" w:rsidRPr="00601265">
          <w:rPr>
            <w:rStyle w:val="Hyperkobling"/>
            <w:noProof/>
          </w:rPr>
          <w:t>ScannerDefinitions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7347465" w:history="1">
        <w:r w:rsidR="006B1324" w:rsidRPr="00601265">
          <w:rPr>
            <w:rStyle w:val="Hyperkobling"/>
            <w:noProof/>
          </w:rPr>
          <w:t>2.4.13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="006B1324" w:rsidRPr="00601265">
          <w:rPr>
            <w:rStyle w:val="Hyperkobling"/>
            <w:noProof/>
          </w:rPr>
          <w:t>ScannerLogic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7347466" w:history="1">
        <w:r w:rsidR="006B1324" w:rsidRPr="00601265">
          <w:rPr>
            <w:rStyle w:val="Hyperkobling"/>
            <w:noProof/>
          </w:rPr>
          <w:t>2.4.14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="006B1324" w:rsidRPr="00601265">
          <w:rPr>
            <w:rStyle w:val="Hyperkobling"/>
            <w:noProof/>
          </w:rPr>
          <w:t>ScannerLogic_BarCodeHandling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7347467" w:history="1">
        <w:r w:rsidR="006B1324" w:rsidRPr="00601265">
          <w:rPr>
            <w:rStyle w:val="Hyperkobling"/>
            <w:noProof/>
          </w:rPr>
          <w:t>2.4.15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="006B1324" w:rsidRPr="00601265">
          <w:rPr>
            <w:rStyle w:val="Hyperkobling"/>
            <w:noProof/>
          </w:rPr>
          <w:t>ScannerLogic_GeneralFunctions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7347468" w:history="1">
        <w:r w:rsidR="006B1324" w:rsidRPr="00601265">
          <w:rPr>
            <w:rStyle w:val="Hyperkobling"/>
            <w:noProof/>
          </w:rPr>
          <w:t>2.4.16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="006B1324" w:rsidRPr="00601265">
          <w:rPr>
            <w:rStyle w:val="Hyperkobling"/>
            <w:noProof/>
          </w:rPr>
          <w:t>ScannerLogic_ImageHandling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7347469" w:history="1">
        <w:r w:rsidR="006B1324" w:rsidRPr="00601265">
          <w:rPr>
            <w:rStyle w:val="Hyperkobling"/>
            <w:noProof/>
          </w:rPr>
          <w:t>2.4.17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="006B1324" w:rsidRPr="00601265">
          <w:rPr>
            <w:rStyle w:val="Hyperkobling"/>
            <w:noProof/>
          </w:rPr>
          <w:t>ScannerLogic_NotificationHandling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7347470" w:history="1">
        <w:r w:rsidR="006B1324" w:rsidRPr="00601265">
          <w:rPr>
            <w:rStyle w:val="Hyperkobling"/>
            <w:noProof/>
          </w:rPr>
          <w:t>2.4.18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="006B1324" w:rsidRPr="00601265">
          <w:rPr>
            <w:rStyle w:val="Hyperkobling"/>
            <w:noProof/>
          </w:rPr>
          <w:t>ScannerLogic_OpenHandling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7347471" w:history="1">
        <w:r w:rsidR="006B1324" w:rsidRPr="00601265">
          <w:rPr>
            <w:rStyle w:val="Hyperkobling"/>
            <w:noProof/>
          </w:rPr>
          <w:t>2.4.19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="006B1324" w:rsidRPr="00601265">
          <w:rPr>
            <w:rStyle w:val="Hyperkobling"/>
            <w:noProof/>
          </w:rPr>
          <w:t>ScannerLogic_PNPHandling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7347472" w:history="1">
        <w:r w:rsidR="006B1324" w:rsidRPr="00601265">
          <w:rPr>
            <w:rStyle w:val="Hyperkobling"/>
            <w:noProof/>
          </w:rPr>
          <w:t>2.4.20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="006B1324" w:rsidRPr="00601265">
          <w:rPr>
            <w:rStyle w:val="Hyperkobling"/>
            <w:noProof/>
          </w:rPr>
          <w:t>ScannerLogic_VideoHandling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7347473" w:history="1">
        <w:r w:rsidR="006B1324" w:rsidRPr="00601265">
          <w:rPr>
            <w:rStyle w:val="Hyperkobling"/>
            <w:noProof/>
          </w:rPr>
          <w:t>2.4.21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="006B1324" w:rsidRPr="00601265">
          <w:rPr>
            <w:rStyle w:val="Hyperkobling"/>
            <w:noProof/>
          </w:rPr>
          <w:t>Utilities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7347474" w:history="1">
        <w:r w:rsidR="006B1324" w:rsidRPr="00601265">
          <w:rPr>
            <w:rStyle w:val="Hyperkobling"/>
            <w:noProof/>
          </w:rPr>
          <w:t>2.4.22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="006B1324" w:rsidRPr="00601265">
          <w:rPr>
            <w:rStyle w:val="Hyperkobling"/>
            <w:noProof/>
          </w:rPr>
          <w:t>ViewBarcode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7347475" w:history="1">
        <w:r w:rsidR="006B1324" w:rsidRPr="00601265">
          <w:rPr>
            <w:rStyle w:val="Hyperkobling"/>
            <w:noProof/>
          </w:rPr>
          <w:t>2.4.23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="006B1324" w:rsidRPr="00601265">
          <w:rPr>
            <w:rStyle w:val="Hyperkobling"/>
            <w:noProof/>
          </w:rPr>
          <w:t>XmlReader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7347476" w:history="1">
        <w:r w:rsidR="006B1324" w:rsidRPr="00601265">
          <w:rPr>
            <w:rStyle w:val="Hyperkobling"/>
            <w:noProof/>
          </w:rPr>
          <w:t>2.4.24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="006B1324" w:rsidRPr="00601265">
          <w:rPr>
            <w:rStyle w:val="Hyperkobling"/>
            <w:noProof/>
          </w:rPr>
          <w:t>ImageScan_Install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7347477" w:history="1">
        <w:r w:rsidR="006B1324" w:rsidRPr="00601265">
          <w:rPr>
            <w:rStyle w:val="Hyperkobling"/>
            <w:noProof/>
          </w:rPr>
          <w:t>2.5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B1324" w:rsidRPr="00601265">
          <w:rPr>
            <w:rStyle w:val="Hyperkobling"/>
            <w:noProof/>
          </w:rPr>
          <w:t>Produserte dokumenter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7347478" w:history="1">
        <w:r w:rsidR="006B1324" w:rsidRPr="00601265">
          <w:rPr>
            <w:rStyle w:val="Hyperkobling"/>
            <w:noProof/>
          </w:rPr>
          <w:t>2.5.1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="006B1324" w:rsidRPr="00601265">
          <w:rPr>
            <w:rStyle w:val="Hyperkobling"/>
            <w:noProof/>
          </w:rPr>
          <w:t>Løpenummerserie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7347479" w:history="1">
        <w:r w:rsidR="006B1324" w:rsidRPr="00601265">
          <w:rPr>
            <w:rStyle w:val="Hyperkobling"/>
            <w:noProof/>
          </w:rPr>
          <w:t>2.5.2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="006B1324" w:rsidRPr="00601265">
          <w:rPr>
            <w:rStyle w:val="Hyperkobling"/>
            <w:noProof/>
          </w:rPr>
          <w:t>Regler for navngiving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7347480" w:history="1">
        <w:r w:rsidR="006B1324" w:rsidRPr="00601265">
          <w:rPr>
            <w:rStyle w:val="Hyperkobling"/>
            <w:noProof/>
          </w:rPr>
          <w:t>2.5.3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="006B1324" w:rsidRPr="00601265">
          <w:rPr>
            <w:rStyle w:val="Hyperkobling"/>
            <w:noProof/>
          </w:rPr>
          <w:t>Innhold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7347481" w:history="1">
        <w:r w:rsidR="006B1324" w:rsidRPr="00601265">
          <w:rPr>
            <w:rStyle w:val="Hyperkobling"/>
            <w:noProof/>
          </w:rPr>
          <w:t>2.6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B1324" w:rsidRPr="00601265">
          <w:rPr>
            <w:rStyle w:val="Hyperkobling"/>
            <w:noProof/>
          </w:rPr>
          <w:t>Kommunikasjon mot skanner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7347482" w:history="1">
        <w:r w:rsidR="006B1324" w:rsidRPr="00601265">
          <w:rPr>
            <w:rStyle w:val="Hyperkobling"/>
            <w:noProof/>
          </w:rPr>
          <w:t>2.7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B1324" w:rsidRPr="00601265">
          <w:rPr>
            <w:rStyle w:val="Hyperkobling"/>
            <w:noProof/>
          </w:rPr>
          <w:t>Sikkerhet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7347483" w:history="1">
        <w:r w:rsidR="006B1324" w:rsidRPr="00601265">
          <w:rPr>
            <w:rStyle w:val="Hyperkobling"/>
            <w:noProof/>
          </w:rPr>
          <w:t>2.8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B1324" w:rsidRPr="00601265">
          <w:rPr>
            <w:rStyle w:val="Hyperkobling"/>
            <w:noProof/>
          </w:rPr>
          <w:t>Bruk av 3. parts produkter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7347484" w:history="1">
        <w:r w:rsidR="006B1324" w:rsidRPr="00601265">
          <w:rPr>
            <w:rStyle w:val="Hyperkobling"/>
            <w:noProof/>
          </w:rPr>
          <w:t>2.9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B1324" w:rsidRPr="00601265">
          <w:rPr>
            <w:rStyle w:val="Hyperkobling"/>
            <w:noProof/>
          </w:rPr>
          <w:t>Logging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7347485" w:history="1">
        <w:r w:rsidR="006B1324" w:rsidRPr="00601265">
          <w:rPr>
            <w:rStyle w:val="Hyperkobling"/>
            <w:noProof/>
          </w:rPr>
          <w:t>2.10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B1324" w:rsidRPr="00601265">
          <w:rPr>
            <w:rStyle w:val="Hyperkobling"/>
            <w:noProof/>
          </w:rPr>
          <w:t>Grensesnitt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7347486" w:history="1">
        <w:r w:rsidR="006B1324" w:rsidRPr="00601265">
          <w:rPr>
            <w:rStyle w:val="Hyperkobling"/>
            <w:noProof/>
          </w:rPr>
          <w:t>2.11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B1324" w:rsidRPr="00601265">
          <w:rPr>
            <w:rStyle w:val="Hyperkobling"/>
            <w:noProof/>
          </w:rPr>
          <w:t>Konfigurering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7347487" w:history="1">
        <w:r w:rsidR="006B1324" w:rsidRPr="00601265">
          <w:rPr>
            <w:rStyle w:val="Hyperkobling"/>
            <w:noProof/>
          </w:rPr>
          <w:t>2.12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B1324" w:rsidRPr="00601265">
          <w:rPr>
            <w:rStyle w:val="Hyperkobling"/>
            <w:noProof/>
          </w:rPr>
          <w:t>Miljøer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7347488" w:history="1">
        <w:r w:rsidR="006B1324" w:rsidRPr="00601265">
          <w:rPr>
            <w:rStyle w:val="Hyperkobling"/>
            <w:noProof/>
          </w:rPr>
          <w:t>2.13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B1324" w:rsidRPr="00601265">
          <w:rPr>
            <w:rStyle w:val="Hyperkobling"/>
            <w:noProof/>
          </w:rPr>
          <w:t>Utvikling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7347489" w:history="1">
        <w:r w:rsidR="006B1324" w:rsidRPr="00601265">
          <w:rPr>
            <w:rStyle w:val="Hyperkobling"/>
            <w:noProof/>
          </w:rPr>
          <w:t>2.14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B1324" w:rsidRPr="00601265">
          <w:rPr>
            <w:rStyle w:val="Hyperkobling"/>
            <w:noProof/>
          </w:rPr>
          <w:t>Test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7347490" w:history="1">
        <w:r w:rsidR="006B1324" w:rsidRPr="00601265">
          <w:rPr>
            <w:rStyle w:val="Hyperkobling"/>
            <w:noProof/>
          </w:rPr>
          <w:t>2.15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B1324" w:rsidRPr="00601265">
          <w:rPr>
            <w:rStyle w:val="Hyperkobling"/>
            <w:noProof/>
          </w:rPr>
          <w:t>QA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B1324" w:rsidRDefault="00DD0AC6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7347491" w:history="1">
        <w:r w:rsidR="006B1324" w:rsidRPr="00601265">
          <w:rPr>
            <w:rStyle w:val="Hyperkobling"/>
            <w:noProof/>
          </w:rPr>
          <w:t>2.16</w:t>
        </w:r>
        <w:r w:rsidR="006B132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B1324" w:rsidRPr="00601265">
          <w:rPr>
            <w:rStyle w:val="Hyperkobling"/>
            <w:noProof/>
          </w:rPr>
          <w:t>Produksjon</w:t>
        </w:r>
        <w:r w:rsidR="006B13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1324">
          <w:rPr>
            <w:noProof/>
            <w:webHidden/>
          </w:rPr>
          <w:instrText xml:space="preserve"> PAGEREF _Toc327347491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132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F369B" w:rsidRDefault="00DD0AC6" w:rsidP="00302444">
      <w:pPr>
        <w:rPr>
          <w:rFonts w:ascii="Arial" w:hAnsi="Arial" w:cs="Arial"/>
          <w:b/>
          <w:noProof/>
          <w:sz w:val="24"/>
        </w:rPr>
      </w:pPr>
      <w:r w:rsidRPr="002410DC">
        <w:rPr>
          <w:rFonts w:ascii="Arial" w:hAnsi="Arial" w:cs="Arial"/>
          <w:b/>
          <w:noProof/>
          <w:sz w:val="24"/>
        </w:rPr>
        <w:fldChar w:fldCharType="end"/>
      </w:r>
    </w:p>
    <w:p w:rsidR="00E21875" w:rsidRPr="002410DC" w:rsidRDefault="006F369B" w:rsidP="00302444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br w:type="page"/>
      </w:r>
    </w:p>
    <w:p w:rsidR="001A26C2" w:rsidRDefault="008F2E1D" w:rsidP="006F369B">
      <w:pPr>
        <w:pStyle w:val="Overskrift1"/>
      </w:pPr>
      <w:bookmarkStart w:id="0" w:name="_Toc327347442"/>
      <w:r>
        <w:lastRenderedPageBreak/>
        <w:t>Om S</w:t>
      </w:r>
      <w:r w:rsidR="00F31E8B">
        <w:t>ystemdokumentasjonen</w:t>
      </w:r>
      <w:bookmarkEnd w:id="0"/>
    </w:p>
    <w:p w:rsidR="006551FB" w:rsidRPr="006551FB" w:rsidRDefault="006551FB" w:rsidP="0001635A">
      <w:pPr>
        <w:pStyle w:val="Overskrift2"/>
      </w:pPr>
      <w:bookmarkStart w:id="1" w:name="_Toc327347443"/>
      <w:r>
        <w:t>Kunde</w:t>
      </w:r>
      <w:bookmarkEnd w:id="1"/>
    </w:p>
    <w:p w:rsidR="00F31E8B" w:rsidRDefault="00F31E8B" w:rsidP="00F31E8B">
      <w:pPr>
        <w:pStyle w:val="Brdtekst"/>
      </w:pPr>
      <w:r>
        <w:t>Denne dokumentasjon inneholder systemdokumen</w:t>
      </w:r>
      <w:r w:rsidR="002467ED">
        <w:t xml:space="preserve">tasjonen for applikasjonen </w:t>
      </w:r>
      <w:r w:rsidR="00A41AE4">
        <w:t>ImageScan</w:t>
      </w:r>
      <w:r>
        <w:t>.</w:t>
      </w:r>
    </w:p>
    <w:p w:rsidR="00F31E8B" w:rsidRDefault="00F31E8B" w:rsidP="00F31E8B">
      <w:pPr>
        <w:pStyle w:val="Brdtekst"/>
      </w:pPr>
      <w:r>
        <w:t>Applikasjonen eies av Post</w:t>
      </w:r>
      <w:r w:rsidR="002467ED">
        <w:t>en</w:t>
      </w:r>
      <w:r w:rsidR="00A41AE4">
        <w:t xml:space="preserve"> / Bring og forvaltes av EVRY</w:t>
      </w:r>
      <w:r>
        <w:t>.</w:t>
      </w:r>
    </w:p>
    <w:p w:rsidR="00F31E8B" w:rsidRPr="00F31E8B" w:rsidRDefault="00F31E8B" w:rsidP="00F31E8B">
      <w:pPr>
        <w:pStyle w:val="Brdtekst"/>
      </w:pPr>
      <w:r w:rsidRPr="00F31E8B">
        <w:t>Systemdokumentasjonen er ment å beskrive systemet på en slik måte at det er enkelt for system</w:t>
      </w:r>
      <w:r w:rsidRPr="00F31E8B">
        <w:softHyphen/>
        <w:t>forvaltere og utviklere å sette seg inn i hva systemet gjør og hvorda</w:t>
      </w:r>
      <w:r>
        <w:t>n det er konstruert.</w:t>
      </w:r>
    </w:p>
    <w:p w:rsidR="00F31E8B" w:rsidRPr="00F31E8B" w:rsidRDefault="00F31E8B" w:rsidP="00F31E8B">
      <w:pPr>
        <w:pStyle w:val="Brdtekst"/>
      </w:pPr>
      <w:r w:rsidRPr="00F31E8B">
        <w:t>Det er systemansvarlig og utviklere som til sammen er ansvarlig for vedlikehold av systemet.</w:t>
      </w:r>
    </w:p>
    <w:p w:rsidR="00F31E8B" w:rsidRDefault="00F31E8B" w:rsidP="00F31E8B">
      <w:pPr>
        <w:pStyle w:val="Brdtekst"/>
      </w:pPr>
      <w:r w:rsidRPr="00F31E8B">
        <w:t>Inntil andre løsninger er tilgjengelig oppbevares siste versjon av dette doku</w:t>
      </w:r>
      <w:r>
        <w:t>ment sammen med kilde</w:t>
      </w:r>
      <w:r>
        <w:softHyphen/>
        <w:t>koden.</w:t>
      </w:r>
    </w:p>
    <w:p w:rsidR="006551FB" w:rsidRDefault="006551FB" w:rsidP="0001635A">
      <w:pPr>
        <w:pStyle w:val="Overskrift2"/>
      </w:pPr>
      <w:bookmarkStart w:id="2" w:name="_Toc327347444"/>
      <w:r>
        <w:t>Definisjoner</w:t>
      </w:r>
      <w:bookmarkEnd w:id="2"/>
    </w:p>
    <w:tbl>
      <w:tblPr>
        <w:tblStyle w:val="Tabellrutenet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/>
      </w:tblPr>
      <w:tblGrid>
        <w:gridCol w:w="1843"/>
        <w:gridCol w:w="6685"/>
      </w:tblGrid>
      <w:tr w:rsidR="006551FB" w:rsidRPr="00ED294D" w:rsidTr="009623AD">
        <w:trPr>
          <w:cnfStyle w:val="100000000000"/>
        </w:trPr>
        <w:tc>
          <w:tcPr>
            <w:tcW w:w="1843" w:type="dxa"/>
            <w:tcBorders>
              <w:bottom w:val="none" w:sz="0" w:space="0" w:color="auto"/>
            </w:tcBorders>
          </w:tcPr>
          <w:p w:rsidR="00ED294D" w:rsidRPr="00ED294D" w:rsidRDefault="00ED294D" w:rsidP="00E46D8F">
            <w:pPr>
              <w:rPr>
                <w:b/>
                <w:szCs w:val="16"/>
              </w:rPr>
            </w:pPr>
          </w:p>
          <w:p w:rsidR="006551FB" w:rsidRPr="00ED294D" w:rsidRDefault="006551FB" w:rsidP="00E46D8F">
            <w:pPr>
              <w:rPr>
                <w:b/>
                <w:szCs w:val="16"/>
              </w:rPr>
            </w:pPr>
            <w:r w:rsidRPr="00ED294D">
              <w:rPr>
                <w:b/>
                <w:szCs w:val="16"/>
              </w:rPr>
              <w:t>Definisjon</w:t>
            </w:r>
          </w:p>
        </w:tc>
        <w:tc>
          <w:tcPr>
            <w:tcW w:w="6685" w:type="dxa"/>
            <w:tcBorders>
              <w:bottom w:val="none" w:sz="0" w:space="0" w:color="auto"/>
            </w:tcBorders>
          </w:tcPr>
          <w:p w:rsidR="00ED294D" w:rsidRPr="00ED294D" w:rsidRDefault="00ED294D" w:rsidP="00E46D8F">
            <w:pPr>
              <w:rPr>
                <w:b/>
                <w:szCs w:val="16"/>
              </w:rPr>
            </w:pPr>
          </w:p>
          <w:p w:rsidR="006551FB" w:rsidRPr="00ED294D" w:rsidRDefault="00ED294D" w:rsidP="00E46D8F">
            <w:pPr>
              <w:rPr>
                <w:b/>
                <w:szCs w:val="16"/>
              </w:rPr>
            </w:pPr>
            <w:r w:rsidRPr="00ED294D">
              <w:rPr>
                <w:b/>
                <w:szCs w:val="16"/>
              </w:rPr>
              <w:t>Forklaring</w:t>
            </w:r>
          </w:p>
          <w:p w:rsidR="00ED294D" w:rsidRPr="00ED294D" w:rsidRDefault="00ED294D" w:rsidP="00E46D8F">
            <w:pPr>
              <w:rPr>
                <w:b/>
                <w:szCs w:val="16"/>
              </w:rPr>
            </w:pPr>
          </w:p>
        </w:tc>
      </w:tr>
      <w:tr w:rsidR="006551FB" w:rsidRPr="006551FB" w:rsidTr="009623AD">
        <w:tc>
          <w:tcPr>
            <w:tcW w:w="1843" w:type="dxa"/>
          </w:tcPr>
          <w:p w:rsidR="006551FB" w:rsidRPr="006551FB" w:rsidRDefault="006551FB" w:rsidP="00E46D8F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  <w:r w:rsidRPr="006551FB">
              <w:rPr>
                <w:rFonts w:ascii="Verdana" w:hAnsi="Verdana"/>
                <w:sz w:val="16"/>
                <w:szCs w:val="16"/>
                <w:lang w:val="nb-NO"/>
              </w:rPr>
              <w:t>Posten</w:t>
            </w:r>
          </w:p>
        </w:tc>
        <w:tc>
          <w:tcPr>
            <w:tcW w:w="6685" w:type="dxa"/>
          </w:tcPr>
          <w:p w:rsidR="006551FB" w:rsidRPr="006551FB" w:rsidRDefault="006551FB" w:rsidP="00E46D8F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  <w:r w:rsidRPr="006551FB">
              <w:rPr>
                <w:rFonts w:ascii="Verdana" w:hAnsi="Verdana"/>
                <w:sz w:val="16"/>
                <w:szCs w:val="16"/>
                <w:lang w:val="nb-NO"/>
              </w:rPr>
              <w:t>Kunden – Posten Norge</w:t>
            </w:r>
          </w:p>
        </w:tc>
      </w:tr>
      <w:tr w:rsidR="006551FB" w:rsidRPr="006551FB" w:rsidTr="009623AD">
        <w:tc>
          <w:tcPr>
            <w:tcW w:w="1843" w:type="dxa"/>
          </w:tcPr>
          <w:p w:rsidR="006551FB" w:rsidRPr="006551FB" w:rsidRDefault="00A41AE4" w:rsidP="00E46D8F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  <w:r>
              <w:rPr>
                <w:rFonts w:ascii="Verdana" w:hAnsi="Verdana"/>
                <w:sz w:val="16"/>
                <w:szCs w:val="16"/>
                <w:lang w:val="nb-NO"/>
              </w:rPr>
              <w:t>ImageScan</w:t>
            </w:r>
          </w:p>
        </w:tc>
        <w:tc>
          <w:tcPr>
            <w:tcW w:w="6685" w:type="dxa"/>
          </w:tcPr>
          <w:p w:rsidR="006551FB" w:rsidRPr="006551FB" w:rsidRDefault="00A41AE4" w:rsidP="00E46D8F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  <w:r>
              <w:rPr>
                <w:rFonts w:ascii="Verdana" w:hAnsi="Verdana"/>
                <w:sz w:val="16"/>
                <w:szCs w:val="16"/>
                <w:lang w:val="nb-NO"/>
              </w:rPr>
              <w:t>Applikasjonen benyttes til skanning av dokumenter i forbindelse med fortolling av sendinger.</w:t>
            </w:r>
          </w:p>
        </w:tc>
      </w:tr>
      <w:tr w:rsidR="00FF04D3" w:rsidRPr="006551FB" w:rsidTr="00D73CBD">
        <w:tc>
          <w:tcPr>
            <w:tcW w:w="1843" w:type="dxa"/>
          </w:tcPr>
          <w:p w:rsidR="00FF04D3" w:rsidRPr="006551FB" w:rsidRDefault="00FF04D3" w:rsidP="00D73CBD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</w:p>
        </w:tc>
        <w:tc>
          <w:tcPr>
            <w:tcW w:w="6685" w:type="dxa"/>
          </w:tcPr>
          <w:p w:rsidR="00FF04D3" w:rsidRPr="006551FB" w:rsidRDefault="00FF04D3" w:rsidP="002467ED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</w:p>
        </w:tc>
      </w:tr>
      <w:tr w:rsidR="006551FB" w:rsidRPr="006551FB" w:rsidTr="009623AD">
        <w:tc>
          <w:tcPr>
            <w:tcW w:w="1843" w:type="dxa"/>
          </w:tcPr>
          <w:p w:rsidR="006551FB" w:rsidRPr="00ED294D" w:rsidRDefault="006551FB" w:rsidP="00E46D8F">
            <w:pPr>
              <w:pStyle w:val="Ingenmellomrom"/>
              <w:spacing w:line="240" w:lineRule="atLeast"/>
              <w:rPr>
                <w:rFonts w:ascii="Verdana" w:hAnsi="Verdana"/>
                <w:color w:val="000000"/>
                <w:sz w:val="16"/>
                <w:szCs w:val="16"/>
                <w:lang w:val="nb-NO"/>
              </w:rPr>
            </w:pPr>
          </w:p>
        </w:tc>
        <w:tc>
          <w:tcPr>
            <w:tcW w:w="6685" w:type="dxa"/>
          </w:tcPr>
          <w:p w:rsidR="006551FB" w:rsidRPr="006551FB" w:rsidRDefault="006551FB" w:rsidP="00E46D8F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</w:p>
        </w:tc>
      </w:tr>
      <w:tr w:rsidR="006551FB" w:rsidRPr="006551FB" w:rsidTr="009623AD">
        <w:tc>
          <w:tcPr>
            <w:tcW w:w="1843" w:type="dxa"/>
          </w:tcPr>
          <w:p w:rsidR="006551FB" w:rsidRPr="006551FB" w:rsidRDefault="006551FB" w:rsidP="00E46D8F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</w:p>
        </w:tc>
        <w:tc>
          <w:tcPr>
            <w:tcW w:w="6685" w:type="dxa"/>
          </w:tcPr>
          <w:p w:rsidR="006551FB" w:rsidRPr="006551FB" w:rsidRDefault="006551FB" w:rsidP="00E46D8F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</w:p>
        </w:tc>
      </w:tr>
      <w:tr w:rsidR="006551FB" w:rsidRPr="006551FB" w:rsidTr="009623AD">
        <w:tc>
          <w:tcPr>
            <w:tcW w:w="1843" w:type="dxa"/>
          </w:tcPr>
          <w:p w:rsidR="006551FB" w:rsidRPr="006551FB" w:rsidRDefault="006551FB" w:rsidP="00E46D8F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</w:p>
        </w:tc>
        <w:tc>
          <w:tcPr>
            <w:tcW w:w="6685" w:type="dxa"/>
          </w:tcPr>
          <w:p w:rsidR="006551FB" w:rsidRPr="006551FB" w:rsidRDefault="006551FB" w:rsidP="00E46D8F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</w:p>
        </w:tc>
      </w:tr>
      <w:tr w:rsidR="006551FB" w:rsidRPr="006551FB" w:rsidTr="009623AD">
        <w:tc>
          <w:tcPr>
            <w:tcW w:w="1843" w:type="dxa"/>
          </w:tcPr>
          <w:p w:rsidR="006551FB" w:rsidRPr="006551FB" w:rsidRDefault="006551FB" w:rsidP="00E46D8F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</w:p>
        </w:tc>
        <w:tc>
          <w:tcPr>
            <w:tcW w:w="6685" w:type="dxa"/>
          </w:tcPr>
          <w:p w:rsidR="006551FB" w:rsidRPr="006551FB" w:rsidRDefault="006551FB" w:rsidP="00E46D8F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</w:p>
        </w:tc>
      </w:tr>
    </w:tbl>
    <w:p w:rsidR="00F31E8B" w:rsidRDefault="00F31E8B" w:rsidP="0001635A">
      <w:pPr>
        <w:pStyle w:val="Overskrift2"/>
      </w:pPr>
      <w:bookmarkStart w:id="3" w:name="_Toc203362200"/>
      <w:bookmarkStart w:id="4" w:name="_Toc327347445"/>
      <w:r>
        <w:t>Nøkkelpersonell</w:t>
      </w:r>
      <w:bookmarkEnd w:id="3"/>
      <w:bookmarkEnd w:id="4"/>
    </w:p>
    <w:p w:rsidR="0094350F" w:rsidRDefault="0094350F" w:rsidP="0094350F">
      <w:pPr>
        <w:pStyle w:val="Overskrift3"/>
      </w:pPr>
      <w:bookmarkStart w:id="5" w:name="_Toc327347446"/>
      <w:bookmarkStart w:id="6" w:name="_Toc203362199"/>
      <w:bookmarkStart w:id="7" w:name="_Toc203362201"/>
      <w:r>
        <w:t>Hos kunden</w:t>
      </w:r>
      <w:bookmarkEnd w:id="5"/>
    </w:p>
    <w:tbl>
      <w:tblPr>
        <w:tblW w:w="88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08"/>
        <w:gridCol w:w="1701"/>
        <w:gridCol w:w="1276"/>
        <w:gridCol w:w="1134"/>
        <w:gridCol w:w="2976"/>
      </w:tblGrid>
      <w:tr w:rsidR="0094350F" w:rsidTr="00E46D8F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hideMark/>
          </w:tcPr>
          <w:p w:rsidR="0094350F" w:rsidRDefault="0094350F" w:rsidP="00E46D8F">
            <w:pPr>
              <w:rPr>
                <w:b/>
              </w:rPr>
            </w:pPr>
            <w:r>
              <w:rPr>
                <w:b/>
              </w:rPr>
              <w:t>Rolle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hideMark/>
          </w:tcPr>
          <w:p w:rsidR="0094350F" w:rsidRDefault="0094350F" w:rsidP="00E46D8F">
            <w:pPr>
              <w:rPr>
                <w:b/>
              </w:rPr>
            </w:pPr>
            <w:r>
              <w:rPr>
                <w:b/>
              </w:rPr>
              <w:t>Kontaktperson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hideMark/>
          </w:tcPr>
          <w:p w:rsidR="0094350F" w:rsidRDefault="0094350F" w:rsidP="00E46D8F">
            <w:pPr>
              <w:rPr>
                <w:b/>
              </w:rPr>
            </w:pPr>
            <w:r>
              <w:rPr>
                <w:b/>
              </w:rPr>
              <w:t>Ansvarlig enhet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hideMark/>
          </w:tcPr>
          <w:p w:rsidR="0094350F" w:rsidRDefault="0094350F" w:rsidP="00E46D8F">
            <w:pPr>
              <w:rPr>
                <w:b/>
              </w:rPr>
            </w:pPr>
            <w:r>
              <w:rPr>
                <w:b/>
              </w:rPr>
              <w:t>Telefon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hideMark/>
          </w:tcPr>
          <w:p w:rsidR="0094350F" w:rsidRDefault="0094350F" w:rsidP="00E46D8F">
            <w:pPr>
              <w:rPr>
                <w:b/>
              </w:rPr>
            </w:pPr>
            <w:proofErr w:type="spellStart"/>
            <w:r>
              <w:rPr>
                <w:b/>
              </w:rPr>
              <w:t>Epost</w:t>
            </w:r>
            <w:proofErr w:type="spellEnd"/>
          </w:p>
        </w:tc>
      </w:tr>
      <w:tr w:rsidR="0094350F" w:rsidTr="00E46D8F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94350F" w:rsidP="00E46D8F"/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350F" w:rsidRDefault="0094350F" w:rsidP="00E46D8F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94350F" w:rsidP="00E46D8F"/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350F" w:rsidRDefault="0094350F" w:rsidP="00E46D8F"/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350F" w:rsidRDefault="0094350F" w:rsidP="00E46D8F"/>
        </w:tc>
      </w:tr>
      <w:tr w:rsidR="0094350F" w:rsidTr="00E46D8F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94350F" w:rsidP="00E46D8F"/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94350F" w:rsidP="00E46D8F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94350F" w:rsidP="00E46D8F"/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94350F" w:rsidP="00E46D8F"/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94350F" w:rsidP="00E46D8F"/>
        </w:tc>
      </w:tr>
    </w:tbl>
    <w:p w:rsidR="0094350F" w:rsidRDefault="0094350F" w:rsidP="0094350F">
      <w:pPr>
        <w:pStyle w:val="Overskrift3"/>
      </w:pPr>
      <w:bookmarkStart w:id="8" w:name="_Toc203362202"/>
      <w:bookmarkStart w:id="9" w:name="_Toc327347447"/>
      <w:r>
        <w:t>I E</w:t>
      </w:r>
      <w:bookmarkEnd w:id="8"/>
      <w:r w:rsidR="008F2E1D">
        <w:t>vry</w:t>
      </w:r>
      <w:bookmarkEnd w:id="9"/>
    </w:p>
    <w:tbl>
      <w:tblPr>
        <w:tblW w:w="89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09"/>
        <w:gridCol w:w="1702"/>
        <w:gridCol w:w="1277"/>
        <w:gridCol w:w="1135"/>
        <w:gridCol w:w="3032"/>
      </w:tblGrid>
      <w:tr w:rsidR="0094350F" w:rsidTr="00E46D8F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hideMark/>
          </w:tcPr>
          <w:p w:rsidR="0094350F" w:rsidRDefault="0094350F" w:rsidP="00E46D8F">
            <w:pPr>
              <w:rPr>
                <w:b/>
              </w:rPr>
            </w:pPr>
            <w:r>
              <w:rPr>
                <w:b/>
              </w:rPr>
              <w:t>Rolle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hideMark/>
          </w:tcPr>
          <w:p w:rsidR="0094350F" w:rsidRDefault="0094350F" w:rsidP="00E46D8F">
            <w:pPr>
              <w:rPr>
                <w:b/>
              </w:rPr>
            </w:pPr>
            <w:r>
              <w:rPr>
                <w:b/>
              </w:rPr>
              <w:t>Kontaktperson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hideMark/>
          </w:tcPr>
          <w:p w:rsidR="0094350F" w:rsidRDefault="0094350F" w:rsidP="00E46D8F">
            <w:pPr>
              <w:rPr>
                <w:b/>
              </w:rPr>
            </w:pPr>
            <w:r>
              <w:rPr>
                <w:b/>
              </w:rPr>
              <w:t>Ansvarlig enhet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hideMark/>
          </w:tcPr>
          <w:p w:rsidR="0094350F" w:rsidRDefault="0094350F" w:rsidP="00E46D8F">
            <w:pPr>
              <w:rPr>
                <w:b/>
              </w:rPr>
            </w:pPr>
            <w:r>
              <w:rPr>
                <w:b/>
              </w:rPr>
              <w:t>Telefon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hideMark/>
          </w:tcPr>
          <w:p w:rsidR="0094350F" w:rsidRDefault="0094350F" w:rsidP="00E46D8F">
            <w:pPr>
              <w:rPr>
                <w:b/>
              </w:rPr>
            </w:pPr>
            <w:proofErr w:type="spellStart"/>
            <w:r>
              <w:rPr>
                <w:b/>
              </w:rPr>
              <w:t>Epost</w:t>
            </w:r>
            <w:proofErr w:type="spellEnd"/>
          </w:p>
        </w:tc>
      </w:tr>
      <w:tr w:rsidR="0094350F" w:rsidTr="00E46D8F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94350F" w:rsidP="00E46D8F">
            <w:r>
              <w:t>Leveranseansvarlig</w:t>
            </w:r>
          </w:p>
          <w:p w:rsidR="0094350F" w:rsidRDefault="0094350F" w:rsidP="00E46D8F"/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94350F" w:rsidP="00E46D8F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94350F" w:rsidP="00E46D8F"/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94350F" w:rsidP="00E46D8F"/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94350F" w:rsidP="00E46D8F"/>
        </w:tc>
      </w:tr>
      <w:tr w:rsidR="0094350F" w:rsidTr="00E46D8F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94350F" w:rsidP="00E46D8F">
            <w:r>
              <w:t>Systemansvarlig</w:t>
            </w:r>
          </w:p>
          <w:p w:rsidR="0094350F" w:rsidRDefault="0094350F" w:rsidP="00E46D8F"/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94350F" w:rsidP="00E46D8F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94350F" w:rsidP="00E46D8F"/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94350F" w:rsidP="00E46D8F"/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94350F" w:rsidP="00E46D8F"/>
        </w:tc>
      </w:tr>
      <w:tr w:rsidR="0094350F" w:rsidTr="00E46D8F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94350F" w:rsidP="00E46D8F">
            <w:r>
              <w:t>Driftsansvarlig</w:t>
            </w:r>
          </w:p>
          <w:p w:rsidR="0094350F" w:rsidRDefault="0094350F" w:rsidP="00E46D8F"/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433930" w:rsidP="00E46D8F">
            <w:r>
              <w:t>Arne Birger Aas</w:t>
            </w:r>
          </w:p>
          <w:p w:rsidR="00A509FE" w:rsidRDefault="00A41AE4" w:rsidP="00E46D8F">
            <w:r>
              <w:rPr>
                <w:noProof/>
                <w:color w:val="676767"/>
                <w:szCs w:val="16"/>
                <w:lang w:eastAsia="nb-NO"/>
              </w:rPr>
              <w:drawing>
                <wp:inline distT="0" distB="0" distL="0" distR="0">
                  <wp:extent cx="899769" cy="899769"/>
                  <wp:effectExtent l="19050" t="0" r="0" b="0"/>
                  <wp:docPr id="1" name="ctl00_PlaceHolderMain_PictureUrlImage" descr="User 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tl00_PlaceHolderMain_PictureUrlImage" descr="User Ph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9869" cy="899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94350F" w:rsidP="00E46D8F"/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433930" w:rsidP="00E46D8F">
            <w:r w:rsidRPr="00433930">
              <w:t>95875324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DD0AC6" w:rsidP="00E46D8F">
            <w:hyperlink r:id="rId12" w:history="1">
              <w:r w:rsidR="00433930" w:rsidRPr="002B1009">
                <w:rPr>
                  <w:rStyle w:val="Hyperkobling"/>
                </w:rPr>
                <w:t>Arne.Aas@ergogroup.no</w:t>
              </w:r>
            </w:hyperlink>
          </w:p>
        </w:tc>
      </w:tr>
      <w:tr w:rsidR="0094350F" w:rsidTr="00E46D8F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94350F" w:rsidP="00E46D8F">
            <w:r>
              <w:t>Brukerstøtte</w:t>
            </w:r>
          </w:p>
          <w:p w:rsidR="0094350F" w:rsidRDefault="0094350F" w:rsidP="00E46D8F"/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433930" w:rsidP="00E46D8F">
            <w:r>
              <w:t>NA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94350F" w:rsidP="00E46D8F"/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94350F" w:rsidP="00E46D8F"/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94350F" w:rsidP="00E46D8F"/>
        </w:tc>
      </w:tr>
      <w:tr w:rsidR="0094350F" w:rsidTr="00E46D8F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94350F" w:rsidP="00E46D8F">
            <w:r>
              <w:t>Tilgangskontroll</w:t>
            </w:r>
          </w:p>
          <w:p w:rsidR="0094350F" w:rsidRDefault="0094350F" w:rsidP="00E46D8F"/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94350F" w:rsidP="00E46D8F">
            <w:r>
              <w:t>NA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94350F" w:rsidP="00E46D8F"/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94350F" w:rsidP="00E46D8F"/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94350F" w:rsidP="00E46D8F"/>
        </w:tc>
      </w:tr>
      <w:tr w:rsidR="0094350F" w:rsidTr="00E46D8F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350F" w:rsidRDefault="0094350F" w:rsidP="00E46D8F">
            <w:r>
              <w:t>Utviklere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350F" w:rsidRDefault="0094350F" w:rsidP="00E46D8F">
            <w:r>
              <w:t xml:space="preserve">Frank </w:t>
            </w:r>
          </w:p>
          <w:p w:rsidR="0094350F" w:rsidRDefault="0094350F" w:rsidP="00E46D8F">
            <w:r>
              <w:t>Rosanowsky</w:t>
            </w:r>
          </w:p>
          <w:p w:rsidR="00E6448C" w:rsidRDefault="00335239" w:rsidP="00E46D8F">
            <w:r>
              <w:rPr>
                <w:noProof/>
                <w:color w:val="000000"/>
                <w:szCs w:val="16"/>
                <w:lang w:eastAsia="nb-NO"/>
              </w:rPr>
              <w:lastRenderedPageBreak/>
              <w:drawing>
                <wp:inline distT="0" distB="0" distL="0" distR="0">
                  <wp:extent cx="930275" cy="954405"/>
                  <wp:effectExtent l="19050" t="0" r="3175" b="0"/>
                  <wp:docPr id="4" name="ctl00_PlaceHolderLeftNavBarTop_PictureUrlImage" descr="User 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tl00_PlaceHolderLeftNavBarTop_PictureUrlImage" descr="User Ph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0275" cy="954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94350F" w:rsidP="00E46D8F"/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350F" w:rsidRDefault="0094350F" w:rsidP="00E46D8F">
            <w:r>
              <w:t>48018032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50F" w:rsidRDefault="00DD0AC6" w:rsidP="00E46D8F">
            <w:hyperlink r:id="rId14" w:history="1">
              <w:r w:rsidR="008F2E1D">
                <w:rPr>
                  <w:rStyle w:val="Hyperkobling"/>
                </w:rPr>
                <w:t>frank.rosanowsky@evry.no</w:t>
              </w:r>
            </w:hyperlink>
          </w:p>
          <w:p w:rsidR="0094350F" w:rsidRDefault="0094350F" w:rsidP="00E46D8F"/>
        </w:tc>
      </w:tr>
      <w:tr w:rsidR="00CB2965" w:rsidTr="00E46D8F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965" w:rsidRDefault="00CB2965" w:rsidP="00E46D8F"/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965" w:rsidRDefault="00433930" w:rsidP="00E46D8F">
            <w:r>
              <w:t>Terje Bakkelø</w:t>
            </w:r>
            <w:r>
              <w:t>k</w:t>
            </w:r>
            <w:r>
              <w:t>ken</w:t>
            </w:r>
          </w:p>
          <w:p w:rsidR="00E6448C" w:rsidRDefault="00433930" w:rsidP="00E46D8F">
            <w:r>
              <w:rPr>
                <w:noProof/>
                <w:color w:val="676767"/>
                <w:szCs w:val="16"/>
                <w:lang w:eastAsia="nb-NO"/>
              </w:rPr>
              <w:drawing>
                <wp:inline distT="0" distB="0" distL="0" distR="0">
                  <wp:extent cx="902665" cy="849740"/>
                  <wp:effectExtent l="19050" t="0" r="0" b="0"/>
                  <wp:docPr id="7" name="ctl00_PlaceHolderMain_PictureUrlImage" descr="User 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tl00_PlaceHolderMain_PictureUrlImage" descr="User Ph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819" cy="850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965" w:rsidRDefault="00CB2965" w:rsidP="00E46D8F"/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965" w:rsidRDefault="00433930" w:rsidP="00E46D8F">
            <w:r w:rsidRPr="00433930">
              <w:t>90856021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5239" w:rsidRDefault="00DD0AC6" w:rsidP="00E46D8F">
            <w:hyperlink r:id="rId16" w:history="1">
              <w:r w:rsidR="00433930" w:rsidRPr="002B1009">
                <w:rPr>
                  <w:rStyle w:val="Hyperkobling"/>
                </w:rPr>
                <w:t>Terje.Bakkelokken@evry.no</w:t>
              </w:r>
            </w:hyperlink>
          </w:p>
        </w:tc>
      </w:tr>
    </w:tbl>
    <w:p w:rsidR="0094350F" w:rsidRPr="00F31E8B" w:rsidRDefault="0094350F" w:rsidP="00F31E8B">
      <w:pPr>
        <w:pStyle w:val="Brdtekst"/>
      </w:pPr>
    </w:p>
    <w:p w:rsidR="0094350F" w:rsidRDefault="008A623E" w:rsidP="00820F1D">
      <w:pPr>
        <w:pStyle w:val="Overskrift1"/>
      </w:pPr>
      <w:bookmarkStart w:id="10" w:name="_Toc327347448"/>
      <w:bookmarkEnd w:id="6"/>
      <w:r>
        <w:lastRenderedPageBreak/>
        <w:t>ImageScan</w:t>
      </w:r>
      <w:bookmarkEnd w:id="10"/>
    </w:p>
    <w:p w:rsidR="00D83C1B" w:rsidRDefault="00E6448C" w:rsidP="00820F1D">
      <w:pPr>
        <w:pStyle w:val="Brdtekst"/>
      </w:pPr>
      <w:r>
        <w:t>ImageScan</w:t>
      </w:r>
      <w:r w:rsidR="00094298">
        <w:t xml:space="preserve"> er en</w:t>
      </w:r>
      <w:r w:rsidR="00D83C1B">
        <w:t xml:space="preserve"> </w:t>
      </w:r>
      <w:r w:rsidR="00B456AA">
        <w:t xml:space="preserve">64 bits </w:t>
      </w:r>
      <w:proofErr w:type="spellStart"/>
      <w:r w:rsidR="00094298">
        <w:t>WinForm</w:t>
      </w:r>
      <w:proofErr w:type="spellEnd"/>
      <w:r w:rsidR="00094298">
        <w:t xml:space="preserve"> applikasjon som ved hjelp av en tilkoblet skanner, benyttes for å skanne informasjon fra postsendinger som </w:t>
      </w:r>
      <w:r w:rsidR="00B456AA">
        <w:t>er</w:t>
      </w:r>
      <w:r w:rsidR="00094298">
        <w:t xml:space="preserve"> til fortolling. </w:t>
      </w:r>
    </w:p>
    <w:p w:rsidR="00094298" w:rsidRDefault="00094298" w:rsidP="00820F1D">
      <w:pPr>
        <w:pStyle w:val="Brdtekst"/>
      </w:pPr>
      <w:r>
        <w:t>Ved skanning fanges først sendingens strekkode og deretter tas et bilde av adresseetiketten.</w:t>
      </w:r>
    </w:p>
    <w:p w:rsidR="00094298" w:rsidRDefault="00094298" w:rsidP="00820F1D">
      <w:pPr>
        <w:pStyle w:val="Brdtekst"/>
      </w:pPr>
      <w:r>
        <w:t xml:space="preserve">Applikasjonen produserer to filer (dokumenter). Ett </w:t>
      </w:r>
      <w:proofErr w:type="spellStart"/>
      <w:r>
        <w:t>PDF-dokument</w:t>
      </w:r>
      <w:proofErr w:type="spellEnd"/>
      <w:r>
        <w:t xml:space="preserve"> som inneholder det skannede bil</w:t>
      </w:r>
      <w:r w:rsidR="00676977">
        <w:softHyphen/>
      </w:r>
      <w:r>
        <w:t xml:space="preserve">det og et tekstdokument som inneholder informasjon om skannet strekkode, tidspunkt for </w:t>
      </w:r>
      <w:r w:rsidR="00B456AA">
        <w:t>sk</w:t>
      </w:r>
      <w:r>
        <w:t>anning og lignende. Se eget avsnitt for spesifikasjon av navngiving av filer.</w:t>
      </w:r>
    </w:p>
    <w:p w:rsidR="0001635A" w:rsidRDefault="0001635A" w:rsidP="00820F1D">
      <w:pPr>
        <w:pStyle w:val="Overskrift2"/>
      </w:pPr>
      <w:bookmarkStart w:id="11" w:name="_Toc327347449"/>
      <w:r>
        <w:t>Systemskisse</w:t>
      </w:r>
      <w:bookmarkEnd w:id="11"/>
    </w:p>
    <w:p w:rsidR="00807916" w:rsidRDefault="005415CA" w:rsidP="00820F1D">
      <w:pPr>
        <w:pStyle w:val="Brdtekst"/>
        <w:keepNext/>
        <w:jc w:val="center"/>
      </w:pPr>
      <w:r>
        <w:object w:dxaOrig="10875" w:dyaOrig="26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7pt;height:102.7pt" o:ole="">
            <v:imagedata r:id="rId17" o:title=""/>
          </v:shape>
          <o:OLEObject Type="Embed" ProgID="Visio.Drawing.11" ShapeID="_x0000_i1025" DrawAspect="Content" ObjectID="_1401089600" r:id="rId18"/>
        </w:object>
      </w:r>
    </w:p>
    <w:p w:rsidR="00807916" w:rsidRDefault="00807916" w:rsidP="00820F1D">
      <w:pPr>
        <w:pStyle w:val="Bildetekst"/>
        <w:jc w:val="center"/>
      </w:pPr>
      <w:r>
        <w:t xml:space="preserve">Figur </w:t>
      </w:r>
      <w:fldSimple w:instr=" SEQ Figur \* ARABIC ">
        <w:r w:rsidR="00006553">
          <w:rPr>
            <w:noProof/>
          </w:rPr>
          <w:t>1</w:t>
        </w:r>
      </w:fldSimple>
    </w:p>
    <w:p w:rsidR="00CA6ADB" w:rsidRDefault="00CA6ADB" w:rsidP="00820F1D">
      <w:pPr>
        <w:rPr>
          <w:lang w:eastAsia="nb-NO"/>
        </w:rPr>
      </w:pPr>
    </w:p>
    <w:p w:rsidR="00CA6ADB" w:rsidRPr="00807916" w:rsidRDefault="00CA6ADB" w:rsidP="00820F1D">
      <w:pPr>
        <w:rPr>
          <w:lang w:eastAsia="nb-NO"/>
        </w:rPr>
      </w:pPr>
      <w:r>
        <w:rPr>
          <w:lang w:eastAsia="nb-NO"/>
        </w:rPr>
        <w:t xml:space="preserve">Systemskissen er ment å skulle skissere at det på en applikasjonsserver er installert en versjon av </w:t>
      </w:r>
      <w:r w:rsidR="005415CA">
        <w:rPr>
          <w:lang w:eastAsia="nb-NO"/>
        </w:rPr>
        <w:t>ImageScan</w:t>
      </w:r>
      <w:r>
        <w:rPr>
          <w:lang w:eastAsia="nb-NO"/>
        </w:rPr>
        <w:t xml:space="preserve">. </w:t>
      </w:r>
      <w:r w:rsidR="005415CA">
        <w:rPr>
          <w:lang w:eastAsia="nb-NO"/>
        </w:rPr>
        <w:t>En skanner er tilkoblet denne serveren</w:t>
      </w:r>
      <w:r>
        <w:rPr>
          <w:lang w:eastAsia="nb-NO"/>
        </w:rPr>
        <w:t>.</w:t>
      </w:r>
      <w:r w:rsidR="005415CA">
        <w:rPr>
          <w:lang w:eastAsia="nb-NO"/>
        </w:rPr>
        <w:t xml:space="preserve"> Applikasjonen produserer to dokumenter som lagres til en filserver.</w:t>
      </w:r>
    </w:p>
    <w:p w:rsidR="007346AD" w:rsidRDefault="007346AD" w:rsidP="00820F1D">
      <w:pPr>
        <w:pStyle w:val="Overskrift2"/>
      </w:pPr>
      <w:bookmarkStart w:id="12" w:name="_Toc327347450"/>
      <w:r>
        <w:t>Utseende</w:t>
      </w:r>
      <w:bookmarkEnd w:id="12"/>
    </w:p>
    <w:p w:rsidR="00006553" w:rsidRDefault="007346AD" w:rsidP="00820F1D">
      <w:pPr>
        <w:pStyle w:val="Brdtekst"/>
      </w:pPr>
      <w:r>
        <w:t xml:space="preserve">Applikasjonen </w:t>
      </w:r>
      <w:r w:rsidR="005A77E0">
        <w:t>ser ved oppst</w:t>
      </w:r>
      <w:r w:rsidR="009D4E45">
        <w:t>a</w:t>
      </w:r>
      <w:r w:rsidR="005A77E0">
        <w:t>r</w:t>
      </w:r>
      <w:r w:rsidR="009D4E45">
        <w:t>t ut som angitt i Figur 2.</w:t>
      </w:r>
    </w:p>
    <w:p w:rsidR="00006553" w:rsidRDefault="00006553" w:rsidP="00820F1D">
      <w:pPr>
        <w:pStyle w:val="Brdtekst"/>
        <w:keepNext/>
        <w:jc w:val="center"/>
      </w:pPr>
      <w:r w:rsidRPr="00006553">
        <w:rPr>
          <w:noProof/>
          <w:lang w:eastAsia="nb-NO"/>
        </w:rPr>
        <w:drawing>
          <wp:inline distT="0" distB="0" distL="0" distR="0">
            <wp:extent cx="4182836" cy="3479826"/>
            <wp:effectExtent l="19050" t="0" r="8164" b="0"/>
            <wp:docPr id="16" name="Bilde 10" descr="ImageScan.png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can.png01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6728" cy="34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53" w:rsidRDefault="00006553" w:rsidP="00820F1D">
      <w:pPr>
        <w:pStyle w:val="Bildetekst"/>
        <w:jc w:val="center"/>
      </w:pPr>
      <w:r>
        <w:t xml:space="preserve">Figur </w:t>
      </w:r>
      <w:fldSimple w:instr=" SEQ Figur \* ARABIC ">
        <w:r>
          <w:rPr>
            <w:noProof/>
          </w:rPr>
          <w:t>2</w:t>
        </w:r>
      </w:fldSimple>
    </w:p>
    <w:p w:rsidR="009D4E45" w:rsidRDefault="009D4E45" w:rsidP="00820F1D">
      <w:pPr>
        <w:rPr>
          <w:lang w:eastAsia="nb-NO"/>
        </w:rPr>
      </w:pPr>
    </w:p>
    <w:p w:rsidR="009D4E45" w:rsidRDefault="009D4E45" w:rsidP="00820F1D">
      <w:pPr>
        <w:rPr>
          <w:lang w:eastAsia="nb-NO"/>
        </w:rPr>
      </w:pPr>
      <w:r>
        <w:rPr>
          <w:lang w:eastAsia="nb-NO"/>
        </w:rPr>
        <w:lastRenderedPageBreak/>
        <w:t>I denne situasjonen venter applikasjonen på at det skal skannes en strekkode vha tilkoblet skanner. I det øyeblikk en gyldig strekko</w:t>
      </w:r>
      <w:r w:rsidR="005A77E0">
        <w:rPr>
          <w:lang w:eastAsia="nb-NO"/>
        </w:rPr>
        <w:t>de er lest gjengis dette som angitt i figur 3.</w:t>
      </w:r>
    </w:p>
    <w:p w:rsidR="00D7414C" w:rsidRPr="009D4E45" w:rsidRDefault="00D7414C" w:rsidP="00820F1D">
      <w:pPr>
        <w:rPr>
          <w:lang w:eastAsia="nb-NO"/>
        </w:rPr>
      </w:pPr>
    </w:p>
    <w:p w:rsidR="00006553" w:rsidRDefault="00006553" w:rsidP="00820F1D">
      <w:pPr>
        <w:pStyle w:val="Brdtekst"/>
        <w:keepNext/>
        <w:jc w:val="center"/>
      </w:pPr>
      <w:r>
        <w:rPr>
          <w:noProof/>
          <w:lang w:eastAsia="nb-NO"/>
        </w:rPr>
        <w:drawing>
          <wp:inline distT="0" distB="0" distL="0" distR="0">
            <wp:extent cx="4041321" cy="3362095"/>
            <wp:effectExtent l="19050" t="0" r="0" b="0"/>
            <wp:docPr id="10" name="Bilde 9" descr="ImageScan.png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can.png0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1050" cy="336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53" w:rsidRDefault="00006553" w:rsidP="00820F1D">
      <w:pPr>
        <w:pStyle w:val="Bildetekst"/>
        <w:jc w:val="center"/>
      </w:pPr>
      <w:r>
        <w:t xml:space="preserve">Figur </w:t>
      </w:r>
      <w:fldSimple w:instr=" SEQ Figur \* ARABIC ">
        <w:r>
          <w:rPr>
            <w:noProof/>
          </w:rPr>
          <w:t>3</w:t>
        </w:r>
      </w:fldSimple>
    </w:p>
    <w:p w:rsidR="00006553" w:rsidRDefault="00006553" w:rsidP="00820F1D">
      <w:pPr>
        <w:pStyle w:val="Brdtekst"/>
        <w:rPr>
          <w:noProof/>
          <w:lang w:eastAsia="nb-NO"/>
        </w:rPr>
      </w:pPr>
    </w:p>
    <w:p w:rsidR="00006553" w:rsidRDefault="005A77E0" w:rsidP="00820F1D">
      <w:pPr>
        <w:pStyle w:val="Brdtekst"/>
        <w:rPr>
          <w:noProof/>
          <w:lang w:eastAsia="nb-NO"/>
        </w:rPr>
      </w:pPr>
      <w:r>
        <w:rPr>
          <w:noProof/>
          <w:lang w:eastAsia="nb-NO"/>
        </w:rPr>
        <w:t>Applikasjonen venter nå på å ta bilde av sendingens etikett vha tilkoblet skanner. Når det er gjort vises bilde som angitt i figur 4.</w:t>
      </w:r>
    </w:p>
    <w:p w:rsidR="007023DE" w:rsidRDefault="007023DE" w:rsidP="00820F1D">
      <w:pPr>
        <w:pStyle w:val="Brdtekst"/>
        <w:rPr>
          <w:noProof/>
          <w:lang w:eastAsia="nb-NO"/>
        </w:rPr>
      </w:pPr>
    </w:p>
    <w:p w:rsidR="00006553" w:rsidRDefault="00006553" w:rsidP="00820F1D">
      <w:pPr>
        <w:pStyle w:val="Brdtekst"/>
        <w:keepNext/>
        <w:jc w:val="center"/>
      </w:pPr>
      <w:r>
        <w:rPr>
          <w:noProof/>
          <w:lang w:eastAsia="nb-NO"/>
        </w:rPr>
        <w:drawing>
          <wp:inline distT="0" distB="0" distL="0" distR="0">
            <wp:extent cx="4041322" cy="3362096"/>
            <wp:effectExtent l="19050" t="0" r="0" b="0"/>
            <wp:docPr id="13" name="Bilde 12" descr="ImageScan.png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can.png01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1316" cy="336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53" w:rsidRDefault="00006553" w:rsidP="00820F1D">
      <w:pPr>
        <w:pStyle w:val="Bildetekst"/>
        <w:jc w:val="center"/>
      </w:pPr>
      <w:r>
        <w:t xml:space="preserve">Figur </w:t>
      </w:r>
      <w:fldSimple w:instr=" SEQ Figur \* ARABIC ">
        <w:r>
          <w:rPr>
            <w:noProof/>
          </w:rPr>
          <w:t>4</w:t>
        </w:r>
      </w:fldSimple>
    </w:p>
    <w:p w:rsidR="00006553" w:rsidRDefault="00006553" w:rsidP="00820F1D">
      <w:pPr>
        <w:rPr>
          <w:lang w:eastAsia="nb-NO"/>
        </w:rPr>
      </w:pPr>
    </w:p>
    <w:p w:rsidR="005A77E0" w:rsidRDefault="005A77E0" w:rsidP="00820F1D">
      <w:pPr>
        <w:rPr>
          <w:lang w:eastAsia="nb-NO"/>
        </w:rPr>
      </w:pPr>
      <w:r>
        <w:rPr>
          <w:lang w:eastAsia="nb-NO"/>
        </w:rPr>
        <w:t xml:space="preserve">Dersom det skannede bildet er i orden bekreftes dette ved å trykke på Enter eller ”Bildet er i orden” knappen. </w:t>
      </w:r>
    </w:p>
    <w:p w:rsidR="005A77E0" w:rsidRDefault="005A77E0" w:rsidP="00820F1D">
      <w:pPr>
        <w:rPr>
          <w:lang w:eastAsia="nb-NO"/>
        </w:rPr>
      </w:pPr>
    </w:p>
    <w:p w:rsidR="005A77E0" w:rsidRDefault="005A77E0" w:rsidP="00820F1D">
      <w:pPr>
        <w:rPr>
          <w:lang w:eastAsia="nb-NO"/>
        </w:rPr>
      </w:pPr>
      <w:r>
        <w:rPr>
          <w:lang w:eastAsia="nb-NO"/>
        </w:rPr>
        <w:t>Ved bekreftelse produseres PDF- og tekstdokument som begges lagres til filserver.</w:t>
      </w:r>
    </w:p>
    <w:p w:rsidR="005A77E0" w:rsidRDefault="005A77E0" w:rsidP="00820F1D">
      <w:pPr>
        <w:rPr>
          <w:lang w:eastAsia="nb-NO"/>
        </w:rPr>
      </w:pPr>
    </w:p>
    <w:p w:rsidR="005A77E0" w:rsidRDefault="005A77E0" w:rsidP="00820F1D">
      <w:pPr>
        <w:rPr>
          <w:lang w:eastAsia="nb-NO"/>
        </w:rPr>
      </w:pPr>
      <w:r>
        <w:rPr>
          <w:lang w:eastAsia="nb-NO"/>
        </w:rPr>
        <w:t>ImageScan har også en link på hovedbildet som heter ”Om ImageScan”. Når denne linken trykkes på, åpens bildet som er angitt i figur 5 og som inneholder diverse informasjon og leverandør og versjons</w:t>
      </w:r>
      <w:r w:rsidR="00676977">
        <w:rPr>
          <w:lang w:eastAsia="nb-NO"/>
        </w:rPr>
        <w:softHyphen/>
      </w:r>
      <w:r>
        <w:rPr>
          <w:lang w:eastAsia="nb-NO"/>
        </w:rPr>
        <w:t>nummer.</w:t>
      </w:r>
    </w:p>
    <w:p w:rsidR="00006553" w:rsidRPr="00006553" w:rsidRDefault="00006553" w:rsidP="00820F1D">
      <w:pPr>
        <w:rPr>
          <w:lang w:eastAsia="nb-NO"/>
        </w:rPr>
      </w:pPr>
    </w:p>
    <w:p w:rsidR="00006553" w:rsidRDefault="00006553" w:rsidP="00820F1D">
      <w:pPr>
        <w:pStyle w:val="Brdtekst"/>
        <w:keepNext/>
        <w:jc w:val="center"/>
      </w:pPr>
      <w:r>
        <w:rPr>
          <w:noProof/>
          <w:lang w:eastAsia="nb-NO"/>
        </w:rPr>
        <w:drawing>
          <wp:inline distT="0" distB="0" distL="0" distR="0">
            <wp:extent cx="3053334" cy="2160181"/>
            <wp:effectExtent l="19050" t="0" r="0" b="0"/>
            <wp:docPr id="14" name="Bilde 13" descr="ImageScan.png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can.png02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591" cy="216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53" w:rsidRDefault="00006553" w:rsidP="00820F1D">
      <w:pPr>
        <w:pStyle w:val="Bildetekst"/>
        <w:jc w:val="center"/>
      </w:pPr>
      <w:r>
        <w:t xml:space="preserve">Figur </w:t>
      </w:r>
      <w:fldSimple w:instr=" SEQ Figur \* ARABIC ">
        <w:r>
          <w:rPr>
            <w:noProof/>
          </w:rPr>
          <w:t>5</w:t>
        </w:r>
      </w:fldSimple>
    </w:p>
    <w:p w:rsidR="00B66FA1" w:rsidRDefault="00B66FA1" w:rsidP="00820F1D">
      <w:pPr>
        <w:pStyle w:val="Overskrift2"/>
      </w:pPr>
      <w:bookmarkStart w:id="13" w:name="_Toc327347451"/>
      <w:r>
        <w:t>Verktøy</w:t>
      </w:r>
      <w:bookmarkEnd w:id="13"/>
    </w:p>
    <w:p w:rsidR="005015F4" w:rsidRDefault="007023DE" w:rsidP="00820F1D">
      <w:pPr>
        <w:pStyle w:val="Brdtekst"/>
      </w:pPr>
      <w:r>
        <w:t>ImageScan</w:t>
      </w:r>
      <w:r w:rsidR="00CF4776" w:rsidRPr="00CF4776">
        <w:t xml:space="preserve"> </w:t>
      </w:r>
      <w:r w:rsidR="005015F4">
        <w:t>er utviklet med Visual Studio 2010 i programmeringsspråket C#</w:t>
      </w:r>
      <w:r w:rsidR="00BE4A2B">
        <w:t>. Applika</w:t>
      </w:r>
      <w:r w:rsidR="005D30FA">
        <w:softHyphen/>
      </w:r>
      <w:r w:rsidR="00BE4A2B">
        <w:t xml:space="preserve">sjonen </w:t>
      </w:r>
      <w:proofErr w:type="gramStart"/>
      <w:r w:rsidR="00BE4A2B">
        <w:t>krever .</w:t>
      </w:r>
      <w:proofErr w:type="gramEnd"/>
      <w:r w:rsidR="00BE4A2B">
        <w:t>Net versjon 4.0</w:t>
      </w:r>
      <w:r w:rsidR="00BF0B7D">
        <w:t>.</w:t>
      </w:r>
    </w:p>
    <w:p w:rsidR="00CF4776" w:rsidRPr="00CF4776" w:rsidRDefault="007023DE" w:rsidP="00820F1D">
      <w:pPr>
        <w:pStyle w:val="Brdtekst"/>
      </w:pPr>
      <w:r>
        <w:t>ImageScan</w:t>
      </w:r>
      <w:r w:rsidR="00CF4776" w:rsidRPr="00CF4776">
        <w:t xml:space="preserve"> leveres som en </w:t>
      </w:r>
      <w:proofErr w:type="gramStart"/>
      <w:r w:rsidR="00CF4776" w:rsidRPr="00CF4776">
        <w:t>exe</w:t>
      </w:r>
      <w:proofErr w:type="gramEnd"/>
      <w:r w:rsidR="00CF4776" w:rsidRPr="00CF4776">
        <w:t xml:space="preserve"> fil innpakket i en </w:t>
      </w:r>
      <w:proofErr w:type="spellStart"/>
      <w:r w:rsidR="00CF4776" w:rsidRPr="00CF4776">
        <w:t>msi</w:t>
      </w:r>
      <w:proofErr w:type="spellEnd"/>
      <w:r w:rsidR="00CF4776" w:rsidRPr="00CF4776">
        <w:t xml:space="preserve"> pakke.</w:t>
      </w:r>
    </w:p>
    <w:p w:rsidR="00BE4A2B" w:rsidRPr="005015F4" w:rsidRDefault="00BE4A2B" w:rsidP="00820F1D">
      <w:pPr>
        <w:pStyle w:val="Brdtekst"/>
      </w:pPr>
      <w:r>
        <w:t xml:space="preserve">Kildekode oppbevares i Visual </w:t>
      </w:r>
      <w:proofErr w:type="spellStart"/>
      <w:r>
        <w:t>Sourcesafe</w:t>
      </w:r>
      <w:proofErr w:type="spellEnd"/>
      <w:r>
        <w:t>.</w:t>
      </w:r>
    </w:p>
    <w:p w:rsidR="0001635A" w:rsidRDefault="0001635A" w:rsidP="00820F1D">
      <w:pPr>
        <w:pStyle w:val="Overskrift2"/>
      </w:pPr>
      <w:bookmarkStart w:id="14" w:name="_Toc327347452"/>
      <w:r>
        <w:t xml:space="preserve">Visual Studio </w:t>
      </w:r>
      <w:proofErr w:type="spellStart"/>
      <w:r>
        <w:t>Solution</w:t>
      </w:r>
      <w:bookmarkEnd w:id="14"/>
      <w:proofErr w:type="spellEnd"/>
    </w:p>
    <w:p w:rsidR="00A82D0D" w:rsidRPr="00A82D0D" w:rsidRDefault="00BF0B7D" w:rsidP="00820F1D">
      <w:pPr>
        <w:pStyle w:val="Brdtekst"/>
      </w:pPr>
      <w:r>
        <w:t xml:space="preserve">Dette avsnitt beskriver </w:t>
      </w:r>
      <w:r w:rsidR="00A82D0D">
        <w:t xml:space="preserve">prosjekter </w:t>
      </w:r>
      <w:r w:rsidR="006F5B1D">
        <w:t xml:space="preserve">i </w:t>
      </w:r>
      <w:r w:rsidR="00627D43">
        <w:t>ImageScan</w:t>
      </w:r>
      <w:r w:rsidR="006F5B1D" w:rsidRPr="006F5B1D">
        <w:t xml:space="preserve"> </w:t>
      </w:r>
      <w:r>
        <w:t>løsningen i Visual Studio består av.</w:t>
      </w:r>
    </w:p>
    <w:p w:rsidR="00A82D0D" w:rsidRPr="00737076" w:rsidRDefault="007023DE" w:rsidP="00820F1D">
      <w:pPr>
        <w:pStyle w:val="Overskrift3"/>
      </w:pPr>
      <w:bookmarkStart w:id="15" w:name="_Toc327347453"/>
      <w:r>
        <w:t>ImageScan</w:t>
      </w:r>
      <w:bookmarkEnd w:id="15"/>
    </w:p>
    <w:p w:rsidR="00BF089E" w:rsidRDefault="00820F1D" w:rsidP="00820F1D">
      <w:pPr>
        <w:pStyle w:val="Brdtekst"/>
      </w:pPr>
      <w:r>
        <w:t>Dette prosjektet inneholder selve</w:t>
      </w:r>
      <w:r w:rsidR="00627D43">
        <w:t xml:space="preserve"> </w:t>
      </w:r>
      <w:proofErr w:type="spellStart"/>
      <w:r w:rsidR="00627D43">
        <w:t>WinForm</w:t>
      </w:r>
      <w:proofErr w:type="spellEnd"/>
      <w:r w:rsidR="00627D43">
        <w:t xml:space="preserve"> applikasjonen og følgende kataloger og klassebiblioteker.</w:t>
      </w:r>
    </w:p>
    <w:p w:rsidR="00A82D0D" w:rsidRDefault="00627D43" w:rsidP="00820F1D">
      <w:pPr>
        <w:pStyle w:val="Overskrift3"/>
      </w:pPr>
      <w:bookmarkStart w:id="16" w:name="_Toc327347454"/>
      <w:proofErr w:type="spellStart"/>
      <w:r>
        <w:t>Documentation</w:t>
      </w:r>
      <w:bookmarkEnd w:id="16"/>
      <w:proofErr w:type="spellEnd"/>
    </w:p>
    <w:p w:rsidR="00602346" w:rsidRPr="00602346" w:rsidRDefault="00602346" w:rsidP="00602346">
      <w:pPr>
        <w:pStyle w:val="Brdtekst"/>
      </w:pPr>
      <w:r>
        <w:t>Dette er en applikasjonsfolder som kun inneholder relevante dokumenter knyttet til programvare, SDK for utvikling mot skanner</w:t>
      </w:r>
      <w:r w:rsidR="00B456AA">
        <w:t>, systemdokumentasjon</w:t>
      </w:r>
      <w:r>
        <w:t xml:space="preserve"> mv.</w:t>
      </w:r>
    </w:p>
    <w:p w:rsidR="00EE1252" w:rsidRPr="0047423A" w:rsidRDefault="00627D43" w:rsidP="00820F1D">
      <w:pPr>
        <w:pStyle w:val="Overskrift3"/>
      </w:pPr>
      <w:bookmarkStart w:id="17" w:name="_Toc327347455"/>
      <w:proofErr w:type="spellStart"/>
      <w:r>
        <w:t>Library</w:t>
      </w:r>
      <w:bookmarkEnd w:id="17"/>
      <w:proofErr w:type="spellEnd"/>
    </w:p>
    <w:p w:rsidR="00CF4522" w:rsidRDefault="00602346" w:rsidP="00820F1D">
      <w:pPr>
        <w:pStyle w:val="Brdtekst"/>
      </w:pPr>
      <w:r>
        <w:t>D</w:t>
      </w:r>
      <w:r w:rsidR="00CF4522">
        <w:t>ette e</w:t>
      </w:r>
      <w:r>
        <w:t>r</w:t>
      </w:r>
      <w:r w:rsidR="00CF4522">
        <w:t xml:space="preserve"> </w:t>
      </w:r>
      <w:r>
        <w:t>en applikasjonsfolder som inneholder 3. parts programvare (DLL)</w:t>
      </w:r>
      <w:r w:rsidR="00B456AA">
        <w:t>. Katalogen inneholder bibli</w:t>
      </w:r>
      <w:r w:rsidR="00676977">
        <w:softHyphen/>
      </w:r>
      <w:r w:rsidR="00B456AA">
        <w:t>oteker for kommunikasjon</w:t>
      </w:r>
      <w:r w:rsidR="00815E37">
        <w:t xml:space="preserve"> mot skanner og for produksjon av PDF dokumenter.</w:t>
      </w:r>
    </w:p>
    <w:p w:rsidR="0001635A" w:rsidRDefault="00627D43" w:rsidP="00820F1D">
      <w:pPr>
        <w:pStyle w:val="Overskrift3"/>
      </w:pPr>
      <w:bookmarkStart w:id="18" w:name="_Toc327347456"/>
      <w:proofErr w:type="spellStart"/>
      <w:r>
        <w:t>DocumentCreator</w:t>
      </w:r>
      <w:bookmarkEnd w:id="18"/>
      <w:proofErr w:type="spellEnd"/>
    </w:p>
    <w:p w:rsidR="00CF4522" w:rsidRPr="00CF4522" w:rsidRDefault="00CF4522" w:rsidP="00CF4522">
      <w:pPr>
        <w:pStyle w:val="Brdtekst"/>
      </w:pPr>
      <w:r>
        <w:t>Er en klasse som inneholder funksjonalitet til bruk i produksjon av de dokumenter applikasjonen skal produsere.</w:t>
      </w:r>
    </w:p>
    <w:p w:rsidR="0001635A" w:rsidRDefault="00627D43" w:rsidP="00820F1D">
      <w:pPr>
        <w:pStyle w:val="Overskrift3"/>
      </w:pPr>
      <w:bookmarkStart w:id="19" w:name="_Toc327347457"/>
      <w:proofErr w:type="spellStart"/>
      <w:r>
        <w:t>FileIO</w:t>
      </w:r>
      <w:bookmarkEnd w:id="19"/>
      <w:proofErr w:type="spellEnd"/>
    </w:p>
    <w:p w:rsidR="00CF4522" w:rsidRPr="00CF4522" w:rsidRDefault="00CF4522" w:rsidP="00CF4522">
      <w:pPr>
        <w:pStyle w:val="Brdtekst"/>
      </w:pPr>
      <w:r>
        <w:t>Er en klasse for diverse funksjoner mot filsystemet.</w:t>
      </w:r>
    </w:p>
    <w:p w:rsidR="00627D43" w:rsidRDefault="00627D43" w:rsidP="00627D43">
      <w:pPr>
        <w:pStyle w:val="Overskrift3"/>
      </w:pPr>
      <w:bookmarkStart w:id="20" w:name="_Toc327347458"/>
      <w:proofErr w:type="spellStart"/>
      <w:r>
        <w:lastRenderedPageBreak/>
        <w:t>FileLogging</w:t>
      </w:r>
      <w:bookmarkEnd w:id="20"/>
      <w:proofErr w:type="spellEnd"/>
    </w:p>
    <w:p w:rsidR="00CF4522" w:rsidRPr="00CF4522" w:rsidRDefault="00CF4522" w:rsidP="00CF4522">
      <w:pPr>
        <w:pStyle w:val="Brdtekst"/>
      </w:pPr>
      <w:r>
        <w:t>Er en klasse for logging av informasjon</w:t>
      </w:r>
      <w:r w:rsidR="00815E37">
        <w:t>,</w:t>
      </w:r>
      <w:r>
        <w:t xml:space="preserve"> samt vedlikehold av produserte loggfiler i form av arkivering og sletting.</w:t>
      </w:r>
    </w:p>
    <w:p w:rsidR="00627D43" w:rsidRDefault="00627D43" w:rsidP="00627D43">
      <w:pPr>
        <w:pStyle w:val="Overskrift3"/>
      </w:pPr>
      <w:bookmarkStart w:id="21" w:name="_Toc327347459"/>
      <w:proofErr w:type="spellStart"/>
      <w:r>
        <w:t>Form.ico</w:t>
      </w:r>
      <w:bookmarkEnd w:id="21"/>
      <w:proofErr w:type="spellEnd"/>
    </w:p>
    <w:p w:rsidR="00CF4522" w:rsidRPr="00CF4522" w:rsidRDefault="00CF4522" w:rsidP="00CF4522">
      <w:pPr>
        <w:pStyle w:val="Brdtekst"/>
      </w:pPr>
      <w:r>
        <w:t xml:space="preserve">En ikon fil som inneholder et bilde av en skanner og som benyttes i visning av applikasjonen i </w:t>
      </w:r>
      <w:proofErr w:type="spellStart"/>
      <w:r>
        <w:t>minimi</w:t>
      </w:r>
      <w:r w:rsidR="00676977">
        <w:softHyphen/>
      </w:r>
      <w:r>
        <w:t>zed</w:t>
      </w:r>
      <w:proofErr w:type="spellEnd"/>
      <w:r>
        <w:t xml:space="preserve"> modus.</w:t>
      </w:r>
    </w:p>
    <w:p w:rsidR="00627D43" w:rsidRDefault="00627D43" w:rsidP="00627D43">
      <w:pPr>
        <w:pStyle w:val="Overskrift3"/>
      </w:pPr>
      <w:bookmarkStart w:id="22" w:name="_Toc327347460"/>
      <w:proofErr w:type="spellStart"/>
      <w:r>
        <w:t>ImageScanMainForm</w:t>
      </w:r>
      <w:bookmarkEnd w:id="22"/>
      <w:proofErr w:type="spellEnd"/>
    </w:p>
    <w:p w:rsidR="00CF4522" w:rsidRPr="00CF4522" w:rsidRDefault="00CF4522" w:rsidP="00CF4522">
      <w:pPr>
        <w:pStyle w:val="Brdtekst"/>
      </w:pPr>
      <w:r>
        <w:t>Dette er applikasjonens hovedbilde</w:t>
      </w:r>
      <w:r w:rsidR="00461561">
        <w:t xml:space="preserve"> med tilhørende kode.</w:t>
      </w:r>
    </w:p>
    <w:p w:rsidR="00627D43" w:rsidRDefault="00627D43" w:rsidP="00627D43">
      <w:pPr>
        <w:pStyle w:val="Overskrift3"/>
      </w:pPr>
      <w:bookmarkStart w:id="23" w:name="_Toc327347461"/>
      <w:proofErr w:type="spellStart"/>
      <w:r>
        <w:t>ImageScanSplash</w:t>
      </w:r>
      <w:bookmarkEnd w:id="23"/>
      <w:proofErr w:type="spellEnd"/>
    </w:p>
    <w:p w:rsidR="00461561" w:rsidRPr="00461561" w:rsidRDefault="00461561" w:rsidP="00461561">
      <w:pPr>
        <w:pStyle w:val="Brdtekst"/>
      </w:pPr>
      <w:r>
        <w:t>Dette er applikasjonens ”Om ImageScan” bilde med tilhørende kode.</w:t>
      </w:r>
    </w:p>
    <w:p w:rsidR="00627D43" w:rsidRDefault="00627D43" w:rsidP="00627D43">
      <w:pPr>
        <w:pStyle w:val="Overskrift3"/>
      </w:pPr>
      <w:bookmarkStart w:id="24" w:name="_Toc327347462"/>
      <w:r>
        <w:t>Program</w:t>
      </w:r>
      <w:bookmarkEnd w:id="24"/>
    </w:p>
    <w:p w:rsidR="00461561" w:rsidRPr="00461561" w:rsidRDefault="00461561" w:rsidP="00461561">
      <w:pPr>
        <w:pStyle w:val="Brdtekst"/>
      </w:pPr>
      <w:r>
        <w:t>Dette er applikasjonens oppstartprogram.</w:t>
      </w:r>
    </w:p>
    <w:p w:rsidR="00627D43" w:rsidRDefault="00461561" w:rsidP="00627D43">
      <w:pPr>
        <w:pStyle w:val="Overskrift3"/>
      </w:pPr>
      <w:bookmarkStart w:id="25" w:name="_Toc327347463"/>
      <w:r>
        <w:t>Skanner</w:t>
      </w:r>
      <w:bookmarkEnd w:id="25"/>
    </w:p>
    <w:p w:rsidR="00461561" w:rsidRPr="00461561" w:rsidRDefault="00461561" w:rsidP="00461561">
      <w:pPr>
        <w:pStyle w:val="Brdtekst"/>
      </w:pPr>
      <w:r>
        <w:t xml:space="preserve">Er en </w:t>
      </w:r>
      <w:r w:rsidR="00133735" w:rsidRPr="00133735">
        <w:t xml:space="preserve">entitetsklasse </w:t>
      </w:r>
      <w:r>
        <w:t>som eksponerer en lang rekke konstanter knytte</w:t>
      </w:r>
      <w:r w:rsidR="00133735">
        <w:t>t</w:t>
      </w:r>
      <w:r>
        <w:t xml:space="preserve"> til bruk av skanner i form av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properties</w:t>
      </w:r>
      <w:proofErr w:type="spellEnd"/>
      <w:r>
        <w:t>.</w:t>
      </w:r>
    </w:p>
    <w:p w:rsidR="00627D43" w:rsidRDefault="00602346" w:rsidP="00627D43">
      <w:pPr>
        <w:pStyle w:val="Overskrift3"/>
      </w:pPr>
      <w:bookmarkStart w:id="26" w:name="_Toc327347464"/>
      <w:proofErr w:type="spellStart"/>
      <w:r>
        <w:t>ScannerDefinitions</w:t>
      </w:r>
      <w:bookmarkEnd w:id="26"/>
      <w:proofErr w:type="spellEnd"/>
    </w:p>
    <w:p w:rsidR="00461561" w:rsidRPr="00461561" w:rsidRDefault="00461561" w:rsidP="00461561">
      <w:pPr>
        <w:pStyle w:val="Brdtekst"/>
      </w:pPr>
      <w:r>
        <w:t>Er en entitetsklasse som eksponerer en lang rekke konstanter knytte</w:t>
      </w:r>
      <w:r w:rsidR="00815E37">
        <w:t>t</w:t>
      </w:r>
      <w:r>
        <w:t xml:space="preserve"> til bruk av skanner.</w:t>
      </w:r>
    </w:p>
    <w:p w:rsidR="00627D43" w:rsidRDefault="00602346" w:rsidP="00627D43">
      <w:pPr>
        <w:pStyle w:val="Overskrift3"/>
      </w:pPr>
      <w:bookmarkStart w:id="27" w:name="_Toc327347465"/>
      <w:proofErr w:type="spellStart"/>
      <w:r>
        <w:t>ScannerLogic</w:t>
      </w:r>
      <w:bookmarkEnd w:id="27"/>
      <w:proofErr w:type="spellEnd"/>
    </w:p>
    <w:p w:rsidR="00461561" w:rsidRDefault="00461561" w:rsidP="00461561">
      <w:pPr>
        <w:pStyle w:val="Brdtekst"/>
      </w:pPr>
      <w:r>
        <w:t>Dette er en klasse som inneholder all logikk knyttet til kommunikasjon mot skanner.</w:t>
      </w:r>
    </w:p>
    <w:p w:rsidR="00461561" w:rsidRDefault="00461561" w:rsidP="00461561">
      <w:pPr>
        <w:pStyle w:val="Brdtekst"/>
      </w:pPr>
      <w:r>
        <w:t>Klassen inneholder en del eksternt tilgjengelige metoder for å kunne utføre grunnlaggende skanner</w:t>
      </w:r>
      <w:r w:rsidR="00676977">
        <w:softHyphen/>
      </w:r>
      <w:r>
        <w:t>funksjo</w:t>
      </w:r>
      <w:r w:rsidR="00ED1110">
        <w:t>ner som å åpne skanner, lese strek</w:t>
      </w:r>
      <w:r>
        <w:t>kode</w:t>
      </w:r>
      <w:r w:rsidR="00ED1110">
        <w:t xml:space="preserve"> </w:t>
      </w:r>
      <w:r w:rsidR="00815E37">
        <w:t>og fange</w:t>
      </w:r>
      <w:r w:rsidR="00ED1110">
        <w:t xml:space="preserve"> </w:t>
      </w:r>
      <w:r w:rsidR="00815E37">
        <w:t xml:space="preserve">skannet </w:t>
      </w:r>
      <w:r w:rsidR="00ED1110">
        <w:t>bilde.</w:t>
      </w:r>
    </w:p>
    <w:p w:rsidR="00ED1110" w:rsidRPr="00461561" w:rsidRDefault="00ED1110" w:rsidP="00461561">
      <w:pPr>
        <w:pStyle w:val="Brdtekst"/>
      </w:pPr>
      <w:r>
        <w:t xml:space="preserve">Resultatet av diverse skannerfunksjoner publiseres i form av </w:t>
      </w:r>
      <w:proofErr w:type="spellStart"/>
      <w:r>
        <w:t>eventer</w:t>
      </w:r>
      <w:proofErr w:type="spellEnd"/>
      <w:r>
        <w:t xml:space="preserve"> som kallende programmer kan abonnere på.</w:t>
      </w:r>
    </w:p>
    <w:p w:rsidR="00602346" w:rsidRDefault="00602346" w:rsidP="00602346">
      <w:pPr>
        <w:pStyle w:val="Overskrift3"/>
      </w:pPr>
      <w:bookmarkStart w:id="28" w:name="_Toc327347466"/>
      <w:proofErr w:type="spellStart"/>
      <w:r>
        <w:t>ScannerLogic_BarCodeHandling</w:t>
      </w:r>
      <w:bookmarkEnd w:id="28"/>
      <w:proofErr w:type="spellEnd"/>
    </w:p>
    <w:p w:rsidR="00ED1110" w:rsidRPr="00ED1110" w:rsidRDefault="00ED1110" w:rsidP="00ED1110">
      <w:pPr>
        <w:pStyle w:val="Brdtekst"/>
      </w:pPr>
      <w:r>
        <w:t xml:space="preserve">Er en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av </w:t>
      </w:r>
      <w:proofErr w:type="spellStart"/>
      <w:r>
        <w:t>ScannerLogic</w:t>
      </w:r>
      <w:proofErr w:type="spellEnd"/>
      <w:r>
        <w:t xml:space="preserve"> og som inneholder logikk knyttet til strekkodebehandling</w:t>
      </w:r>
    </w:p>
    <w:p w:rsidR="00602346" w:rsidRDefault="00602346" w:rsidP="00602346">
      <w:pPr>
        <w:pStyle w:val="Overskrift3"/>
      </w:pPr>
      <w:bookmarkStart w:id="29" w:name="_Toc327347467"/>
      <w:proofErr w:type="spellStart"/>
      <w:r>
        <w:t>ScannerLogic_GeneralFunctions</w:t>
      </w:r>
      <w:bookmarkEnd w:id="29"/>
      <w:proofErr w:type="spellEnd"/>
    </w:p>
    <w:p w:rsidR="00ED1110" w:rsidRPr="00ED1110" w:rsidRDefault="00ED1110" w:rsidP="00ED1110">
      <w:pPr>
        <w:pStyle w:val="Brdtekst"/>
      </w:pPr>
      <w:r>
        <w:t xml:space="preserve">Er en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av </w:t>
      </w:r>
      <w:proofErr w:type="spellStart"/>
      <w:r>
        <w:t>ScannerLogic</w:t>
      </w:r>
      <w:proofErr w:type="spellEnd"/>
      <w:r>
        <w:t xml:space="preserve"> og som inneholder generell logikk knyttet til skanning.</w:t>
      </w:r>
    </w:p>
    <w:p w:rsidR="00602346" w:rsidRDefault="00602346" w:rsidP="00602346">
      <w:pPr>
        <w:pStyle w:val="Overskrift3"/>
      </w:pPr>
      <w:bookmarkStart w:id="30" w:name="_Toc327347468"/>
      <w:proofErr w:type="spellStart"/>
      <w:r>
        <w:t>ScannerLogic_ImageHandling</w:t>
      </w:r>
      <w:bookmarkEnd w:id="30"/>
      <w:proofErr w:type="spellEnd"/>
    </w:p>
    <w:p w:rsidR="00ED1110" w:rsidRPr="00ED1110" w:rsidRDefault="00ED1110" w:rsidP="00ED1110">
      <w:pPr>
        <w:pStyle w:val="Brdtekst"/>
      </w:pPr>
      <w:r>
        <w:t xml:space="preserve">Er en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av </w:t>
      </w:r>
      <w:proofErr w:type="spellStart"/>
      <w:r>
        <w:t>ScannerLogic</w:t>
      </w:r>
      <w:proofErr w:type="spellEnd"/>
      <w:r>
        <w:t xml:space="preserve"> og som inneholder logikk knyttet til bildebehandling</w:t>
      </w:r>
    </w:p>
    <w:p w:rsidR="00602346" w:rsidRDefault="00602346" w:rsidP="00602346">
      <w:pPr>
        <w:pStyle w:val="Overskrift3"/>
      </w:pPr>
      <w:bookmarkStart w:id="31" w:name="_Toc327347469"/>
      <w:proofErr w:type="spellStart"/>
      <w:r w:rsidRPr="00602346">
        <w:t>ScannerLogic_NotificationHandl</w:t>
      </w:r>
      <w:r>
        <w:t>ing</w:t>
      </w:r>
      <w:bookmarkEnd w:id="31"/>
      <w:proofErr w:type="spellEnd"/>
    </w:p>
    <w:p w:rsidR="002D3682" w:rsidRPr="00ED1110" w:rsidRDefault="002D3682" w:rsidP="002D3682">
      <w:pPr>
        <w:pStyle w:val="Brdtekst"/>
      </w:pPr>
      <w:r>
        <w:t xml:space="preserve">Er en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av </w:t>
      </w:r>
      <w:proofErr w:type="spellStart"/>
      <w:r>
        <w:t>ScannerLogic</w:t>
      </w:r>
      <w:proofErr w:type="spellEnd"/>
      <w:r>
        <w:t xml:space="preserve"> og som inneholder logikk knyttet til </w:t>
      </w:r>
      <w:proofErr w:type="spellStart"/>
      <w:r>
        <w:t>notification</w:t>
      </w:r>
      <w:proofErr w:type="spellEnd"/>
      <w:r>
        <w:t xml:space="preserve"> behandling (ikke i bruk pr i dag)</w:t>
      </w:r>
    </w:p>
    <w:p w:rsidR="00602346" w:rsidRDefault="00602346" w:rsidP="00602346">
      <w:pPr>
        <w:pStyle w:val="Overskrift3"/>
      </w:pPr>
      <w:bookmarkStart w:id="32" w:name="_Toc327347470"/>
      <w:proofErr w:type="spellStart"/>
      <w:r>
        <w:t>ScannerLogic_OpenHandling</w:t>
      </w:r>
      <w:bookmarkEnd w:id="32"/>
      <w:proofErr w:type="spellEnd"/>
    </w:p>
    <w:p w:rsidR="002D3682" w:rsidRPr="002D3682" w:rsidRDefault="002D3682" w:rsidP="002D3682">
      <w:pPr>
        <w:pStyle w:val="Brdtekst"/>
      </w:pPr>
      <w:r>
        <w:t xml:space="preserve">Er en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av </w:t>
      </w:r>
      <w:proofErr w:type="spellStart"/>
      <w:r>
        <w:t>ScannerLogic</w:t>
      </w:r>
      <w:proofErr w:type="spellEnd"/>
      <w:r>
        <w:t xml:space="preserve"> og som inneholder logikk knyttet til åpning av skanner.</w:t>
      </w:r>
    </w:p>
    <w:p w:rsidR="00602346" w:rsidRDefault="00602346" w:rsidP="00602346">
      <w:pPr>
        <w:pStyle w:val="Overskrift3"/>
      </w:pPr>
      <w:bookmarkStart w:id="33" w:name="_Toc327347471"/>
      <w:proofErr w:type="spellStart"/>
      <w:r>
        <w:t>ScannerLogic_PNPHandling</w:t>
      </w:r>
      <w:bookmarkEnd w:id="33"/>
      <w:proofErr w:type="spellEnd"/>
    </w:p>
    <w:p w:rsidR="002D3682" w:rsidRPr="00ED1110" w:rsidRDefault="002D3682" w:rsidP="002D3682">
      <w:pPr>
        <w:pStyle w:val="Brdtekst"/>
      </w:pPr>
      <w:r>
        <w:t xml:space="preserve">Er en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av </w:t>
      </w:r>
      <w:proofErr w:type="spellStart"/>
      <w:r>
        <w:t>ScannerLogic</w:t>
      </w:r>
      <w:proofErr w:type="spellEnd"/>
      <w:r>
        <w:t xml:space="preserve"> og som inneholder logikk knyttet til PNP behandling (ikke i bruk pr i dag)</w:t>
      </w:r>
    </w:p>
    <w:p w:rsidR="00602346" w:rsidRDefault="00602346" w:rsidP="00602346">
      <w:pPr>
        <w:pStyle w:val="Overskrift3"/>
      </w:pPr>
      <w:bookmarkStart w:id="34" w:name="_Toc327347472"/>
      <w:proofErr w:type="spellStart"/>
      <w:r>
        <w:t>ScannerLogic_VideoHandling</w:t>
      </w:r>
      <w:bookmarkEnd w:id="34"/>
      <w:proofErr w:type="spellEnd"/>
    </w:p>
    <w:p w:rsidR="002D3682" w:rsidRPr="00ED1110" w:rsidRDefault="002D3682" w:rsidP="002D3682">
      <w:pPr>
        <w:pStyle w:val="Brdtekst"/>
      </w:pPr>
      <w:r>
        <w:t xml:space="preserve">Er en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av </w:t>
      </w:r>
      <w:proofErr w:type="spellStart"/>
      <w:r>
        <w:t>ScannerLogic</w:t>
      </w:r>
      <w:proofErr w:type="spellEnd"/>
      <w:r>
        <w:t xml:space="preserve"> og som inneholder logikk knyttet til videobehandling</w:t>
      </w:r>
    </w:p>
    <w:p w:rsidR="00602346" w:rsidRDefault="00602346" w:rsidP="00602346">
      <w:pPr>
        <w:pStyle w:val="Overskrift3"/>
      </w:pPr>
      <w:bookmarkStart w:id="35" w:name="_Toc327347473"/>
      <w:proofErr w:type="spellStart"/>
      <w:r>
        <w:lastRenderedPageBreak/>
        <w:t>Utilities</w:t>
      </w:r>
      <w:bookmarkEnd w:id="35"/>
      <w:proofErr w:type="spellEnd"/>
    </w:p>
    <w:p w:rsidR="002D3682" w:rsidRPr="002D3682" w:rsidRDefault="002D3682" w:rsidP="002D3682">
      <w:pPr>
        <w:pStyle w:val="Brdtekst"/>
      </w:pPr>
      <w:r>
        <w:t>En klasse som inneholder en del funksjoner av ulik karakter.</w:t>
      </w:r>
    </w:p>
    <w:p w:rsidR="00602346" w:rsidRDefault="00602346" w:rsidP="00602346">
      <w:pPr>
        <w:pStyle w:val="Overskrift3"/>
      </w:pPr>
      <w:bookmarkStart w:id="36" w:name="_Toc327347474"/>
      <w:proofErr w:type="spellStart"/>
      <w:r>
        <w:t>ViewBarcode</w:t>
      </w:r>
      <w:bookmarkEnd w:id="36"/>
      <w:proofErr w:type="spellEnd"/>
    </w:p>
    <w:p w:rsidR="002D3682" w:rsidRPr="002D3682" w:rsidRDefault="002D3682" w:rsidP="002D3682">
      <w:pPr>
        <w:pStyle w:val="Brdtekst"/>
      </w:pPr>
      <w:r>
        <w:t xml:space="preserve">Klasse som ekstraherer strekkode og </w:t>
      </w:r>
      <w:proofErr w:type="spellStart"/>
      <w:r>
        <w:t>symbiologi</w:t>
      </w:r>
      <w:proofErr w:type="spellEnd"/>
      <w:r>
        <w:t xml:space="preserve"> </w:t>
      </w:r>
      <w:r w:rsidR="00DD2550">
        <w:t>fra skannet informasjon</w:t>
      </w:r>
      <w:r>
        <w:t xml:space="preserve"> </w:t>
      </w:r>
    </w:p>
    <w:p w:rsidR="00850ADF" w:rsidRDefault="00850ADF" w:rsidP="00850ADF">
      <w:pPr>
        <w:pStyle w:val="Overskrift3"/>
      </w:pPr>
      <w:bookmarkStart w:id="37" w:name="_Toc327347475"/>
      <w:proofErr w:type="spellStart"/>
      <w:r>
        <w:t>XmlReader</w:t>
      </w:r>
      <w:bookmarkEnd w:id="37"/>
      <w:proofErr w:type="spellEnd"/>
    </w:p>
    <w:p w:rsidR="00850ADF" w:rsidRPr="00627D43" w:rsidRDefault="00850ADF" w:rsidP="00850ADF">
      <w:pPr>
        <w:pStyle w:val="Brdtekst"/>
      </w:pPr>
      <w:r>
        <w:t>Klasse for håndtering av XML informasjon.</w:t>
      </w:r>
    </w:p>
    <w:p w:rsidR="00850ADF" w:rsidRDefault="00850ADF" w:rsidP="00850ADF">
      <w:pPr>
        <w:pStyle w:val="Overskrift3"/>
      </w:pPr>
      <w:bookmarkStart w:id="38" w:name="_Toc327347476"/>
      <w:proofErr w:type="spellStart"/>
      <w:r>
        <w:t>ImageScan_Install</w:t>
      </w:r>
      <w:bookmarkEnd w:id="38"/>
      <w:proofErr w:type="spellEnd"/>
    </w:p>
    <w:p w:rsidR="00850ADF" w:rsidRPr="00627D43" w:rsidRDefault="00850ADF" w:rsidP="00850ADF">
      <w:pPr>
        <w:pStyle w:val="Brdtekst"/>
      </w:pPr>
      <w:r>
        <w:t>Dette er et ”</w:t>
      </w:r>
      <w:proofErr w:type="spellStart"/>
      <w:r>
        <w:t>Setup</w:t>
      </w:r>
      <w:proofErr w:type="spellEnd"/>
      <w:r>
        <w:t xml:space="preserve"> and </w:t>
      </w:r>
      <w:proofErr w:type="spellStart"/>
      <w:r>
        <w:t>Deployment</w:t>
      </w:r>
      <w:proofErr w:type="spellEnd"/>
      <w:r>
        <w:t xml:space="preserve">” prosjekt som produserer </w:t>
      </w:r>
      <w:r w:rsidR="00E53926">
        <w:t>en MSI fil</w:t>
      </w:r>
      <w:r>
        <w:t xml:space="preserve"> som benyttes for levering av nye versjon</w:t>
      </w:r>
      <w:r w:rsidR="00E53926">
        <w:t>er</w:t>
      </w:r>
      <w:r>
        <w:t xml:space="preserve"> av ImageScan</w:t>
      </w:r>
      <w:r w:rsidR="00E53926">
        <w:t>.</w:t>
      </w:r>
    </w:p>
    <w:p w:rsidR="005948AE" w:rsidRDefault="005948AE" w:rsidP="00820F1D">
      <w:pPr>
        <w:pStyle w:val="Overskrift2"/>
      </w:pPr>
      <w:bookmarkStart w:id="39" w:name="_Toc327347477"/>
      <w:r>
        <w:t>Produserte dokumenter</w:t>
      </w:r>
      <w:bookmarkEnd w:id="39"/>
    </w:p>
    <w:p w:rsidR="005948AE" w:rsidRDefault="005948AE" w:rsidP="005948AE">
      <w:pPr>
        <w:pStyle w:val="Brdtekst"/>
      </w:pPr>
      <w:r>
        <w:t>ImageScan produserer PDF dokumenter og tekstfiler.</w:t>
      </w:r>
      <w:r w:rsidR="00E53926">
        <w:t xml:space="preserve"> Ett sett av filer pr skanning. Ett sett med produ</w:t>
      </w:r>
      <w:r w:rsidR="002055F8">
        <w:softHyphen/>
      </w:r>
      <w:r w:rsidR="00E53926">
        <w:t>serte dokumenter kan se slik ut:</w:t>
      </w:r>
    </w:p>
    <w:p w:rsidR="00E53926" w:rsidRDefault="00E53926" w:rsidP="00E53926">
      <w:pPr>
        <w:pStyle w:val="Brdtekst"/>
        <w:numPr>
          <w:ilvl w:val="0"/>
          <w:numId w:val="43"/>
        </w:numPr>
      </w:pPr>
      <w:r w:rsidRPr="00E53926">
        <w:t>120606074344EG20373___501.pdf</w:t>
      </w:r>
      <w:r>
        <w:t xml:space="preserve"> (PDF dokument)</w:t>
      </w:r>
    </w:p>
    <w:p w:rsidR="00E53926" w:rsidRDefault="00E53926" w:rsidP="00E53926">
      <w:pPr>
        <w:pStyle w:val="Brdtekst"/>
        <w:numPr>
          <w:ilvl w:val="0"/>
          <w:numId w:val="43"/>
        </w:numPr>
      </w:pPr>
      <w:r w:rsidRPr="00E53926">
        <w:t>120606074344EG20373___501.inf</w:t>
      </w:r>
      <w:r>
        <w:t xml:space="preserve"> (Tekstfil)</w:t>
      </w:r>
    </w:p>
    <w:p w:rsidR="006847B3" w:rsidRDefault="006847B3" w:rsidP="005948AE">
      <w:pPr>
        <w:pStyle w:val="Overskrift3"/>
      </w:pPr>
      <w:bookmarkStart w:id="40" w:name="_Toc327347478"/>
      <w:r>
        <w:t>Løpenummerserie</w:t>
      </w:r>
      <w:bookmarkEnd w:id="40"/>
    </w:p>
    <w:p w:rsidR="006847B3" w:rsidRDefault="006847B3" w:rsidP="006847B3">
      <w:pPr>
        <w:pStyle w:val="Brdtekst"/>
      </w:pPr>
      <w:r>
        <w:t>I de produserte dokumenters navn inngår et løpenummer. Dette løpenummer hentes fra en konfigura</w:t>
      </w:r>
      <w:r w:rsidR="002055F8">
        <w:softHyphen/>
      </w:r>
      <w:r>
        <w:t>sjonsfil (se installasjons- og konfigureringsdokumentasjon).</w:t>
      </w:r>
    </w:p>
    <w:p w:rsidR="006847B3" w:rsidRPr="006847B3" w:rsidRDefault="006847B3" w:rsidP="006847B3">
      <w:pPr>
        <w:pStyle w:val="Brdtekst"/>
      </w:pPr>
      <w:r>
        <w:t xml:space="preserve">Løpenummer </w:t>
      </w:r>
      <w:r w:rsidR="008B7A3A">
        <w:t>oppdateres med 1 (en) pr produsert dokumentsett og lagres til lokal konfigurasjonsfil. Løpenummerserien roterer i verdiområdet 501- 999. Ved oppnådd verdi 999 fortsetter nummerserien på nytt fra 501.</w:t>
      </w:r>
    </w:p>
    <w:p w:rsidR="005948AE" w:rsidRDefault="005948AE" w:rsidP="005948AE">
      <w:pPr>
        <w:pStyle w:val="Overskrift3"/>
      </w:pPr>
      <w:bookmarkStart w:id="41" w:name="_Toc327347479"/>
      <w:r>
        <w:t>Regler for navngiving</w:t>
      </w:r>
      <w:bookmarkEnd w:id="41"/>
    </w:p>
    <w:p w:rsidR="00E53926" w:rsidRDefault="00E53926" w:rsidP="00E53926">
      <w:pPr>
        <w:pStyle w:val="Brdtekst"/>
      </w:pPr>
      <w:r>
        <w:t xml:space="preserve">Et PDF dokument skal ha </w:t>
      </w:r>
      <w:proofErr w:type="spellStart"/>
      <w:r>
        <w:t>file-extension</w:t>
      </w:r>
      <w:proofErr w:type="spellEnd"/>
      <w:r>
        <w:t xml:space="preserve"> ”</w:t>
      </w:r>
      <w:r w:rsidRPr="00664808">
        <w:rPr>
          <w:b/>
        </w:rPr>
        <w:t>.</w:t>
      </w:r>
      <w:proofErr w:type="spellStart"/>
      <w:r w:rsidRPr="00664808">
        <w:rPr>
          <w:b/>
        </w:rPr>
        <w:t>pdf</w:t>
      </w:r>
      <w:proofErr w:type="spellEnd"/>
      <w:r>
        <w:t>”</w:t>
      </w:r>
      <w:r w:rsidR="006847B3">
        <w:t xml:space="preserve">. </w:t>
      </w:r>
      <w:r>
        <w:t xml:space="preserve">Et tekstdokument skal ha </w:t>
      </w:r>
      <w:proofErr w:type="spellStart"/>
      <w:r>
        <w:t>file-extension</w:t>
      </w:r>
      <w:proofErr w:type="spellEnd"/>
      <w:r>
        <w:t xml:space="preserve"> ”</w:t>
      </w:r>
      <w:r w:rsidRPr="00664808">
        <w:rPr>
          <w:b/>
        </w:rPr>
        <w:t>.inf</w:t>
      </w:r>
      <w:r>
        <w:t>”</w:t>
      </w:r>
    </w:p>
    <w:p w:rsidR="00E53926" w:rsidRDefault="00E53926" w:rsidP="00E53926">
      <w:pPr>
        <w:pStyle w:val="Brdtekst"/>
      </w:pPr>
      <w:r>
        <w:t xml:space="preserve">Dokumentenes navn skal </w:t>
      </w:r>
      <w:r w:rsidR="006E48B6">
        <w:t>settes sammen iht.</w:t>
      </w:r>
      <w:r>
        <w:t xml:space="preserve"> følgende struktur:</w:t>
      </w:r>
    </w:p>
    <w:p w:rsidR="006E48B6" w:rsidRDefault="006E48B6" w:rsidP="006E48B6">
      <w:pPr>
        <w:pStyle w:val="Brdtekst"/>
        <w:numPr>
          <w:ilvl w:val="0"/>
          <w:numId w:val="44"/>
        </w:numPr>
        <w:rPr>
          <w:bCs/>
        </w:rPr>
      </w:pPr>
      <w:proofErr w:type="spellStart"/>
      <w:r>
        <w:rPr>
          <w:bCs/>
        </w:rPr>
        <w:t>yymmddhhmmss</w:t>
      </w:r>
      <w:proofErr w:type="spellEnd"/>
      <w:r>
        <w:rPr>
          <w:bCs/>
        </w:rPr>
        <w:t xml:space="preserve"> (</w:t>
      </w:r>
      <w:proofErr w:type="spellStart"/>
      <w:r>
        <w:rPr>
          <w:bCs/>
        </w:rPr>
        <w:t>år-måned-dag-time-minutter-sekunder</w:t>
      </w:r>
      <w:proofErr w:type="spellEnd"/>
      <w:r>
        <w:rPr>
          <w:bCs/>
        </w:rPr>
        <w:t xml:space="preserve">). Eks: </w:t>
      </w:r>
      <w:r w:rsidRPr="006E48B6">
        <w:rPr>
          <w:bCs/>
        </w:rPr>
        <w:t>120606074344</w:t>
      </w:r>
      <w:r>
        <w:rPr>
          <w:bCs/>
        </w:rPr>
        <w:t xml:space="preserve"> som indike</w:t>
      </w:r>
      <w:r w:rsidR="002055F8">
        <w:rPr>
          <w:bCs/>
        </w:rPr>
        <w:softHyphen/>
      </w:r>
      <w:r>
        <w:rPr>
          <w:bCs/>
        </w:rPr>
        <w:t>rer følgende tidspunkt: 6.6.2012 07:43:44</w:t>
      </w:r>
    </w:p>
    <w:p w:rsidR="006E48B6" w:rsidRDefault="006E48B6" w:rsidP="006E48B6">
      <w:pPr>
        <w:pStyle w:val="Brdtekst"/>
        <w:numPr>
          <w:ilvl w:val="0"/>
          <w:numId w:val="44"/>
        </w:numPr>
        <w:rPr>
          <w:bCs/>
        </w:rPr>
      </w:pPr>
      <w:r w:rsidRPr="006E48B6">
        <w:rPr>
          <w:bCs/>
        </w:rPr>
        <w:t xml:space="preserve">PC-navn. Indikerer navn på den PC hvor ImageScan er installert. Navnet skal være på fast 10 tegn. Dersom navnet er mindre paddes </w:t>
      </w:r>
      <w:r w:rsidR="006847B3">
        <w:rPr>
          <w:bCs/>
        </w:rPr>
        <w:t>høyrestilt</w:t>
      </w:r>
      <w:r w:rsidRPr="006E48B6">
        <w:rPr>
          <w:bCs/>
        </w:rPr>
        <w:t xml:space="preserve"> </w:t>
      </w:r>
      <w:r>
        <w:rPr>
          <w:bCs/>
        </w:rPr>
        <w:t>til 10 te</w:t>
      </w:r>
      <w:r w:rsidR="006847B3">
        <w:rPr>
          <w:bCs/>
        </w:rPr>
        <w:t>g</w:t>
      </w:r>
      <w:r>
        <w:rPr>
          <w:bCs/>
        </w:rPr>
        <w:t>n med karakteren underscore (_).</w:t>
      </w:r>
    </w:p>
    <w:p w:rsidR="006E48B6" w:rsidRPr="006E48B6" w:rsidRDefault="006847B3" w:rsidP="006E48B6">
      <w:pPr>
        <w:pStyle w:val="Brdtekst"/>
        <w:numPr>
          <w:ilvl w:val="0"/>
          <w:numId w:val="44"/>
        </w:numPr>
        <w:rPr>
          <w:bCs/>
        </w:rPr>
      </w:pPr>
      <w:proofErr w:type="spellStart"/>
      <w:r>
        <w:rPr>
          <w:bCs/>
        </w:rPr>
        <w:t>Løpenr</w:t>
      </w:r>
      <w:proofErr w:type="spellEnd"/>
      <w:r>
        <w:rPr>
          <w:bCs/>
        </w:rPr>
        <w:t>. Løpenummer skal være på fast 3 tegn og paddes venstrestilt med tallet null (0).</w:t>
      </w:r>
    </w:p>
    <w:p w:rsidR="00E53926" w:rsidRPr="00E53926" w:rsidRDefault="006E48B6" w:rsidP="006E48B6">
      <w:pPr>
        <w:pStyle w:val="Brdtekst"/>
        <w:numPr>
          <w:ilvl w:val="0"/>
          <w:numId w:val="44"/>
        </w:numPr>
      </w:pPr>
      <w:r>
        <w:rPr>
          <w:bCs/>
        </w:rPr>
        <w:t>file extension</w:t>
      </w:r>
    </w:p>
    <w:p w:rsidR="005948AE" w:rsidRDefault="005948AE" w:rsidP="005948AE">
      <w:pPr>
        <w:pStyle w:val="Overskrift3"/>
      </w:pPr>
      <w:bookmarkStart w:id="42" w:name="_Toc327347480"/>
      <w:r>
        <w:t>Innhold</w:t>
      </w:r>
      <w:bookmarkEnd w:id="42"/>
    </w:p>
    <w:p w:rsidR="00664808" w:rsidRPr="00664808" w:rsidRDefault="00664808" w:rsidP="00664808">
      <w:pPr>
        <w:pStyle w:val="Overskrift4"/>
      </w:pPr>
      <w:proofErr w:type="spellStart"/>
      <w:r>
        <w:t>PDF-dokument</w:t>
      </w:r>
      <w:proofErr w:type="spellEnd"/>
    </w:p>
    <w:p w:rsidR="00772A2A" w:rsidRDefault="008B7A3A" w:rsidP="008B7A3A">
      <w:pPr>
        <w:pStyle w:val="Brdtekst"/>
      </w:pPr>
      <w:r>
        <w:t xml:space="preserve">Et produsert PDF dokument inneholder kun en ting: et skannet bilde. For å kunne tilpasse bildet best mulig i forhold til </w:t>
      </w:r>
      <w:r w:rsidR="00772A2A">
        <w:t>dokumentets orientering (liggende / stående)</w:t>
      </w:r>
      <w:r>
        <w:t>, inneholder applikasjonen di</w:t>
      </w:r>
      <w:r w:rsidR="00772A2A">
        <w:t>verse mu</w:t>
      </w:r>
      <w:r w:rsidR="002055F8">
        <w:softHyphen/>
      </w:r>
      <w:r w:rsidR="00772A2A">
        <w:t xml:space="preserve">ligheter for tilpassning av bilde. </w:t>
      </w:r>
    </w:p>
    <w:p w:rsidR="00772A2A" w:rsidRDefault="00772A2A" w:rsidP="008B7A3A">
      <w:pPr>
        <w:pStyle w:val="Brdtekst"/>
      </w:pPr>
      <w:r>
        <w:t xml:space="preserve">Alternativene består av automatisk tilpassning og egendefinert tilpassning. </w:t>
      </w:r>
    </w:p>
    <w:p w:rsidR="008B7A3A" w:rsidRDefault="00772A2A" w:rsidP="008B7A3A">
      <w:pPr>
        <w:pStyle w:val="Brdtekst"/>
      </w:pPr>
      <w:r>
        <w:t>Første alternativ innebærer en skalering av bildet for å utnytte ledig plass best mulig og uten at bildet blir beskåret.</w:t>
      </w:r>
    </w:p>
    <w:p w:rsidR="00772A2A" w:rsidRDefault="00772A2A" w:rsidP="008B7A3A">
      <w:pPr>
        <w:pStyle w:val="Brdtekst"/>
      </w:pPr>
      <w:r>
        <w:t>Andre alternativ innebærer en brukerdefinert skalering som innebærer en fare for at bildet blir be</w:t>
      </w:r>
      <w:r w:rsidR="002055F8">
        <w:softHyphen/>
      </w:r>
      <w:r>
        <w:t>skåret, men som gir friere muligheter for individuell tilpassning.</w:t>
      </w:r>
    </w:p>
    <w:p w:rsidR="00664808" w:rsidRDefault="00664808" w:rsidP="00664808">
      <w:pPr>
        <w:pStyle w:val="Overskrift4"/>
      </w:pPr>
      <w:proofErr w:type="spellStart"/>
      <w:r>
        <w:t>Tekst-dokument</w:t>
      </w:r>
      <w:proofErr w:type="spellEnd"/>
    </w:p>
    <w:p w:rsidR="00664808" w:rsidRDefault="00664808" w:rsidP="008B7A3A">
      <w:pPr>
        <w:pStyle w:val="Brdtekst"/>
      </w:pPr>
      <w:r>
        <w:t>Tekstdokumentet skal innehold en linje med informasjon som er satt sammen på følgende måte:</w:t>
      </w:r>
    </w:p>
    <w:p w:rsidR="00664808" w:rsidRDefault="00664808" w:rsidP="00664808">
      <w:pPr>
        <w:pStyle w:val="Brdtekst"/>
        <w:numPr>
          <w:ilvl w:val="0"/>
          <w:numId w:val="45"/>
        </w:numPr>
        <w:rPr>
          <w:bCs/>
        </w:rPr>
      </w:pPr>
      <w:r>
        <w:rPr>
          <w:bCs/>
        </w:rPr>
        <w:t>Skannet strekkode</w:t>
      </w:r>
    </w:p>
    <w:p w:rsidR="00664808" w:rsidRDefault="00664808" w:rsidP="00664808">
      <w:pPr>
        <w:pStyle w:val="Brdtekst"/>
        <w:numPr>
          <w:ilvl w:val="0"/>
          <w:numId w:val="45"/>
        </w:numPr>
        <w:rPr>
          <w:bCs/>
        </w:rPr>
      </w:pPr>
      <w:r>
        <w:rPr>
          <w:bCs/>
        </w:rPr>
        <w:t>Separatortegn av type semikolon (</w:t>
      </w:r>
      <w:r w:rsidRPr="00664808">
        <w:rPr>
          <w:bCs/>
        </w:rPr>
        <w:t>;</w:t>
      </w:r>
      <w:r>
        <w:rPr>
          <w:bCs/>
        </w:rPr>
        <w:t>)</w:t>
      </w:r>
    </w:p>
    <w:p w:rsidR="00664808" w:rsidRDefault="00F4173F" w:rsidP="00664808">
      <w:pPr>
        <w:pStyle w:val="Brdtekst"/>
        <w:numPr>
          <w:ilvl w:val="0"/>
          <w:numId w:val="45"/>
        </w:numPr>
        <w:rPr>
          <w:bCs/>
        </w:rPr>
      </w:pPr>
      <w:r>
        <w:rPr>
          <w:bCs/>
        </w:rPr>
        <w:lastRenderedPageBreak/>
        <w:t>Filnavn bestående av sti, navn og file extension</w:t>
      </w:r>
    </w:p>
    <w:p w:rsidR="00664808" w:rsidRPr="00664808" w:rsidRDefault="00664808" w:rsidP="00664808">
      <w:pPr>
        <w:pStyle w:val="Brdtekst"/>
        <w:numPr>
          <w:ilvl w:val="0"/>
          <w:numId w:val="45"/>
        </w:numPr>
        <w:rPr>
          <w:bCs/>
        </w:rPr>
      </w:pPr>
      <w:r w:rsidRPr="00664808">
        <w:rPr>
          <w:bCs/>
        </w:rPr>
        <w:t xml:space="preserve"> Separatortegn av type semikolon (;)</w:t>
      </w:r>
    </w:p>
    <w:p w:rsidR="00664808" w:rsidRDefault="00F4173F" w:rsidP="00664808">
      <w:pPr>
        <w:pStyle w:val="Brdtekst"/>
        <w:numPr>
          <w:ilvl w:val="0"/>
          <w:numId w:val="45"/>
        </w:numPr>
        <w:rPr>
          <w:bCs/>
        </w:rPr>
      </w:pPr>
      <w:r>
        <w:rPr>
          <w:bCs/>
        </w:rPr>
        <w:t>Tidspunkt på format (</w:t>
      </w:r>
      <w:proofErr w:type="spellStart"/>
      <w:r>
        <w:rPr>
          <w:bCs/>
        </w:rPr>
        <w:t>tt:mm:ss</w:t>
      </w:r>
      <w:proofErr w:type="spellEnd"/>
      <w:r>
        <w:rPr>
          <w:bCs/>
        </w:rPr>
        <w:t>)</w:t>
      </w:r>
    </w:p>
    <w:p w:rsidR="00664808" w:rsidRPr="00664808" w:rsidRDefault="00664808" w:rsidP="00664808">
      <w:pPr>
        <w:pStyle w:val="Brdtekst"/>
        <w:numPr>
          <w:ilvl w:val="0"/>
          <w:numId w:val="45"/>
        </w:numPr>
        <w:rPr>
          <w:bCs/>
        </w:rPr>
      </w:pPr>
      <w:r w:rsidRPr="00664808">
        <w:rPr>
          <w:bCs/>
        </w:rPr>
        <w:t>Separatortegn av type semikolon (;)</w:t>
      </w:r>
    </w:p>
    <w:p w:rsidR="00664808" w:rsidRPr="00F4173F" w:rsidRDefault="00F4173F" w:rsidP="00664808">
      <w:pPr>
        <w:pStyle w:val="Brdtekst"/>
        <w:numPr>
          <w:ilvl w:val="0"/>
          <w:numId w:val="45"/>
        </w:numPr>
      </w:pPr>
      <w:r>
        <w:rPr>
          <w:bCs/>
        </w:rPr>
        <w:t>Dato på format(</w:t>
      </w:r>
      <w:proofErr w:type="spellStart"/>
      <w:r>
        <w:rPr>
          <w:bCs/>
        </w:rPr>
        <w:t>yyyy-mm-dd</w:t>
      </w:r>
      <w:proofErr w:type="spellEnd"/>
      <w:r>
        <w:rPr>
          <w:bCs/>
        </w:rPr>
        <w:t>)</w:t>
      </w:r>
    </w:p>
    <w:p w:rsidR="006B1324" w:rsidRDefault="006B1324" w:rsidP="00F4173F">
      <w:pPr>
        <w:pStyle w:val="Brdtekst"/>
        <w:rPr>
          <w:bCs/>
        </w:rPr>
      </w:pPr>
    </w:p>
    <w:p w:rsidR="00F4173F" w:rsidRDefault="00F4173F" w:rsidP="00F4173F">
      <w:pPr>
        <w:pStyle w:val="Brdtekst"/>
        <w:rPr>
          <w:bCs/>
        </w:rPr>
      </w:pPr>
      <w:r>
        <w:rPr>
          <w:bCs/>
        </w:rPr>
        <w:t>Eksempel på innhold:</w:t>
      </w:r>
    </w:p>
    <w:p w:rsidR="00F4173F" w:rsidRPr="0088778B" w:rsidRDefault="00F4173F" w:rsidP="00F4173F">
      <w:pPr>
        <w:pStyle w:val="Brdtekst"/>
        <w:rPr>
          <w:lang w:val="en-US"/>
        </w:rPr>
      </w:pPr>
      <w:r w:rsidRPr="0088778B">
        <w:rPr>
          <w:lang w:val="en-US"/>
        </w:rPr>
        <w:t>CE010043558NO;C:\Users\Public\ImageScan\Exported\120606074344EG20373___501.pdf;07:43:44;2012-06-06</w:t>
      </w:r>
    </w:p>
    <w:p w:rsidR="009D23B2" w:rsidRDefault="009D23B2" w:rsidP="00820F1D">
      <w:pPr>
        <w:pStyle w:val="Overskrift2"/>
      </w:pPr>
      <w:bookmarkStart w:id="43" w:name="_Toc327347481"/>
      <w:r>
        <w:t>Kommunikasjon mot skanner</w:t>
      </w:r>
      <w:bookmarkEnd w:id="43"/>
    </w:p>
    <w:p w:rsidR="009D23B2" w:rsidRDefault="00AC165A" w:rsidP="009D23B2">
      <w:pPr>
        <w:pStyle w:val="Brdtekst"/>
      </w:pPr>
      <w:r>
        <w:t>All kommunikasjon mellom applikasjon og skanner skjer gjennom driver.</w:t>
      </w:r>
    </w:p>
    <w:p w:rsidR="00AC165A" w:rsidRDefault="00AC165A" w:rsidP="009D23B2">
      <w:pPr>
        <w:pStyle w:val="Brdtekst"/>
      </w:pPr>
      <w:r>
        <w:t>For å få skanner til å utføre en gitt operasjon sendes en XML struktur til skanner. For å få tak i resul</w:t>
      </w:r>
      <w:r w:rsidR="006B1324">
        <w:softHyphen/>
      </w:r>
      <w:r>
        <w:t xml:space="preserve">tatet av operasjonen må applikasjonen abonnere på </w:t>
      </w:r>
      <w:proofErr w:type="spellStart"/>
      <w:r>
        <w:t>eventer</w:t>
      </w:r>
      <w:proofErr w:type="spellEnd"/>
      <w:r>
        <w:t xml:space="preserve"> fra driver.</w:t>
      </w:r>
    </w:p>
    <w:p w:rsidR="00AC165A" w:rsidRDefault="00AC165A" w:rsidP="009D23B2">
      <w:pPr>
        <w:pStyle w:val="Brdtekst"/>
      </w:pPr>
      <w:r>
        <w:t xml:space="preserve">Ved oppstart av </w:t>
      </w:r>
      <w:proofErr w:type="gramStart"/>
      <w:r>
        <w:t>ImageScan  utføres</w:t>
      </w:r>
      <w:proofErr w:type="gramEnd"/>
      <w:r>
        <w:t xml:space="preserve"> følgende:</w:t>
      </w:r>
    </w:p>
    <w:p w:rsidR="00AC165A" w:rsidRDefault="00AC165A" w:rsidP="00A245FC">
      <w:pPr>
        <w:pStyle w:val="Brdtekst"/>
        <w:numPr>
          <w:ilvl w:val="0"/>
          <w:numId w:val="50"/>
        </w:numPr>
      </w:pPr>
      <w:r>
        <w:t>Sjekk på om det er en skanner tilkoblet</w:t>
      </w:r>
    </w:p>
    <w:p w:rsidR="00AC165A" w:rsidRDefault="00AC165A" w:rsidP="00A245FC">
      <w:pPr>
        <w:pStyle w:val="Brdtekst"/>
        <w:numPr>
          <w:ilvl w:val="0"/>
          <w:numId w:val="50"/>
        </w:numPr>
      </w:pPr>
      <w:r>
        <w:t xml:space="preserve">Instruks til skanner om hvilke </w:t>
      </w:r>
      <w:proofErr w:type="spellStart"/>
      <w:r>
        <w:t>eventer</w:t>
      </w:r>
      <w:proofErr w:type="spellEnd"/>
      <w:r>
        <w:t xml:space="preserve"> som applikasjonen ønsker å abonnere på</w:t>
      </w:r>
    </w:p>
    <w:p w:rsidR="00AC165A" w:rsidRDefault="00AC165A" w:rsidP="00A245FC">
      <w:pPr>
        <w:pStyle w:val="Brdtekst"/>
        <w:numPr>
          <w:ilvl w:val="0"/>
          <w:numId w:val="50"/>
        </w:numPr>
      </w:pPr>
      <w:r>
        <w:t>Åpning av kommunikasjon mot skanner</w:t>
      </w:r>
    </w:p>
    <w:p w:rsidR="00AC165A" w:rsidRDefault="00AC165A" w:rsidP="00A245FC">
      <w:pPr>
        <w:pStyle w:val="Brdtekst"/>
        <w:numPr>
          <w:ilvl w:val="0"/>
          <w:numId w:val="50"/>
        </w:numPr>
      </w:pPr>
      <w:r>
        <w:t xml:space="preserve">Instruks til skanner om å </w:t>
      </w:r>
      <w:r w:rsidR="005E6BA1">
        <w:t>settes i ”</w:t>
      </w:r>
      <w:r>
        <w:t>fange strekkode</w:t>
      </w:r>
      <w:r w:rsidR="005E6BA1">
        <w:t>” modus</w:t>
      </w:r>
    </w:p>
    <w:p w:rsidR="00A245FC" w:rsidRDefault="00A245FC" w:rsidP="00DE0AD6"/>
    <w:p w:rsidR="00AC165A" w:rsidRDefault="00EC66F8" w:rsidP="00A245FC">
      <w:pPr>
        <w:pStyle w:val="Brdtekst"/>
        <w:ind w:left="360"/>
      </w:pPr>
      <w:r>
        <w:t>Bruker styrer deretter den videre behandling, men normalt gjennomføres denne sekvens:</w:t>
      </w:r>
    </w:p>
    <w:p w:rsidR="005E6BA1" w:rsidRDefault="00EC66F8" w:rsidP="00A245FC">
      <w:pPr>
        <w:pStyle w:val="Brdtekst"/>
        <w:numPr>
          <w:ilvl w:val="0"/>
          <w:numId w:val="50"/>
        </w:numPr>
      </w:pPr>
      <w:r>
        <w:t xml:space="preserve">Applikasjonen instruerer skanner </w:t>
      </w:r>
      <w:r w:rsidR="005E6BA1">
        <w:t xml:space="preserve">til å fange en strekkode </w:t>
      </w:r>
      <w:r>
        <w:t>ved å trykke på knapp på skanner el</w:t>
      </w:r>
      <w:r w:rsidR="006B1324">
        <w:softHyphen/>
      </w:r>
      <w:r>
        <w:t>ler i applikasjon.</w:t>
      </w:r>
      <w:r w:rsidR="005E6BA1">
        <w:t xml:space="preserve"> </w:t>
      </w:r>
    </w:p>
    <w:p w:rsidR="00EC66F8" w:rsidRDefault="005E6BA1" w:rsidP="00A245FC">
      <w:pPr>
        <w:pStyle w:val="Brdtekst"/>
        <w:numPr>
          <w:ilvl w:val="0"/>
          <w:numId w:val="50"/>
        </w:numPr>
      </w:pPr>
      <w:r>
        <w:t>Skanner leser strekkode og sender ut event med strekkode informasjon</w:t>
      </w:r>
    </w:p>
    <w:p w:rsidR="00EC66F8" w:rsidRDefault="005E6BA1" w:rsidP="00A245FC">
      <w:pPr>
        <w:pStyle w:val="Brdtekst"/>
        <w:numPr>
          <w:ilvl w:val="0"/>
          <w:numId w:val="50"/>
        </w:numPr>
      </w:pPr>
      <w:r>
        <w:t>ImageScan</w:t>
      </w:r>
      <w:r w:rsidR="00EC66F8">
        <w:t xml:space="preserve"> fanger event fra skanner inneholdende strekkode som presenteres i skjermbildet</w:t>
      </w:r>
    </w:p>
    <w:p w:rsidR="005E6BA1" w:rsidRPr="005E6BA1" w:rsidRDefault="005E6BA1" w:rsidP="00A245FC">
      <w:pPr>
        <w:pStyle w:val="Brdtekst"/>
        <w:numPr>
          <w:ilvl w:val="0"/>
          <w:numId w:val="50"/>
        </w:numPr>
      </w:pPr>
      <w:r w:rsidRPr="005E6BA1">
        <w:t xml:space="preserve"> Instruks til skanner om å settes i ”fange </w:t>
      </w:r>
      <w:r>
        <w:t>bilde</w:t>
      </w:r>
      <w:r w:rsidRPr="005E6BA1">
        <w:t>” modus</w:t>
      </w:r>
    </w:p>
    <w:p w:rsidR="005E6BA1" w:rsidRPr="005E6BA1" w:rsidRDefault="005E6BA1" w:rsidP="00A245FC">
      <w:pPr>
        <w:pStyle w:val="Brdtekst"/>
        <w:numPr>
          <w:ilvl w:val="0"/>
          <w:numId w:val="50"/>
        </w:numPr>
      </w:pPr>
      <w:r w:rsidRPr="005E6BA1">
        <w:t xml:space="preserve">Applikasjonen instruerer skanner </w:t>
      </w:r>
      <w:r>
        <w:t>til å fange et</w:t>
      </w:r>
      <w:r w:rsidRPr="005E6BA1">
        <w:t xml:space="preserve"> </w:t>
      </w:r>
      <w:r>
        <w:t>bilde</w:t>
      </w:r>
      <w:r w:rsidRPr="005E6BA1">
        <w:t xml:space="preserve"> ved å trykke på knapp på skanner eller i applikasjon. </w:t>
      </w:r>
    </w:p>
    <w:p w:rsidR="005E6BA1" w:rsidRPr="005E6BA1" w:rsidRDefault="005E6BA1" w:rsidP="00A245FC">
      <w:pPr>
        <w:pStyle w:val="Brdtekst"/>
        <w:numPr>
          <w:ilvl w:val="0"/>
          <w:numId w:val="50"/>
        </w:numPr>
      </w:pPr>
      <w:r w:rsidRPr="005E6BA1">
        <w:t xml:space="preserve">Skanner </w:t>
      </w:r>
      <w:r>
        <w:t>fanger</w:t>
      </w:r>
      <w:r w:rsidRPr="005E6BA1">
        <w:t xml:space="preserve"> </w:t>
      </w:r>
      <w:r>
        <w:t>et bilde</w:t>
      </w:r>
      <w:r w:rsidRPr="005E6BA1">
        <w:t xml:space="preserve"> og sender ut event med </w:t>
      </w:r>
      <w:r>
        <w:t>bilde</w:t>
      </w:r>
      <w:r w:rsidRPr="005E6BA1">
        <w:t xml:space="preserve"> informasjon</w:t>
      </w:r>
    </w:p>
    <w:p w:rsidR="005E6BA1" w:rsidRPr="005E6BA1" w:rsidRDefault="005E6BA1" w:rsidP="00A245FC">
      <w:pPr>
        <w:pStyle w:val="Brdtekst"/>
        <w:numPr>
          <w:ilvl w:val="0"/>
          <w:numId w:val="50"/>
        </w:numPr>
      </w:pPr>
      <w:r w:rsidRPr="005E6BA1">
        <w:t xml:space="preserve">ImageScan fanger event fra skanner inneholdende </w:t>
      </w:r>
      <w:r>
        <w:t>bilde</w:t>
      </w:r>
      <w:r w:rsidRPr="005E6BA1">
        <w:t xml:space="preserve"> som presenteres i skjermbildet</w:t>
      </w:r>
    </w:p>
    <w:p w:rsidR="00EC66F8" w:rsidRDefault="005E6BA1" w:rsidP="00A245FC">
      <w:pPr>
        <w:pStyle w:val="Brdtekst"/>
        <w:numPr>
          <w:ilvl w:val="0"/>
          <w:numId w:val="50"/>
        </w:numPr>
      </w:pPr>
      <w:r>
        <w:t xml:space="preserve">Applikasjonen venter på bekreftelse </w:t>
      </w:r>
      <w:r w:rsidR="00930D5A">
        <w:t xml:space="preserve">fra bruker </w:t>
      </w:r>
      <w:r>
        <w:t>o</w:t>
      </w:r>
      <w:r w:rsidR="00930D5A">
        <w:t>m at skannet bilder er OK</w:t>
      </w:r>
    </w:p>
    <w:p w:rsidR="00930D5A" w:rsidRDefault="00930D5A" w:rsidP="00A245FC">
      <w:pPr>
        <w:pStyle w:val="Brdtekst"/>
        <w:numPr>
          <w:ilvl w:val="0"/>
          <w:numId w:val="50"/>
        </w:numPr>
      </w:pPr>
      <w:r>
        <w:t xml:space="preserve">Hvis ja; produseres dokumenter og skanner instrueres </w:t>
      </w:r>
      <w:r w:rsidRPr="00930D5A">
        <w:t>om å settes i ”fange strekkode” mo</w:t>
      </w:r>
      <w:r w:rsidR="006B1324">
        <w:softHyphen/>
      </w:r>
      <w:r w:rsidRPr="00930D5A">
        <w:t>dus</w:t>
      </w:r>
      <w:r>
        <w:t xml:space="preserve">. </w:t>
      </w:r>
      <w:r w:rsidR="00DE0AD6">
        <w:t>Deretter repetisjon fra punkt 4.</w:t>
      </w:r>
    </w:p>
    <w:p w:rsidR="00930D5A" w:rsidRDefault="00930D5A" w:rsidP="00A245FC">
      <w:pPr>
        <w:pStyle w:val="Brdtekst"/>
        <w:numPr>
          <w:ilvl w:val="0"/>
          <w:numId w:val="50"/>
        </w:numPr>
      </w:pPr>
      <w:r>
        <w:t xml:space="preserve">Hvis nei; slettes fanget bilde og skanner instrueres </w:t>
      </w:r>
      <w:r w:rsidRPr="00930D5A">
        <w:t>om å settes i ”fange bilde” modus</w:t>
      </w:r>
      <w:r>
        <w:t xml:space="preserve">. </w:t>
      </w:r>
      <w:r w:rsidR="00A245FC">
        <w:t>Deret</w:t>
      </w:r>
      <w:r w:rsidR="006B1324">
        <w:softHyphen/>
      </w:r>
      <w:r w:rsidR="00A245FC">
        <w:t xml:space="preserve">ter </w:t>
      </w:r>
      <w:r w:rsidRPr="00930D5A">
        <w:t>repeti</w:t>
      </w:r>
      <w:r w:rsidR="00DE0AD6">
        <w:t>sjon fra punkt 8.</w:t>
      </w:r>
    </w:p>
    <w:p w:rsidR="00A245FC" w:rsidRPr="00A245FC" w:rsidRDefault="00930D5A" w:rsidP="00A245FC">
      <w:pPr>
        <w:pStyle w:val="Brdtekst"/>
        <w:numPr>
          <w:ilvl w:val="0"/>
          <w:numId w:val="50"/>
        </w:numPr>
      </w:pPr>
      <w:r>
        <w:t xml:space="preserve">Ved </w:t>
      </w:r>
      <w:r w:rsidR="00A245FC">
        <w:t xml:space="preserve">nei, slettes fanget strekkode og </w:t>
      </w:r>
      <w:r w:rsidR="00A245FC" w:rsidRPr="00A245FC">
        <w:t xml:space="preserve">skanner instrueres om å settes i ”fange </w:t>
      </w:r>
      <w:r w:rsidR="00A245FC">
        <w:t>strekkode</w:t>
      </w:r>
      <w:r w:rsidR="00A245FC" w:rsidRPr="00A245FC">
        <w:t>” mo</w:t>
      </w:r>
      <w:r w:rsidR="006B1324">
        <w:softHyphen/>
      </w:r>
      <w:r w:rsidR="00A245FC" w:rsidRPr="00A245FC">
        <w:t xml:space="preserve">dus. </w:t>
      </w:r>
      <w:r w:rsidR="00A245FC">
        <w:t>Deretter r</w:t>
      </w:r>
      <w:r w:rsidR="00A245FC" w:rsidRPr="00A245FC">
        <w:t>epe</w:t>
      </w:r>
      <w:r w:rsidR="00DE0AD6">
        <w:t>tisjon fra punkt 4.</w:t>
      </w:r>
    </w:p>
    <w:p w:rsidR="00AC165A" w:rsidRDefault="00EC66F8" w:rsidP="009D23B2">
      <w:pPr>
        <w:pStyle w:val="Brdtekst"/>
      </w:pPr>
      <w:r>
        <w:t>For mer detaljert informasjon om hvordan kommunikasjon mot skanner skal utføres, henvises til di</w:t>
      </w:r>
      <w:r w:rsidR="006B1324">
        <w:softHyphen/>
      </w:r>
      <w:r>
        <w:t>verse dokumentasjon fra leverandøren bla ”</w:t>
      </w:r>
      <w:r w:rsidRPr="00EC66F8">
        <w:t xml:space="preserve">Motorola </w:t>
      </w:r>
      <w:proofErr w:type="spellStart"/>
      <w:r w:rsidRPr="00EC66F8">
        <w:t>Scanner</w:t>
      </w:r>
      <w:proofErr w:type="spellEnd"/>
      <w:r w:rsidRPr="00EC66F8">
        <w:t xml:space="preserve"> SDK for Windows </w:t>
      </w:r>
      <w:proofErr w:type="spellStart"/>
      <w:r w:rsidRPr="00EC66F8">
        <w:t>Developers</w:t>
      </w:r>
      <w:proofErr w:type="spellEnd"/>
      <w:r w:rsidRPr="00EC66F8">
        <w:t xml:space="preserve"> </w:t>
      </w:r>
      <w:proofErr w:type="spellStart"/>
      <w:r w:rsidRPr="00EC66F8">
        <w:t>Guide.pdf</w:t>
      </w:r>
      <w:proofErr w:type="spellEnd"/>
      <w:r>
        <w:t xml:space="preserve">”. Relevante </w:t>
      </w:r>
      <w:r w:rsidR="00930D5A">
        <w:t>dokumenter</w:t>
      </w:r>
      <w:r>
        <w:t xml:space="preserve"> er lagret i ”</w:t>
      </w:r>
      <w:proofErr w:type="spellStart"/>
      <w:r>
        <w:t>Documentation</w:t>
      </w:r>
      <w:proofErr w:type="spellEnd"/>
      <w:r>
        <w:t>” katalogen.</w:t>
      </w:r>
    </w:p>
    <w:p w:rsidR="00EB0EAB" w:rsidRDefault="00EB0EAB" w:rsidP="00820F1D">
      <w:pPr>
        <w:pStyle w:val="Overskrift2"/>
      </w:pPr>
      <w:bookmarkStart w:id="44" w:name="_Toc327347482"/>
      <w:r>
        <w:t>Sikkerhet</w:t>
      </w:r>
      <w:bookmarkEnd w:id="44"/>
    </w:p>
    <w:p w:rsidR="00EB0EAB" w:rsidRPr="00EB0EAB" w:rsidRDefault="00EB0EAB" w:rsidP="00EB0EAB">
      <w:pPr>
        <w:pStyle w:val="Brdtekst"/>
      </w:pPr>
      <w:r>
        <w:t xml:space="preserve">ImageScan </w:t>
      </w:r>
      <w:r w:rsidRPr="00EB0EAB">
        <w:t>er en helt åpen applikasjon. Det er ingen sikkerhet knyttet til autentisering eller autorisa</w:t>
      </w:r>
      <w:r w:rsidR="00676977">
        <w:softHyphen/>
      </w:r>
      <w:r w:rsidRPr="00EB0EAB">
        <w:t>sjon</w:t>
      </w:r>
      <w:r>
        <w:t>.</w:t>
      </w:r>
    </w:p>
    <w:p w:rsidR="00850ADF" w:rsidRDefault="00850ADF" w:rsidP="00820F1D">
      <w:pPr>
        <w:pStyle w:val="Overskrift2"/>
      </w:pPr>
      <w:bookmarkStart w:id="45" w:name="_Toc327347483"/>
      <w:r>
        <w:t>Bruk av 3. parts produkter</w:t>
      </w:r>
      <w:bookmarkEnd w:id="45"/>
    </w:p>
    <w:p w:rsidR="00850ADF" w:rsidRDefault="00850ADF" w:rsidP="00850ADF">
      <w:pPr>
        <w:pStyle w:val="Brdtekst"/>
      </w:pPr>
      <w:r>
        <w:t xml:space="preserve">ImageScan </w:t>
      </w:r>
      <w:r w:rsidR="000D5CED">
        <w:t xml:space="preserve">er avhengig av </w:t>
      </w:r>
      <w:r w:rsidR="00E82DED">
        <w:t>to 3. parts produkter for å kunne fungere.</w:t>
      </w:r>
    </w:p>
    <w:p w:rsidR="00E82DED" w:rsidRDefault="00E82DED" w:rsidP="00E82DED">
      <w:pPr>
        <w:pStyle w:val="Brdtekst"/>
        <w:numPr>
          <w:ilvl w:val="0"/>
          <w:numId w:val="42"/>
        </w:numPr>
      </w:pPr>
      <w:r>
        <w:lastRenderedPageBreak/>
        <w:t>Installert programvare for kommunikasjon mot skanner, og en referanse i prosjektet til driver (Interop</w:t>
      </w:r>
      <w:proofErr w:type="gramStart"/>
      <w:r>
        <w:t>.CoreScanner</w:t>
      </w:r>
      <w:proofErr w:type="gramEnd"/>
      <w:r>
        <w:t>.dll)</w:t>
      </w:r>
    </w:p>
    <w:p w:rsidR="00E82DED" w:rsidRDefault="00E82DED" w:rsidP="00E82DED">
      <w:pPr>
        <w:pStyle w:val="Brdtekst"/>
        <w:numPr>
          <w:ilvl w:val="0"/>
          <w:numId w:val="42"/>
        </w:numPr>
      </w:pPr>
      <w:r>
        <w:t>Programvare for produksjon av PDF dokumenter</w:t>
      </w:r>
      <w:r w:rsidR="00EE7482">
        <w:t xml:space="preserve"> med referanse til bibliotek</w:t>
      </w:r>
      <w:r>
        <w:t xml:space="preserve"> (itextsharp.dll)</w:t>
      </w:r>
    </w:p>
    <w:p w:rsidR="00EE7482" w:rsidRDefault="00EE7482" w:rsidP="00EE7482">
      <w:pPr>
        <w:pStyle w:val="Brdtekst"/>
      </w:pPr>
    </w:p>
    <w:p w:rsidR="00EE7482" w:rsidRDefault="00EE7482" w:rsidP="00EE7482">
      <w:pPr>
        <w:pStyle w:val="Brdtekst"/>
      </w:pPr>
      <w:r>
        <w:t>Driver for kommunikasjon mot skanner installeres separat. Se installasjons- og konfigureringsveiled</w:t>
      </w:r>
      <w:r w:rsidR="00676977">
        <w:softHyphen/>
      </w:r>
      <w:r>
        <w:t>ning.</w:t>
      </w:r>
    </w:p>
    <w:p w:rsidR="00EE7482" w:rsidRDefault="00EE7482" w:rsidP="00EE7482">
      <w:pPr>
        <w:pStyle w:val="Brdtekst"/>
      </w:pPr>
      <w:r>
        <w:t xml:space="preserve">Programvare for produksjon av PDF dokumenter er hentet fra </w:t>
      </w:r>
      <w:proofErr w:type="spellStart"/>
      <w:r w:rsidR="0074495B">
        <w:t>SourceForge</w:t>
      </w:r>
      <w:proofErr w:type="spellEnd"/>
      <w:r w:rsidR="0074495B">
        <w:t xml:space="preserve"> gratisversjon av </w:t>
      </w:r>
      <w:proofErr w:type="spellStart"/>
      <w:r w:rsidR="0074495B">
        <w:t>iText</w:t>
      </w:r>
      <w:proofErr w:type="spellEnd"/>
      <w:r w:rsidR="0074495B">
        <w:t xml:space="preserve"> til bruk sammen med C#. Her er noen nyttige linker for tilgang til nye versjon og til bruk:</w:t>
      </w:r>
    </w:p>
    <w:p w:rsidR="00EE7482" w:rsidRDefault="00DD0AC6" w:rsidP="00EE7482">
      <w:pPr>
        <w:pStyle w:val="Brdtekst"/>
      </w:pPr>
      <w:hyperlink r:id="rId23" w:history="1">
        <w:r w:rsidR="00EE7482" w:rsidRPr="00D06914">
          <w:rPr>
            <w:rStyle w:val="Hyperkobling"/>
          </w:rPr>
          <w:t>http://sourceforge.net/projects/itextsharp/</w:t>
        </w:r>
      </w:hyperlink>
    </w:p>
    <w:p w:rsidR="00EE7482" w:rsidRDefault="00DD0AC6" w:rsidP="00EE7482">
      <w:pPr>
        <w:pStyle w:val="Brdtekst"/>
      </w:pPr>
      <w:hyperlink r:id="rId24" w:history="1">
        <w:r w:rsidR="00EE7482" w:rsidRPr="00D06914">
          <w:rPr>
            <w:rStyle w:val="Hyperkobling"/>
          </w:rPr>
          <w:t>http://www.mikesdotnetting.com/Article/80/Create-PDFs-in-ASP.NET-getting-started-with-iTextSharp</w:t>
        </w:r>
      </w:hyperlink>
    </w:p>
    <w:p w:rsidR="00B81796" w:rsidRDefault="00B81796" w:rsidP="00820F1D">
      <w:pPr>
        <w:pStyle w:val="Overskrift2"/>
      </w:pPr>
      <w:bookmarkStart w:id="46" w:name="_Toc327347484"/>
      <w:r>
        <w:t>Logging</w:t>
      </w:r>
      <w:bookmarkEnd w:id="46"/>
    </w:p>
    <w:p w:rsidR="00815E37" w:rsidRDefault="00815E37" w:rsidP="00815E37">
      <w:pPr>
        <w:pStyle w:val="Brdtekst"/>
      </w:pPr>
      <w:r>
        <w:t>ImageScan kan konfigureres til å logge informasjon som behandles. Følgende loggfiler kan produse</w:t>
      </w:r>
      <w:r w:rsidR="00676977">
        <w:softHyphen/>
      </w:r>
      <w:r>
        <w:t>res:</w:t>
      </w:r>
    </w:p>
    <w:tbl>
      <w:tblPr>
        <w:tblStyle w:val="Tabellrutenett"/>
        <w:tblW w:w="0" w:type="auto"/>
        <w:tblLook w:val="04A0"/>
      </w:tblPr>
      <w:tblGrid>
        <w:gridCol w:w="3227"/>
        <w:gridCol w:w="5225"/>
      </w:tblGrid>
      <w:tr w:rsidR="00A63248" w:rsidRPr="00A63248" w:rsidTr="00D73CBD">
        <w:tc>
          <w:tcPr>
            <w:tcW w:w="3227" w:type="dxa"/>
            <w:shd w:val="clear" w:color="auto" w:fill="FFFF99"/>
          </w:tcPr>
          <w:p w:rsidR="00A63248" w:rsidRPr="00A63248" w:rsidRDefault="00A63248" w:rsidP="00820F1D">
            <w:pPr>
              <w:pStyle w:val="Brdtekst"/>
              <w:rPr>
                <w:b/>
              </w:rPr>
            </w:pPr>
            <w:r>
              <w:rPr>
                <w:b/>
              </w:rPr>
              <w:t>Logg</w:t>
            </w:r>
            <w:r w:rsidRPr="00A63248">
              <w:rPr>
                <w:b/>
              </w:rPr>
              <w:t>navn</w:t>
            </w:r>
          </w:p>
        </w:tc>
        <w:tc>
          <w:tcPr>
            <w:tcW w:w="5225" w:type="dxa"/>
            <w:shd w:val="clear" w:color="auto" w:fill="FFFF99"/>
          </w:tcPr>
          <w:p w:rsidR="00A63248" w:rsidRPr="00A63248" w:rsidRDefault="00A63248" w:rsidP="00820F1D">
            <w:pPr>
              <w:pStyle w:val="Brdtekst"/>
              <w:rPr>
                <w:b/>
              </w:rPr>
            </w:pPr>
            <w:r w:rsidRPr="00A63248">
              <w:rPr>
                <w:b/>
              </w:rPr>
              <w:t>Innhold</w:t>
            </w:r>
          </w:p>
        </w:tc>
      </w:tr>
      <w:tr w:rsidR="00A63248" w:rsidRPr="00A63248" w:rsidTr="00D73CBD">
        <w:tc>
          <w:tcPr>
            <w:tcW w:w="3227" w:type="dxa"/>
          </w:tcPr>
          <w:p w:rsidR="00A63248" w:rsidRPr="00A63248" w:rsidRDefault="004047DD" w:rsidP="004047DD">
            <w:pPr>
              <w:pStyle w:val="Brdtekst"/>
            </w:pPr>
            <w:r>
              <w:t>DocumentCreator_ååååmmdd</w:t>
            </w:r>
            <w:r w:rsidRPr="00815E37">
              <w:t>.txt</w:t>
            </w:r>
            <w:r>
              <w:t xml:space="preserve"> </w:t>
            </w:r>
          </w:p>
        </w:tc>
        <w:tc>
          <w:tcPr>
            <w:tcW w:w="5225" w:type="dxa"/>
          </w:tcPr>
          <w:p w:rsidR="00A63248" w:rsidRPr="00A63248" w:rsidRDefault="004047DD" w:rsidP="004047DD">
            <w:pPr>
              <w:pStyle w:val="Brdtekst"/>
            </w:pPr>
            <w:r>
              <w:t>Inneholder informasjon om de dokumenter som applikasjo</w:t>
            </w:r>
            <w:r w:rsidR="00676977">
              <w:softHyphen/>
            </w:r>
            <w:r>
              <w:t>nen produserer</w:t>
            </w:r>
          </w:p>
        </w:tc>
      </w:tr>
      <w:tr w:rsidR="004047DD" w:rsidRPr="00A63248" w:rsidTr="00D73CBD">
        <w:tc>
          <w:tcPr>
            <w:tcW w:w="3227" w:type="dxa"/>
          </w:tcPr>
          <w:p w:rsidR="004047DD" w:rsidRDefault="004047DD" w:rsidP="004047DD">
            <w:pPr>
              <w:pStyle w:val="Brdtekst"/>
            </w:pPr>
            <w:r w:rsidRPr="00815E37">
              <w:t>ImageScan_ ååååmmdd.txt</w:t>
            </w:r>
          </w:p>
        </w:tc>
        <w:tc>
          <w:tcPr>
            <w:tcW w:w="5225" w:type="dxa"/>
          </w:tcPr>
          <w:p w:rsidR="004047DD" w:rsidRPr="00A63248" w:rsidRDefault="004047DD" w:rsidP="004047DD">
            <w:pPr>
              <w:pStyle w:val="Brdtekst"/>
            </w:pPr>
            <w:r>
              <w:t xml:space="preserve">Inneholder informasjon om administrasjon av loggfiler samt fanget strekkode og </w:t>
            </w:r>
            <w:proofErr w:type="spellStart"/>
            <w:r>
              <w:t>symbiologi</w:t>
            </w:r>
            <w:proofErr w:type="spellEnd"/>
            <w:r>
              <w:t xml:space="preserve"> informasjon</w:t>
            </w:r>
          </w:p>
        </w:tc>
      </w:tr>
      <w:tr w:rsidR="004047DD" w:rsidRPr="00A63248" w:rsidTr="00D73CBD">
        <w:tc>
          <w:tcPr>
            <w:tcW w:w="3227" w:type="dxa"/>
          </w:tcPr>
          <w:p w:rsidR="004047DD" w:rsidRDefault="004047DD" w:rsidP="004047DD">
            <w:pPr>
              <w:pStyle w:val="Brdtekst"/>
            </w:pPr>
            <w:proofErr w:type="spellStart"/>
            <w:r w:rsidRPr="00815E37">
              <w:t>ScannerLogic</w:t>
            </w:r>
            <w:proofErr w:type="spellEnd"/>
            <w:r w:rsidRPr="00815E37">
              <w:t>_ ååååmmdd.txt</w:t>
            </w:r>
          </w:p>
        </w:tc>
        <w:tc>
          <w:tcPr>
            <w:tcW w:w="5225" w:type="dxa"/>
          </w:tcPr>
          <w:p w:rsidR="004047DD" w:rsidRPr="00A63248" w:rsidRDefault="004047DD" w:rsidP="004047DD">
            <w:pPr>
              <w:pStyle w:val="Brdtekst"/>
            </w:pPr>
            <w:r>
              <w:t>Inneholder informasjon som kommuniseres mellom applika</w:t>
            </w:r>
            <w:r w:rsidR="00676977">
              <w:softHyphen/>
            </w:r>
            <w:r>
              <w:t>sjon og skanner. Informasjonen er XML basert og inneholder statuskoder på resultat av operasjoner.</w:t>
            </w:r>
          </w:p>
        </w:tc>
      </w:tr>
    </w:tbl>
    <w:p w:rsidR="00A63248" w:rsidRDefault="00A63248" w:rsidP="00820F1D">
      <w:pPr>
        <w:pStyle w:val="Brdtekst"/>
      </w:pPr>
    </w:p>
    <w:p w:rsidR="00C826EC" w:rsidRPr="005B0701" w:rsidRDefault="00C826EC" w:rsidP="00820F1D">
      <w:pPr>
        <w:pStyle w:val="Brdtekst"/>
      </w:pPr>
      <w:r>
        <w:t>Eksempler på logginnhold er vist i installasjonsveiledning.</w:t>
      </w:r>
    </w:p>
    <w:p w:rsidR="00711CE0" w:rsidRDefault="00B81796" w:rsidP="00820F1D">
      <w:pPr>
        <w:pStyle w:val="Overskrift2"/>
      </w:pPr>
      <w:r>
        <w:t xml:space="preserve"> </w:t>
      </w:r>
      <w:bookmarkStart w:id="47" w:name="_Toc327347485"/>
      <w:r w:rsidR="00711CE0">
        <w:t>Grensesnitt</w:t>
      </w:r>
      <w:bookmarkEnd w:id="47"/>
    </w:p>
    <w:p w:rsidR="00711CE0" w:rsidRPr="00711CE0" w:rsidRDefault="00711CE0" w:rsidP="00711CE0">
      <w:pPr>
        <w:pStyle w:val="Brdtekst"/>
      </w:pPr>
      <w:r>
        <w:t xml:space="preserve">ImageScan ingen direkte grensesnitt mot andre applikasjoner, men produserer dokumenter som kan konfigureres (se installasjonsveiledning) til å bli lagret på et </w:t>
      </w:r>
      <w:proofErr w:type="spellStart"/>
      <w:r>
        <w:t>fileshare</w:t>
      </w:r>
      <w:proofErr w:type="spellEnd"/>
      <w:r>
        <w:t xml:space="preserve">. Dette </w:t>
      </w:r>
      <w:proofErr w:type="spellStart"/>
      <w:r>
        <w:t>fileshare</w:t>
      </w:r>
      <w:proofErr w:type="spellEnd"/>
      <w:r>
        <w:t xml:space="preserve"> må være til</w:t>
      </w:r>
      <w:r w:rsidR="002055F8">
        <w:softHyphen/>
      </w:r>
      <w:r>
        <w:t>gjengelig dersom applikasjonen skal fungere.</w:t>
      </w:r>
    </w:p>
    <w:p w:rsidR="0001635A" w:rsidRDefault="00B81796" w:rsidP="00820F1D">
      <w:pPr>
        <w:pStyle w:val="Overskrift2"/>
      </w:pPr>
      <w:bookmarkStart w:id="48" w:name="_Toc327347486"/>
      <w:r>
        <w:t>Konfigurering</w:t>
      </w:r>
      <w:bookmarkEnd w:id="48"/>
    </w:p>
    <w:p w:rsidR="00EC177C" w:rsidRPr="00EC177C" w:rsidRDefault="004047DD" w:rsidP="00820F1D">
      <w:pPr>
        <w:pStyle w:val="Brdtekst"/>
      </w:pPr>
      <w:r>
        <w:t>ImageScan</w:t>
      </w:r>
      <w:r w:rsidR="002D432E" w:rsidRPr="002D432E">
        <w:t xml:space="preserve"> </w:t>
      </w:r>
      <w:r w:rsidR="00EC177C">
        <w:t>kan konfigureres på ulike måter. Sjekk installasjonsveiledning for utfyl</w:t>
      </w:r>
      <w:r w:rsidR="00912EE4">
        <w:softHyphen/>
      </w:r>
      <w:r w:rsidR="00EC177C">
        <w:t>lende beskri</w:t>
      </w:r>
      <w:r w:rsidR="00803072">
        <w:softHyphen/>
      </w:r>
      <w:r w:rsidR="00EC177C">
        <w:t>velse.</w:t>
      </w:r>
    </w:p>
    <w:p w:rsidR="006D46C5" w:rsidRDefault="006D46C5" w:rsidP="0001635A">
      <w:pPr>
        <w:pStyle w:val="Overskrift2"/>
      </w:pPr>
      <w:bookmarkStart w:id="49" w:name="_Toc327347487"/>
      <w:bookmarkEnd w:id="7"/>
      <w:r>
        <w:t>Miljøer</w:t>
      </w:r>
      <w:bookmarkEnd w:id="49"/>
    </w:p>
    <w:p w:rsidR="009623AD" w:rsidRDefault="009623AD" w:rsidP="009623AD">
      <w:pPr>
        <w:pStyle w:val="Brdtekst"/>
      </w:pPr>
      <w:r>
        <w:t xml:space="preserve">Dette avsnitt beskriver de ulike miljøer hvor </w:t>
      </w:r>
      <w:r w:rsidR="004047DD">
        <w:t>ImageScan</w:t>
      </w:r>
      <w:r w:rsidR="006F5B1D" w:rsidRPr="006F5B1D">
        <w:t xml:space="preserve"> </w:t>
      </w:r>
      <w:r>
        <w:t>er installert. Det er kun Ut</w:t>
      </w:r>
      <w:r w:rsidR="00912EE4">
        <w:softHyphen/>
      </w:r>
      <w:r>
        <w:t xml:space="preserve">vikling og Test som </w:t>
      </w:r>
      <w:r w:rsidR="004040B4">
        <w:t>kan være</w:t>
      </w:r>
      <w:r>
        <w:t xml:space="preserve"> aktuelle i forvaltningssammenheng. Øvrige miljøer administreres av drift.</w:t>
      </w:r>
    </w:p>
    <w:p w:rsidR="0094350F" w:rsidRDefault="0094350F" w:rsidP="00820F1D">
      <w:pPr>
        <w:pStyle w:val="Overskrift2"/>
      </w:pPr>
      <w:bookmarkStart w:id="50" w:name="_Toc327347488"/>
      <w:r w:rsidRPr="0094350F">
        <w:t>Utvikling</w:t>
      </w:r>
      <w:bookmarkEnd w:id="50"/>
    </w:p>
    <w:p w:rsidR="001C7DAD" w:rsidRDefault="001C7DAD" w:rsidP="00820F1D">
      <w:pPr>
        <w:pStyle w:val="Brdtekst"/>
      </w:pPr>
      <w:r>
        <w:t xml:space="preserve">Utvikling av </w:t>
      </w:r>
      <w:r w:rsidR="004040B4">
        <w:t>ImageScan</w:t>
      </w:r>
      <w:r w:rsidR="006F5B1D" w:rsidRPr="006F5B1D">
        <w:t xml:space="preserve"> </w:t>
      </w:r>
      <w:r>
        <w:t xml:space="preserve">skjer på utviklers PC. </w:t>
      </w:r>
      <w:r w:rsidR="0014740E">
        <w:t>Følgende må være installert:</w:t>
      </w:r>
    </w:p>
    <w:p w:rsidR="00976755" w:rsidRDefault="0014740E" w:rsidP="00820F1D">
      <w:pPr>
        <w:pStyle w:val="Brdtekst"/>
        <w:numPr>
          <w:ilvl w:val="0"/>
          <w:numId w:val="32"/>
        </w:numPr>
      </w:pPr>
      <w:r>
        <w:t>Visual Studio 2010</w:t>
      </w:r>
    </w:p>
    <w:p w:rsidR="004040B4" w:rsidRDefault="004040B4" w:rsidP="00820F1D">
      <w:pPr>
        <w:pStyle w:val="Brdtekst"/>
        <w:numPr>
          <w:ilvl w:val="0"/>
          <w:numId w:val="32"/>
        </w:numPr>
      </w:pPr>
      <w:r>
        <w:t>64 bits driver for kommunikasjon mot skanner (</w:t>
      </w:r>
      <w:r w:rsidRPr="004040B4">
        <w:t>CoreScanner64v1.01.0001.exe</w:t>
      </w:r>
      <w:r>
        <w:t>).</w:t>
      </w:r>
    </w:p>
    <w:p w:rsidR="0014740E" w:rsidRDefault="001C7DAD" w:rsidP="004040B4">
      <w:pPr>
        <w:pStyle w:val="Brdtekst"/>
        <w:numPr>
          <w:ilvl w:val="0"/>
          <w:numId w:val="32"/>
        </w:numPr>
      </w:pPr>
      <w:r>
        <w:t xml:space="preserve">Kildekode hentes fra server </w:t>
      </w:r>
      <w:r w:rsidRPr="0014740E">
        <w:rPr>
          <w:b/>
        </w:rPr>
        <w:t>AF-UTV-VSS</w:t>
      </w:r>
      <w:r w:rsidR="0014740E" w:rsidRPr="0014740E">
        <w:rPr>
          <w:b/>
        </w:rPr>
        <w:t>/VSS</w:t>
      </w:r>
      <w:r w:rsidR="0014740E">
        <w:t xml:space="preserve"> i prosjektet: </w:t>
      </w:r>
    </w:p>
    <w:p w:rsidR="004937FE" w:rsidRPr="004040B4" w:rsidRDefault="0006765C" w:rsidP="004040B4">
      <w:pPr>
        <w:pStyle w:val="Brdtekst"/>
        <w:numPr>
          <w:ilvl w:val="1"/>
          <w:numId w:val="32"/>
        </w:numPr>
        <w:rPr>
          <w:b/>
        </w:rPr>
      </w:pPr>
      <w:r w:rsidRPr="004040B4">
        <w:rPr>
          <w:b/>
        </w:rPr>
        <w:t>$</w:t>
      </w:r>
      <w:proofErr w:type="spellStart"/>
      <w:r w:rsidRPr="004040B4">
        <w:rPr>
          <w:b/>
        </w:rPr>
        <w:t>Posten/</w:t>
      </w:r>
      <w:r w:rsidR="004040B4">
        <w:rPr>
          <w:b/>
        </w:rPr>
        <w:t>ImageScan</w:t>
      </w:r>
      <w:r w:rsidR="00F3575E" w:rsidRPr="004040B4">
        <w:rPr>
          <w:b/>
        </w:rPr>
        <w:t>.</w:t>
      </w:r>
      <w:r w:rsidRPr="004040B4">
        <w:rPr>
          <w:b/>
        </w:rPr>
        <w:t>root</w:t>
      </w:r>
      <w:proofErr w:type="spellEnd"/>
    </w:p>
    <w:p w:rsidR="0094350F" w:rsidRDefault="0094350F" w:rsidP="00820F1D">
      <w:pPr>
        <w:pStyle w:val="Overskrift2"/>
      </w:pPr>
      <w:bookmarkStart w:id="51" w:name="_Toc327347489"/>
      <w:r>
        <w:t>Test</w:t>
      </w:r>
      <w:bookmarkEnd w:id="51"/>
    </w:p>
    <w:p w:rsidR="00611800" w:rsidRPr="0014740E" w:rsidRDefault="004040B4" w:rsidP="00820F1D">
      <w:pPr>
        <w:pStyle w:val="Brdtekst"/>
      </w:pPr>
      <w:r>
        <w:t>ImageScan er en klientapplikasjon og kan således installeres på hvilket som helst PC som kjører et Windows basert 64 bits operativsystem.</w:t>
      </w:r>
      <w:r w:rsidR="002D432E">
        <w:t>.</w:t>
      </w:r>
    </w:p>
    <w:p w:rsidR="0094350F" w:rsidRDefault="0094350F" w:rsidP="00820F1D">
      <w:pPr>
        <w:pStyle w:val="Overskrift2"/>
      </w:pPr>
      <w:bookmarkStart w:id="52" w:name="_Toc327347490"/>
      <w:r>
        <w:t>QA</w:t>
      </w:r>
      <w:bookmarkEnd w:id="52"/>
    </w:p>
    <w:p w:rsidR="00244C3B" w:rsidRPr="00244C3B" w:rsidRDefault="006B1324" w:rsidP="00820F1D">
      <w:pPr>
        <w:pStyle w:val="Brdtekst"/>
      </w:pPr>
      <w:r>
        <w:t>Forvaltning</w:t>
      </w:r>
      <w:r w:rsidR="00244C3B">
        <w:t xml:space="preserve"> har ikke tilgang til servere i QA</w:t>
      </w:r>
      <w:r w:rsidR="00B121D0">
        <w:t>.</w:t>
      </w:r>
    </w:p>
    <w:p w:rsidR="0094350F" w:rsidRDefault="0094350F" w:rsidP="00820F1D">
      <w:pPr>
        <w:pStyle w:val="Overskrift2"/>
      </w:pPr>
      <w:bookmarkStart w:id="53" w:name="_Toc327347491"/>
      <w:r>
        <w:lastRenderedPageBreak/>
        <w:t>Produksjon</w:t>
      </w:r>
      <w:bookmarkEnd w:id="53"/>
    </w:p>
    <w:p w:rsidR="00244C3B" w:rsidRDefault="006B1324" w:rsidP="00820F1D">
      <w:pPr>
        <w:pStyle w:val="Brdtekst"/>
      </w:pPr>
      <w:r>
        <w:t>Forvaltning</w:t>
      </w:r>
      <w:r w:rsidR="00244C3B">
        <w:t xml:space="preserve"> har ikke tilgang til servere i Produksjon</w:t>
      </w:r>
    </w:p>
    <w:sectPr w:rsidR="00244C3B" w:rsidSect="001D54B8">
      <w:headerReference w:type="default" r:id="rId25"/>
      <w:footerReference w:type="default" r:id="rId26"/>
      <w:headerReference w:type="first" r:id="rId27"/>
      <w:footerReference w:type="first" r:id="rId28"/>
      <w:pgSz w:w="11906" w:h="16838" w:code="9"/>
      <w:pgMar w:top="1440" w:right="1797" w:bottom="1440" w:left="1797" w:header="709" w:footer="709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76B30" w:rsidRDefault="00A76B30">
      <w:r>
        <w:separator/>
      </w:r>
    </w:p>
  </w:endnote>
  <w:endnote w:type="continuationSeparator" w:id="0">
    <w:p w:rsidR="00A76B30" w:rsidRDefault="00A76B3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6F6C" w:rsidRDefault="00476F6C" w:rsidP="00412AE6"/>
  <w:tbl>
    <w:tblPr>
      <w:tblW w:w="0" w:type="auto"/>
      <w:tblInd w:w="108" w:type="dxa"/>
      <w:tblBorders>
        <w:top w:val="single" w:sz="4" w:space="0" w:color="auto"/>
      </w:tblBorders>
      <w:tblLook w:val="00BF"/>
    </w:tblPr>
    <w:tblGrid>
      <w:gridCol w:w="3420"/>
      <w:gridCol w:w="2880"/>
      <w:gridCol w:w="2120"/>
    </w:tblGrid>
    <w:tr w:rsidR="00476F6C" w:rsidTr="00412AE6">
      <w:tc>
        <w:tcPr>
          <w:tcW w:w="8420" w:type="dxa"/>
          <w:gridSpan w:val="3"/>
          <w:tcBorders>
            <w:top w:val="single" w:sz="4" w:space="0" w:color="auto"/>
          </w:tcBorders>
        </w:tcPr>
        <w:p w:rsidR="00476F6C" w:rsidRDefault="00476F6C" w:rsidP="008F2E1D">
          <w:pPr>
            <w:pStyle w:val="Bunntekst"/>
          </w:pPr>
          <w:r>
            <w:t>ImageScan - Systemdokumentasjon</w:t>
          </w:r>
        </w:p>
      </w:tc>
    </w:tr>
    <w:tr w:rsidR="00476F6C">
      <w:tc>
        <w:tcPr>
          <w:tcW w:w="3420" w:type="dxa"/>
        </w:tcPr>
        <w:p w:rsidR="00476F6C" w:rsidRDefault="00476F6C" w:rsidP="004A2597">
          <w:pPr>
            <w:pStyle w:val="Bunntekst"/>
          </w:pPr>
          <w:r>
            <w:t xml:space="preserve">Utskriftsdato: </w:t>
          </w:r>
          <w:fldSimple w:instr=" PRINTDATE  \* MERGEFORMAT ">
            <w:r>
              <w:rPr>
                <w:noProof/>
              </w:rPr>
              <w:t>29.03.2012 13:34:00</w:t>
            </w:r>
          </w:fldSimple>
        </w:p>
      </w:tc>
      <w:tc>
        <w:tcPr>
          <w:tcW w:w="2880" w:type="dxa"/>
        </w:tcPr>
        <w:p w:rsidR="00476F6C" w:rsidRDefault="00476F6C" w:rsidP="00486B61">
          <w:pPr>
            <w:pStyle w:val="Bunntekst"/>
            <w:jc w:val="center"/>
          </w:pPr>
        </w:p>
      </w:tc>
      <w:tc>
        <w:tcPr>
          <w:tcW w:w="2120" w:type="dxa"/>
        </w:tcPr>
        <w:p w:rsidR="00476F6C" w:rsidRDefault="00476F6C">
          <w:pPr>
            <w:pStyle w:val="Bunntekst"/>
            <w:jc w:val="right"/>
          </w:pPr>
          <w:r>
            <w:t xml:space="preserve">Side </w:t>
          </w:r>
          <w:r w:rsidR="00DD0AC6">
            <w:rPr>
              <w:rStyle w:val="Sidetall"/>
            </w:rPr>
            <w:fldChar w:fldCharType="begin"/>
          </w:r>
          <w:r>
            <w:rPr>
              <w:rStyle w:val="Sidetall"/>
            </w:rPr>
            <w:instrText xml:space="preserve"> PAGE </w:instrText>
          </w:r>
          <w:r w:rsidR="00DD0AC6">
            <w:rPr>
              <w:rStyle w:val="Sidetall"/>
            </w:rPr>
            <w:fldChar w:fldCharType="separate"/>
          </w:r>
          <w:r w:rsidR="00D7414C">
            <w:rPr>
              <w:rStyle w:val="Sidetall"/>
              <w:noProof/>
            </w:rPr>
            <w:t>13</w:t>
          </w:r>
          <w:r w:rsidR="00DD0AC6">
            <w:rPr>
              <w:rStyle w:val="Sidetall"/>
            </w:rPr>
            <w:fldChar w:fldCharType="end"/>
          </w:r>
          <w:r>
            <w:rPr>
              <w:rStyle w:val="Sidetall"/>
            </w:rPr>
            <w:t xml:space="preserve"> av </w:t>
          </w:r>
          <w:r w:rsidR="00DD0AC6">
            <w:rPr>
              <w:rStyle w:val="Sidetall"/>
            </w:rPr>
            <w:fldChar w:fldCharType="begin"/>
          </w:r>
          <w:r>
            <w:rPr>
              <w:rStyle w:val="Sidetall"/>
            </w:rPr>
            <w:instrText xml:space="preserve"> NUMPAGES </w:instrText>
          </w:r>
          <w:r w:rsidR="00DD0AC6">
            <w:rPr>
              <w:rStyle w:val="Sidetall"/>
            </w:rPr>
            <w:fldChar w:fldCharType="separate"/>
          </w:r>
          <w:r w:rsidR="00D7414C">
            <w:rPr>
              <w:rStyle w:val="Sidetall"/>
              <w:noProof/>
            </w:rPr>
            <w:t>13</w:t>
          </w:r>
          <w:r w:rsidR="00DD0AC6">
            <w:rPr>
              <w:rStyle w:val="Sidetall"/>
            </w:rPr>
            <w:fldChar w:fldCharType="end"/>
          </w:r>
        </w:p>
      </w:tc>
    </w:tr>
  </w:tbl>
  <w:p w:rsidR="00476F6C" w:rsidRDefault="00476F6C">
    <w:pPr>
      <w:pStyle w:val="Bunnteks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6F6C" w:rsidRDefault="00476F6C" w:rsidP="00127CC4">
    <w:pPr>
      <w:pStyle w:val="Bunntekst"/>
      <w:jc w:val="center"/>
    </w:pPr>
    <w:r>
      <w:t>© Copyright EVRY, 2012.</w:t>
    </w:r>
    <w:r>
      <w:br/>
      <w:t>Innholdet i dette dokumentet skal ikke kopieres, gjenbrukes eller framvises til utenforstående uten godkjennelse fra Evry.</w:t>
    </w:r>
  </w:p>
  <w:p w:rsidR="00476F6C" w:rsidRDefault="00476F6C">
    <w:pPr>
      <w:pStyle w:val="Bunnteks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76B30" w:rsidRDefault="00A76B30">
      <w:r>
        <w:separator/>
      </w:r>
    </w:p>
  </w:footnote>
  <w:footnote w:type="continuationSeparator" w:id="0">
    <w:p w:rsidR="00A76B30" w:rsidRDefault="00A76B3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6F6C" w:rsidRDefault="00476F6C" w:rsidP="00894104">
    <w:pPr>
      <w:pStyle w:val="Topptekst"/>
      <w:jc w:val="center"/>
    </w:pPr>
    <w:r>
      <w:rPr>
        <w:noProof/>
        <w:lang w:eastAsia="nb-NO"/>
      </w:rPr>
      <w:drawing>
        <wp:inline distT="0" distB="0" distL="0" distR="0">
          <wp:extent cx="5278120" cy="715890"/>
          <wp:effectExtent l="19050" t="0" r="0" b="0"/>
          <wp:docPr id="66" name="Bilde 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6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8120" cy="7158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476F6C" w:rsidRPr="000D4365" w:rsidRDefault="00476F6C" w:rsidP="000D4365">
    <w:pPr>
      <w:pStyle w:val="Topptekst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6F6C" w:rsidRDefault="00476F6C" w:rsidP="00E21875">
    <w:pPr>
      <w:pStyle w:val="Topptekst"/>
      <w:jc w:val="center"/>
    </w:pPr>
    <w:r>
      <w:rPr>
        <w:noProof/>
        <w:lang w:eastAsia="nb-NO"/>
      </w:rPr>
      <w:drawing>
        <wp:inline distT="0" distB="0" distL="0" distR="0">
          <wp:extent cx="5278120" cy="715890"/>
          <wp:effectExtent l="19050" t="0" r="0" b="0"/>
          <wp:docPr id="63" name="Bilde 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8120" cy="7158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476F6C" w:rsidRDefault="00476F6C" w:rsidP="00E21875">
    <w:pPr>
      <w:pStyle w:val="Topptekst"/>
      <w:jc w:val="cent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25B6E"/>
    <w:multiLevelType w:val="hybridMultilevel"/>
    <w:tmpl w:val="8ADEE66E"/>
    <w:lvl w:ilvl="0" w:tplc="0414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40A1222"/>
    <w:multiLevelType w:val="hybridMultilevel"/>
    <w:tmpl w:val="CAEEC94E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4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4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4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4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4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4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4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55415B1"/>
    <w:multiLevelType w:val="hybridMultilevel"/>
    <w:tmpl w:val="CD3C2A2E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734C3A"/>
    <w:multiLevelType w:val="hybridMultilevel"/>
    <w:tmpl w:val="21F4D31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5D26AA3"/>
    <w:multiLevelType w:val="hybridMultilevel"/>
    <w:tmpl w:val="9098AE8E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5E95B48"/>
    <w:multiLevelType w:val="hybridMultilevel"/>
    <w:tmpl w:val="65DE931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954C76"/>
    <w:multiLevelType w:val="hybridMultilevel"/>
    <w:tmpl w:val="3DBE14D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6D77A9"/>
    <w:multiLevelType w:val="hybridMultilevel"/>
    <w:tmpl w:val="BFFE262E"/>
    <w:lvl w:ilvl="0" w:tplc="0414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14DE4A8A"/>
    <w:multiLevelType w:val="hybridMultilevel"/>
    <w:tmpl w:val="BF8E446E"/>
    <w:lvl w:ilvl="0" w:tplc="0414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4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169D2A46"/>
    <w:multiLevelType w:val="hybridMultilevel"/>
    <w:tmpl w:val="1032CA6E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B35748A"/>
    <w:multiLevelType w:val="hybridMultilevel"/>
    <w:tmpl w:val="5A721E4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BB40258"/>
    <w:multiLevelType w:val="hybridMultilevel"/>
    <w:tmpl w:val="77241ADA"/>
    <w:lvl w:ilvl="0" w:tplc="0414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C231B7F"/>
    <w:multiLevelType w:val="hybridMultilevel"/>
    <w:tmpl w:val="1160DA32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C657EA9"/>
    <w:multiLevelType w:val="hybridMultilevel"/>
    <w:tmpl w:val="D592C20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DE52084"/>
    <w:multiLevelType w:val="hybridMultilevel"/>
    <w:tmpl w:val="6504CF24"/>
    <w:lvl w:ilvl="0" w:tplc="0414000F">
      <w:start w:val="1"/>
      <w:numFmt w:val="decimal"/>
      <w:lvlText w:val="%1."/>
      <w:lvlJc w:val="left"/>
      <w:pPr>
        <w:ind w:left="360" w:hanging="360"/>
      </w:pPr>
    </w:lvl>
    <w:lvl w:ilvl="1" w:tplc="04140019" w:tentative="1">
      <w:start w:val="1"/>
      <w:numFmt w:val="lowerLetter"/>
      <w:lvlText w:val="%2."/>
      <w:lvlJc w:val="left"/>
      <w:pPr>
        <w:ind w:left="1080" w:hanging="360"/>
      </w:pPr>
    </w:lvl>
    <w:lvl w:ilvl="2" w:tplc="0414001B" w:tentative="1">
      <w:start w:val="1"/>
      <w:numFmt w:val="lowerRoman"/>
      <w:lvlText w:val="%3."/>
      <w:lvlJc w:val="right"/>
      <w:pPr>
        <w:ind w:left="1800" w:hanging="180"/>
      </w:pPr>
    </w:lvl>
    <w:lvl w:ilvl="3" w:tplc="0414000F" w:tentative="1">
      <w:start w:val="1"/>
      <w:numFmt w:val="decimal"/>
      <w:lvlText w:val="%4."/>
      <w:lvlJc w:val="left"/>
      <w:pPr>
        <w:ind w:left="2520" w:hanging="360"/>
      </w:pPr>
    </w:lvl>
    <w:lvl w:ilvl="4" w:tplc="04140019" w:tentative="1">
      <w:start w:val="1"/>
      <w:numFmt w:val="lowerLetter"/>
      <w:lvlText w:val="%5."/>
      <w:lvlJc w:val="left"/>
      <w:pPr>
        <w:ind w:left="3240" w:hanging="360"/>
      </w:pPr>
    </w:lvl>
    <w:lvl w:ilvl="5" w:tplc="0414001B" w:tentative="1">
      <w:start w:val="1"/>
      <w:numFmt w:val="lowerRoman"/>
      <w:lvlText w:val="%6."/>
      <w:lvlJc w:val="right"/>
      <w:pPr>
        <w:ind w:left="3960" w:hanging="180"/>
      </w:pPr>
    </w:lvl>
    <w:lvl w:ilvl="6" w:tplc="0414000F" w:tentative="1">
      <w:start w:val="1"/>
      <w:numFmt w:val="decimal"/>
      <w:lvlText w:val="%7."/>
      <w:lvlJc w:val="left"/>
      <w:pPr>
        <w:ind w:left="4680" w:hanging="360"/>
      </w:pPr>
    </w:lvl>
    <w:lvl w:ilvl="7" w:tplc="04140019" w:tentative="1">
      <w:start w:val="1"/>
      <w:numFmt w:val="lowerLetter"/>
      <w:lvlText w:val="%8."/>
      <w:lvlJc w:val="left"/>
      <w:pPr>
        <w:ind w:left="5400" w:hanging="360"/>
      </w:pPr>
    </w:lvl>
    <w:lvl w:ilvl="8" w:tplc="0414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0050AC5"/>
    <w:multiLevelType w:val="hybridMultilevel"/>
    <w:tmpl w:val="C002B442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1003238"/>
    <w:multiLevelType w:val="multilevel"/>
    <w:tmpl w:val="063EC4DC"/>
    <w:lvl w:ilvl="0">
      <w:start w:val="1"/>
      <w:numFmt w:val="decimal"/>
      <w:pStyle w:val="Overskrift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Overskrift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Overskrift3"/>
      <w:lvlText w:val="%1.%2.%3"/>
      <w:lvlJc w:val="left"/>
      <w:pPr>
        <w:tabs>
          <w:tab w:val="num" w:pos="1287"/>
        </w:tabs>
        <w:ind w:left="1287" w:hanging="720"/>
      </w:pPr>
    </w:lvl>
    <w:lvl w:ilvl="3">
      <w:start w:val="1"/>
      <w:numFmt w:val="decimal"/>
      <w:pStyle w:val="Overskrift4"/>
      <w:lvlText w:val="%1.%2.%3.%4"/>
      <w:lvlJc w:val="left"/>
      <w:pPr>
        <w:tabs>
          <w:tab w:val="num" w:pos="1573"/>
        </w:tabs>
        <w:ind w:left="1573" w:hanging="864"/>
      </w:pPr>
    </w:lvl>
    <w:lvl w:ilvl="4">
      <w:start w:val="1"/>
      <w:numFmt w:val="decimal"/>
      <w:pStyle w:val="Oversk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Oversk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Oversk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Oversk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Overskrift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7">
    <w:nsid w:val="22277071"/>
    <w:multiLevelType w:val="hybridMultilevel"/>
    <w:tmpl w:val="E9784D9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2F42152"/>
    <w:multiLevelType w:val="hybridMultilevel"/>
    <w:tmpl w:val="EDAC8512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8EB03B9"/>
    <w:multiLevelType w:val="hybridMultilevel"/>
    <w:tmpl w:val="E44602A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A011DD1"/>
    <w:multiLevelType w:val="hybridMultilevel"/>
    <w:tmpl w:val="1E16A7F6"/>
    <w:lvl w:ilvl="0" w:tplc="0414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2AED123B"/>
    <w:multiLevelType w:val="hybridMultilevel"/>
    <w:tmpl w:val="30D2560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33F22A9"/>
    <w:multiLevelType w:val="hybridMultilevel"/>
    <w:tmpl w:val="E5D80E1C"/>
    <w:lvl w:ilvl="0" w:tplc="0414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350B19A2"/>
    <w:multiLevelType w:val="hybridMultilevel"/>
    <w:tmpl w:val="12F0EE5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6995485"/>
    <w:multiLevelType w:val="hybridMultilevel"/>
    <w:tmpl w:val="9342F4E2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83E6CB3"/>
    <w:multiLevelType w:val="hybridMultilevel"/>
    <w:tmpl w:val="4E046AC2"/>
    <w:lvl w:ilvl="0" w:tplc="0414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4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4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4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4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4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4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4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4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397204C1"/>
    <w:multiLevelType w:val="hybridMultilevel"/>
    <w:tmpl w:val="0598E518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9EE1BB5"/>
    <w:multiLevelType w:val="hybridMultilevel"/>
    <w:tmpl w:val="54CC69FE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D1D35DC"/>
    <w:multiLevelType w:val="hybridMultilevel"/>
    <w:tmpl w:val="0A4A1BEE"/>
    <w:lvl w:ilvl="0" w:tplc="0414000F">
      <w:start w:val="1"/>
      <w:numFmt w:val="decimal"/>
      <w:lvlText w:val="%1."/>
      <w:lvlJc w:val="left"/>
      <w:pPr>
        <w:ind w:left="360" w:hanging="360"/>
      </w:pPr>
    </w:lvl>
    <w:lvl w:ilvl="1" w:tplc="04140019" w:tentative="1">
      <w:start w:val="1"/>
      <w:numFmt w:val="lowerLetter"/>
      <w:lvlText w:val="%2."/>
      <w:lvlJc w:val="left"/>
      <w:pPr>
        <w:ind w:left="1080" w:hanging="360"/>
      </w:pPr>
    </w:lvl>
    <w:lvl w:ilvl="2" w:tplc="0414001B" w:tentative="1">
      <w:start w:val="1"/>
      <w:numFmt w:val="lowerRoman"/>
      <w:lvlText w:val="%3."/>
      <w:lvlJc w:val="right"/>
      <w:pPr>
        <w:ind w:left="1800" w:hanging="180"/>
      </w:pPr>
    </w:lvl>
    <w:lvl w:ilvl="3" w:tplc="0414000F" w:tentative="1">
      <w:start w:val="1"/>
      <w:numFmt w:val="decimal"/>
      <w:lvlText w:val="%4."/>
      <w:lvlJc w:val="left"/>
      <w:pPr>
        <w:ind w:left="2520" w:hanging="360"/>
      </w:pPr>
    </w:lvl>
    <w:lvl w:ilvl="4" w:tplc="04140019" w:tentative="1">
      <w:start w:val="1"/>
      <w:numFmt w:val="lowerLetter"/>
      <w:lvlText w:val="%5."/>
      <w:lvlJc w:val="left"/>
      <w:pPr>
        <w:ind w:left="3240" w:hanging="360"/>
      </w:pPr>
    </w:lvl>
    <w:lvl w:ilvl="5" w:tplc="0414001B" w:tentative="1">
      <w:start w:val="1"/>
      <w:numFmt w:val="lowerRoman"/>
      <w:lvlText w:val="%6."/>
      <w:lvlJc w:val="right"/>
      <w:pPr>
        <w:ind w:left="3960" w:hanging="180"/>
      </w:pPr>
    </w:lvl>
    <w:lvl w:ilvl="6" w:tplc="0414000F" w:tentative="1">
      <w:start w:val="1"/>
      <w:numFmt w:val="decimal"/>
      <w:lvlText w:val="%7."/>
      <w:lvlJc w:val="left"/>
      <w:pPr>
        <w:ind w:left="4680" w:hanging="360"/>
      </w:pPr>
    </w:lvl>
    <w:lvl w:ilvl="7" w:tplc="04140019" w:tentative="1">
      <w:start w:val="1"/>
      <w:numFmt w:val="lowerLetter"/>
      <w:lvlText w:val="%8."/>
      <w:lvlJc w:val="left"/>
      <w:pPr>
        <w:ind w:left="5400" w:hanging="360"/>
      </w:pPr>
    </w:lvl>
    <w:lvl w:ilvl="8" w:tplc="0414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3F46233D"/>
    <w:multiLevelType w:val="hybridMultilevel"/>
    <w:tmpl w:val="4ACA886A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13849FC"/>
    <w:multiLevelType w:val="hybridMultilevel"/>
    <w:tmpl w:val="8D0C7CD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2D9340A"/>
    <w:multiLevelType w:val="hybridMultilevel"/>
    <w:tmpl w:val="3A6498D8"/>
    <w:lvl w:ilvl="0" w:tplc="0414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4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47722494"/>
    <w:multiLevelType w:val="hybridMultilevel"/>
    <w:tmpl w:val="F9F01A6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96B3FD1"/>
    <w:multiLevelType w:val="hybridMultilevel"/>
    <w:tmpl w:val="0FDA8716"/>
    <w:lvl w:ilvl="0" w:tplc="0414000F">
      <w:start w:val="1"/>
      <w:numFmt w:val="decimal"/>
      <w:lvlText w:val="%1."/>
      <w:lvlJc w:val="left"/>
      <w:pPr>
        <w:ind w:left="360" w:hanging="360"/>
      </w:pPr>
    </w:lvl>
    <w:lvl w:ilvl="1" w:tplc="04140019" w:tentative="1">
      <w:start w:val="1"/>
      <w:numFmt w:val="lowerLetter"/>
      <w:lvlText w:val="%2."/>
      <w:lvlJc w:val="left"/>
      <w:pPr>
        <w:ind w:left="1080" w:hanging="360"/>
      </w:pPr>
    </w:lvl>
    <w:lvl w:ilvl="2" w:tplc="0414001B" w:tentative="1">
      <w:start w:val="1"/>
      <w:numFmt w:val="lowerRoman"/>
      <w:lvlText w:val="%3."/>
      <w:lvlJc w:val="right"/>
      <w:pPr>
        <w:ind w:left="1800" w:hanging="180"/>
      </w:pPr>
    </w:lvl>
    <w:lvl w:ilvl="3" w:tplc="0414000F" w:tentative="1">
      <w:start w:val="1"/>
      <w:numFmt w:val="decimal"/>
      <w:lvlText w:val="%4."/>
      <w:lvlJc w:val="left"/>
      <w:pPr>
        <w:ind w:left="2520" w:hanging="360"/>
      </w:pPr>
    </w:lvl>
    <w:lvl w:ilvl="4" w:tplc="04140019" w:tentative="1">
      <w:start w:val="1"/>
      <w:numFmt w:val="lowerLetter"/>
      <w:lvlText w:val="%5."/>
      <w:lvlJc w:val="left"/>
      <w:pPr>
        <w:ind w:left="3240" w:hanging="360"/>
      </w:pPr>
    </w:lvl>
    <w:lvl w:ilvl="5" w:tplc="0414001B" w:tentative="1">
      <w:start w:val="1"/>
      <w:numFmt w:val="lowerRoman"/>
      <w:lvlText w:val="%6."/>
      <w:lvlJc w:val="right"/>
      <w:pPr>
        <w:ind w:left="3960" w:hanging="180"/>
      </w:pPr>
    </w:lvl>
    <w:lvl w:ilvl="6" w:tplc="0414000F" w:tentative="1">
      <w:start w:val="1"/>
      <w:numFmt w:val="decimal"/>
      <w:lvlText w:val="%7."/>
      <w:lvlJc w:val="left"/>
      <w:pPr>
        <w:ind w:left="4680" w:hanging="360"/>
      </w:pPr>
    </w:lvl>
    <w:lvl w:ilvl="7" w:tplc="04140019" w:tentative="1">
      <w:start w:val="1"/>
      <w:numFmt w:val="lowerLetter"/>
      <w:lvlText w:val="%8."/>
      <w:lvlJc w:val="left"/>
      <w:pPr>
        <w:ind w:left="5400" w:hanging="360"/>
      </w:pPr>
    </w:lvl>
    <w:lvl w:ilvl="8" w:tplc="0414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4DE92320"/>
    <w:multiLevelType w:val="hybridMultilevel"/>
    <w:tmpl w:val="FC4A6188"/>
    <w:lvl w:ilvl="0" w:tplc="0414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53B751B3"/>
    <w:multiLevelType w:val="hybridMultilevel"/>
    <w:tmpl w:val="0E90E91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AC15B3E"/>
    <w:multiLevelType w:val="hybridMultilevel"/>
    <w:tmpl w:val="35AED1E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60E7DE9"/>
    <w:multiLevelType w:val="hybridMultilevel"/>
    <w:tmpl w:val="6EBA64E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7974B33"/>
    <w:multiLevelType w:val="hybridMultilevel"/>
    <w:tmpl w:val="D3421364"/>
    <w:lvl w:ilvl="0" w:tplc="0414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4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68624F59"/>
    <w:multiLevelType w:val="hybridMultilevel"/>
    <w:tmpl w:val="9D683A0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8974277"/>
    <w:multiLevelType w:val="hybridMultilevel"/>
    <w:tmpl w:val="3FCAAC0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D3D1004"/>
    <w:multiLevelType w:val="hybridMultilevel"/>
    <w:tmpl w:val="2E54BF8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2075833"/>
    <w:multiLevelType w:val="hybridMultilevel"/>
    <w:tmpl w:val="D926423E"/>
    <w:lvl w:ilvl="0" w:tplc="0414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4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3E451E9"/>
    <w:multiLevelType w:val="hybridMultilevel"/>
    <w:tmpl w:val="5900CC30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4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4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4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4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4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4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4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6E327A0"/>
    <w:multiLevelType w:val="hybridMultilevel"/>
    <w:tmpl w:val="D6E4706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D520E4F"/>
    <w:multiLevelType w:val="hybridMultilevel"/>
    <w:tmpl w:val="210C271E"/>
    <w:lvl w:ilvl="0" w:tplc="0414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>
    <w:nsid w:val="7E5268C6"/>
    <w:multiLevelType w:val="hybridMultilevel"/>
    <w:tmpl w:val="8C5072EE"/>
    <w:lvl w:ilvl="0" w:tplc="0414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4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5"/>
  </w:num>
  <w:num w:numId="3">
    <w:abstractNumId w:val="10"/>
  </w:num>
  <w:num w:numId="4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</w:num>
  <w:num w:numId="7">
    <w:abstractNumId w:val="6"/>
  </w:num>
  <w:num w:numId="8">
    <w:abstractNumId w:val="24"/>
  </w:num>
  <w:num w:numId="9">
    <w:abstractNumId w:val="3"/>
  </w:num>
  <w:num w:numId="10">
    <w:abstractNumId w:val="31"/>
  </w:num>
  <w:num w:numId="11">
    <w:abstractNumId w:val="8"/>
  </w:num>
  <w:num w:numId="12">
    <w:abstractNumId w:val="38"/>
  </w:num>
  <w:num w:numId="13">
    <w:abstractNumId w:val="42"/>
  </w:num>
  <w:num w:numId="14">
    <w:abstractNumId w:val="46"/>
  </w:num>
  <w:num w:numId="15">
    <w:abstractNumId w:val="14"/>
  </w:num>
  <w:num w:numId="16">
    <w:abstractNumId w:val="28"/>
  </w:num>
  <w:num w:numId="17">
    <w:abstractNumId w:val="33"/>
  </w:num>
  <w:num w:numId="18">
    <w:abstractNumId w:val="29"/>
  </w:num>
  <w:num w:numId="1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0"/>
  </w:num>
  <w:num w:numId="21">
    <w:abstractNumId w:val="1"/>
  </w:num>
  <w:num w:numId="22">
    <w:abstractNumId w:val="5"/>
  </w:num>
  <w:num w:numId="23">
    <w:abstractNumId w:val="34"/>
  </w:num>
  <w:num w:numId="24">
    <w:abstractNumId w:val="20"/>
  </w:num>
  <w:num w:numId="25">
    <w:abstractNumId w:val="0"/>
  </w:num>
  <w:num w:numId="26">
    <w:abstractNumId w:val="22"/>
  </w:num>
  <w:num w:numId="27">
    <w:abstractNumId w:val="36"/>
  </w:num>
  <w:num w:numId="2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2"/>
  </w:num>
  <w:num w:numId="30">
    <w:abstractNumId w:val="35"/>
  </w:num>
  <w:num w:numId="31">
    <w:abstractNumId w:val="41"/>
  </w:num>
  <w:num w:numId="32">
    <w:abstractNumId w:val="11"/>
  </w:num>
  <w:num w:numId="33">
    <w:abstractNumId w:val="37"/>
  </w:num>
  <w:num w:numId="34">
    <w:abstractNumId w:val="13"/>
  </w:num>
  <w:num w:numId="35">
    <w:abstractNumId w:val="39"/>
  </w:num>
  <w:num w:numId="36">
    <w:abstractNumId w:val="30"/>
  </w:num>
  <w:num w:numId="37">
    <w:abstractNumId w:val="19"/>
  </w:num>
  <w:num w:numId="38">
    <w:abstractNumId w:val="17"/>
  </w:num>
  <w:num w:numId="39">
    <w:abstractNumId w:val="44"/>
  </w:num>
  <w:num w:numId="40">
    <w:abstractNumId w:val="2"/>
  </w:num>
  <w:num w:numId="41">
    <w:abstractNumId w:val="45"/>
  </w:num>
  <w:num w:numId="42">
    <w:abstractNumId w:val="7"/>
  </w:num>
  <w:num w:numId="43">
    <w:abstractNumId w:val="23"/>
  </w:num>
  <w:num w:numId="44">
    <w:abstractNumId w:val="21"/>
  </w:num>
  <w:num w:numId="45">
    <w:abstractNumId w:val="18"/>
  </w:num>
  <w:num w:numId="46">
    <w:abstractNumId w:val="27"/>
  </w:num>
  <w:num w:numId="47">
    <w:abstractNumId w:val="4"/>
  </w:num>
  <w:num w:numId="48">
    <w:abstractNumId w:val="12"/>
  </w:num>
  <w:num w:numId="49">
    <w:abstractNumId w:val="9"/>
  </w:num>
  <w:num w:numId="50">
    <w:abstractNumId w:val="26"/>
  </w:num>
  <w:numIdMacAtCleanup w:val="1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activeWritingStyle w:appName="MSWord" w:lang="nb-NO" w:vendorID="666" w:dllVersion="513" w:checkStyle="1"/>
  <w:activeWritingStyle w:appName="MSWord" w:lang="nb-NO" w:vendorID="22" w:dllVersion="513" w:checkStyle="1"/>
  <w:proofState w:spelling="clean" w:grammar="clean"/>
  <w:attachedTemplate r:id="rId1"/>
  <w:stylePaneFormatFilter w:val="3F01"/>
  <w:defaultTabStop w:val="720"/>
  <w:autoHyphenation/>
  <w:hyphenationZone w:val="357"/>
  <w:noPunctuationKerning/>
  <w:characterSpacingControl w:val="doNotCompress"/>
  <w:hdrShapeDefaults>
    <o:shapedefaults v:ext="edit" spidmax="240642"/>
  </w:hdrShapeDefaults>
  <w:footnotePr>
    <w:footnote w:id="-1"/>
    <w:footnote w:id="0"/>
  </w:footnotePr>
  <w:endnotePr>
    <w:endnote w:id="-1"/>
    <w:endnote w:id="0"/>
  </w:endnotePr>
  <w:compat/>
  <w:rsids>
    <w:rsidRoot w:val="008F2064"/>
    <w:rsid w:val="00004667"/>
    <w:rsid w:val="00006553"/>
    <w:rsid w:val="000076DB"/>
    <w:rsid w:val="000112BC"/>
    <w:rsid w:val="0001635A"/>
    <w:rsid w:val="000164CE"/>
    <w:rsid w:val="000218B6"/>
    <w:rsid w:val="00024792"/>
    <w:rsid w:val="000259E6"/>
    <w:rsid w:val="00025AB5"/>
    <w:rsid w:val="00033172"/>
    <w:rsid w:val="00033EAA"/>
    <w:rsid w:val="0003419F"/>
    <w:rsid w:val="000357AB"/>
    <w:rsid w:val="00037C8A"/>
    <w:rsid w:val="00037CCA"/>
    <w:rsid w:val="00041774"/>
    <w:rsid w:val="00045B44"/>
    <w:rsid w:val="00052247"/>
    <w:rsid w:val="0005320B"/>
    <w:rsid w:val="000558AA"/>
    <w:rsid w:val="00056AB7"/>
    <w:rsid w:val="0005714D"/>
    <w:rsid w:val="00060528"/>
    <w:rsid w:val="00061981"/>
    <w:rsid w:val="000657F9"/>
    <w:rsid w:val="00066376"/>
    <w:rsid w:val="000665AC"/>
    <w:rsid w:val="0006765C"/>
    <w:rsid w:val="000704D1"/>
    <w:rsid w:val="0007126E"/>
    <w:rsid w:val="00075F18"/>
    <w:rsid w:val="00077CF7"/>
    <w:rsid w:val="00082513"/>
    <w:rsid w:val="000833F2"/>
    <w:rsid w:val="0008352D"/>
    <w:rsid w:val="0008461E"/>
    <w:rsid w:val="000868D2"/>
    <w:rsid w:val="00091637"/>
    <w:rsid w:val="00093B03"/>
    <w:rsid w:val="00094076"/>
    <w:rsid w:val="00094298"/>
    <w:rsid w:val="0009457B"/>
    <w:rsid w:val="000974DD"/>
    <w:rsid w:val="000A0C34"/>
    <w:rsid w:val="000A1495"/>
    <w:rsid w:val="000A28A6"/>
    <w:rsid w:val="000A364B"/>
    <w:rsid w:val="000A3C92"/>
    <w:rsid w:val="000A43B3"/>
    <w:rsid w:val="000A5C02"/>
    <w:rsid w:val="000A6CDA"/>
    <w:rsid w:val="000A70B5"/>
    <w:rsid w:val="000B1CD5"/>
    <w:rsid w:val="000B2904"/>
    <w:rsid w:val="000B3206"/>
    <w:rsid w:val="000B3278"/>
    <w:rsid w:val="000B38C3"/>
    <w:rsid w:val="000B641E"/>
    <w:rsid w:val="000C0935"/>
    <w:rsid w:val="000C0A97"/>
    <w:rsid w:val="000C2C0D"/>
    <w:rsid w:val="000D003A"/>
    <w:rsid w:val="000D2C17"/>
    <w:rsid w:val="000D4365"/>
    <w:rsid w:val="000D4703"/>
    <w:rsid w:val="000D5CED"/>
    <w:rsid w:val="000D7A60"/>
    <w:rsid w:val="000E4E50"/>
    <w:rsid w:val="000E6456"/>
    <w:rsid w:val="000E79C6"/>
    <w:rsid w:val="000E7C40"/>
    <w:rsid w:val="000F0F46"/>
    <w:rsid w:val="000F18DA"/>
    <w:rsid w:val="000F26E0"/>
    <w:rsid w:val="000F35C4"/>
    <w:rsid w:val="000F43FE"/>
    <w:rsid w:val="000F52BA"/>
    <w:rsid w:val="000F6DD3"/>
    <w:rsid w:val="00102381"/>
    <w:rsid w:val="0010539F"/>
    <w:rsid w:val="00105DB3"/>
    <w:rsid w:val="00105EFC"/>
    <w:rsid w:val="001061F7"/>
    <w:rsid w:val="00107D25"/>
    <w:rsid w:val="00111013"/>
    <w:rsid w:val="0011160F"/>
    <w:rsid w:val="00111D62"/>
    <w:rsid w:val="00113321"/>
    <w:rsid w:val="00113794"/>
    <w:rsid w:val="00114FF6"/>
    <w:rsid w:val="001175AC"/>
    <w:rsid w:val="00120A49"/>
    <w:rsid w:val="00122895"/>
    <w:rsid w:val="0012537E"/>
    <w:rsid w:val="001262B7"/>
    <w:rsid w:val="00127CC4"/>
    <w:rsid w:val="00132614"/>
    <w:rsid w:val="00133735"/>
    <w:rsid w:val="00134B07"/>
    <w:rsid w:val="001377F1"/>
    <w:rsid w:val="00141801"/>
    <w:rsid w:val="00142087"/>
    <w:rsid w:val="00144712"/>
    <w:rsid w:val="00146256"/>
    <w:rsid w:val="00146517"/>
    <w:rsid w:val="0014740E"/>
    <w:rsid w:val="00147732"/>
    <w:rsid w:val="00151A38"/>
    <w:rsid w:val="001537A3"/>
    <w:rsid w:val="00153D7A"/>
    <w:rsid w:val="00155ECD"/>
    <w:rsid w:val="00161973"/>
    <w:rsid w:val="001643EB"/>
    <w:rsid w:val="00165501"/>
    <w:rsid w:val="001746F2"/>
    <w:rsid w:val="00175C73"/>
    <w:rsid w:val="001773FE"/>
    <w:rsid w:val="0018076B"/>
    <w:rsid w:val="00180F06"/>
    <w:rsid w:val="00182613"/>
    <w:rsid w:val="001834E4"/>
    <w:rsid w:val="00184473"/>
    <w:rsid w:val="001855D0"/>
    <w:rsid w:val="001859D1"/>
    <w:rsid w:val="00187B48"/>
    <w:rsid w:val="00192DDA"/>
    <w:rsid w:val="00193F9F"/>
    <w:rsid w:val="0019531F"/>
    <w:rsid w:val="00196AE3"/>
    <w:rsid w:val="00197A83"/>
    <w:rsid w:val="001A26C2"/>
    <w:rsid w:val="001A26E4"/>
    <w:rsid w:val="001A4179"/>
    <w:rsid w:val="001A4638"/>
    <w:rsid w:val="001A69D4"/>
    <w:rsid w:val="001B0517"/>
    <w:rsid w:val="001B59B0"/>
    <w:rsid w:val="001B72AA"/>
    <w:rsid w:val="001C26C8"/>
    <w:rsid w:val="001C2880"/>
    <w:rsid w:val="001C4DEE"/>
    <w:rsid w:val="001C58EA"/>
    <w:rsid w:val="001C7DAD"/>
    <w:rsid w:val="001D14C4"/>
    <w:rsid w:val="001D190B"/>
    <w:rsid w:val="001D1F1C"/>
    <w:rsid w:val="001D4098"/>
    <w:rsid w:val="001D4C5E"/>
    <w:rsid w:val="001D54B8"/>
    <w:rsid w:val="001E081B"/>
    <w:rsid w:val="001E10BA"/>
    <w:rsid w:val="001E1351"/>
    <w:rsid w:val="001E1FC3"/>
    <w:rsid w:val="001E79C2"/>
    <w:rsid w:val="001F07FF"/>
    <w:rsid w:val="001F0F66"/>
    <w:rsid w:val="001F15B4"/>
    <w:rsid w:val="001F425F"/>
    <w:rsid w:val="001F7666"/>
    <w:rsid w:val="001F791E"/>
    <w:rsid w:val="00201D8C"/>
    <w:rsid w:val="002055F8"/>
    <w:rsid w:val="00207104"/>
    <w:rsid w:val="0020799D"/>
    <w:rsid w:val="002108F0"/>
    <w:rsid w:val="00211DF2"/>
    <w:rsid w:val="00214EB5"/>
    <w:rsid w:val="0021537C"/>
    <w:rsid w:val="00216956"/>
    <w:rsid w:val="002203AF"/>
    <w:rsid w:val="0022250B"/>
    <w:rsid w:val="00222A1B"/>
    <w:rsid w:val="00224EB2"/>
    <w:rsid w:val="00224FF6"/>
    <w:rsid w:val="00226A23"/>
    <w:rsid w:val="00227032"/>
    <w:rsid w:val="002270F1"/>
    <w:rsid w:val="002303CE"/>
    <w:rsid w:val="00232383"/>
    <w:rsid w:val="002372BF"/>
    <w:rsid w:val="002410DC"/>
    <w:rsid w:val="00241279"/>
    <w:rsid w:val="00243528"/>
    <w:rsid w:val="00243AF6"/>
    <w:rsid w:val="002445F4"/>
    <w:rsid w:val="00244C3B"/>
    <w:rsid w:val="002467ED"/>
    <w:rsid w:val="00246802"/>
    <w:rsid w:val="00253323"/>
    <w:rsid w:val="00254AFB"/>
    <w:rsid w:val="00255E2C"/>
    <w:rsid w:val="002560BA"/>
    <w:rsid w:val="00260E2E"/>
    <w:rsid w:val="00263A6E"/>
    <w:rsid w:val="0026523F"/>
    <w:rsid w:val="00265476"/>
    <w:rsid w:val="00266947"/>
    <w:rsid w:val="00266D0E"/>
    <w:rsid w:val="00267C35"/>
    <w:rsid w:val="00273569"/>
    <w:rsid w:val="002739FE"/>
    <w:rsid w:val="0027615E"/>
    <w:rsid w:val="00280DD9"/>
    <w:rsid w:val="0028116E"/>
    <w:rsid w:val="002854B1"/>
    <w:rsid w:val="002869C5"/>
    <w:rsid w:val="002871F3"/>
    <w:rsid w:val="00290201"/>
    <w:rsid w:val="00290E41"/>
    <w:rsid w:val="0029332D"/>
    <w:rsid w:val="00293435"/>
    <w:rsid w:val="0029373D"/>
    <w:rsid w:val="0029385F"/>
    <w:rsid w:val="002964F6"/>
    <w:rsid w:val="002969C3"/>
    <w:rsid w:val="00296AFD"/>
    <w:rsid w:val="002A1A45"/>
    <w:rsid w:val="002A1FE8"/>
    <w:rsid w:val="002A764D"/>
    <w:rsid w:val="002A7852"/>
    <w:rsid w:val="002B17A5"/>
    <w:rsid w:val="002B1C0B"/>
    <w:rsid w:val="002B2373"/>
    <w:rsid w:val="002B25D5"/>
    <w:rsid w:val="002B342B"/>
    <w:rsid w:val="002B4CB8"/>
    <w:rsid w:val="002B7C04"/>
    <w:rsid w:val="002C4432"/>
    <w:rsid w:val="002C460E"/>
    <w:rsid w:val="002C7331"/>
    <w:rsid w:val="002D19DB"/>
    <w:rsid w:val="002D1ACD"/>
    <w:rsid w:val="002D3682"/>
    <w:rsid w:val="002D4076"/>
    <w:rsid w:val="002D432E"/>
    <w:rsid w:val="002D58AB"/>
    <w:rsid w:val="002D63D3"/>
    <w:rsid w:val="002D7163"/>
    <w:rsid w:val="002E289F"/>
    <w:rsid w:val="002E28F4"/>
    <w:rsid w:val="002E59AD"/>
    <w:rsid w:val="002E6741"/>
    <w:rsid w:val="002E699B"/>
    <w:rsid w:val="002E6B71"/>
    <w:rsid w:val="002F066C"/>
    <w:rsid w:val="002F1BF4"/>
    <w:rsid w:val="002F2AD0"/>
    <w:rsid w:val="002F2BC5"/>
    <w:rsid w:val="002F6275"/>
    <w:rsid w:val="00302444"/>
    <w:rsid w:val="003063DD"/>
    <w:rsid w:val="00307FD4"/>
    <w:rsid w:val="00311437"/>
    <w:rsid w:val="00313571"/>
    <w:rsid w:val="00317516"/>
    <w:rsid w:val="00320819"/>
    <w:rsid w:val="00322DF7"/>
    <w:rsid w:val="00325D8F"/>
    <w:rsid w:val="00327DE2"/>
    <w:rsid w:val="00330CA6"/>
    <w:rsid w:val="00333611"/>
    <w:rsid w:val="003338AA"/>
    <w:rsid w:val="00335239"/>
    <w:rsid w:val="0033697C"/>
    <w:rsid w:val="00340742"/>
    <w:rsid w:val="00347647"/>
    <w:rsid w:val="00351C31"/>
    <w:rsid w:val="00351F9E"/>
    <w:rsid w:val="00353541"/>
    <w:rsid w:val="003638F4"/>
    <w:rsid w:val="003675EE"/>
    <w:rsid w:val="00370A6B"/>
    <w:rsid w:val="00370B3A"/>
    <w:rsid w:val="00373301"/>
    <w:rsid w:val="00374FCE"/>
    <w:rsid w:val="00381534"/>
    <w:rsid w:val="003815B7"/>
    <w:rsid w:val="00381B82"/>
    <w:rsid w:val="003825FD"/>
    <w:rsid w:val="00383665"/>
    <w:rsid w:val="00384DAD"/>
    <w:rsid w:val="00384DC4"/>
    <w:rsid w:val="00385CA7"/>
    <w:rsid w:val="00387A11"/>
    <w:rsid w:val="00392759"/>
    <w:rsid w:val="00392E86"/>
    <w:rsid w:val="00394CEE"/>
    <w:rsid w:val="003952D5"/>
    <w:rsid w:val="003965A2"/>
    <w:rsid w:val="00396757"/>
    <w:rsid w:val="00397B16"/>
    <w:rsid w:val="003A135C"/>
    <w:rsid w:val="003A170B"/>
    <w:rsid w:val="003A7185"/>
    <w:rsid w:val="003A7864"/>
    <w:rsid w:val="003B0661"/>
    <w:rsid w:val="003B1789"/>
    <w:rsid w:val="003B608E"/>
    <w:rsid w:val="003C0509"/>
    <w:rsid w:val="003C191D"/>
    <w:rsid w:val="003C2A9D"/>
    <w:rsid w:val="003C629D"/>
    <w:rsid w:val="003C6D3E"/>
    <w:rsid w:val="003D1A73"/>
    <w:rsid w:val="003D2892"/>
    <w:rsid w:val="003D57EF"/>
    <w:rsid w:val="003D6250"/>
    <w:rsid w:val="003D69BB"/>
    <w:rsid w:val="003D7DE4"/>
    <w:rsid w:val="003E0BAD"/>
    <w:rsid w:val="003E1810"/>
    <w:rsid w:val="003E44BF"/>
    <w:rsid w:val="003E63BA"/>
    <w:rsid w:val="003E7C38"/>
    <w:rsid w:val="003E7E8E"/>
    <w:rsid w:val="003F09FF"/>
    <w:rsid w:val="003F3145"/>
    <w:rsid w:val="003F3CFA"/>
    <w:rsid w:val="003F4506"/>
    <w:rsid w:val="003F66B3"/>
    <w:rsid w:val="00400D2C"/>
    <w:rsid w:val="0040152E"/>
    <w:rsid w:val="00401EDB"/>
    <w:rsid w:val="004040B4"/>
    <w:rsid w:val="004047DD"/>
    <w:rsid w:val="00404E59"/>
    <w:rsid w:val="0041148B"/>
    <w:rsid w:val="00412AE6"/>
    <w:rsid w:val="004139B4"/>
    <w:rsid w:val="00415AF1"/>
    <w:rsid w:val="00415BF3"/>
    <w:rsid w:val="00415F1D"/>
    <w:rsid w:val="00416895"/>
    <w:rsid w:val="004174E5"/>
    <w:rsid w:val="00417816"/>
    <w:rsid w:val="004207EF"/>
    <w:rsid w:val="0042142B"/>
    <w:rsid w:val="00423FEB"/>
    <w:rsid w:val="004242AE"/>
    <w:rsid w:val="004246B5"/>
    <w:rsid w:val="004257E7"/>
    <w:rsid w:val="00427CA9"/>
    <w:rsid w:val="004331AB"/>
    <w:rsid w:val="00433412"/>
    <w:rsid w:val="00433930"/>
    <w:rsid w:val="00437440"/>
    <w:rsid w:val="00441998"/>
    <w:rsid w:val="004445FC"/>
    <w:rsid w:val="004515E3"/>
    <w:rsid w:val="0045468E"/>
    <w:rsid w:val="0046123E"/>
    <w:rsid w:val="00461561"/>
    <w:rsid w:val="00461DED"/>
    <w:rsid w:val="004624F7"/>
    <w:rsid w:val="00466917"/>
    <w:rsid w:val="00466F76"/>
    <w:rsid w:val="004677AE"/>
    <w:rsid w:val="004719D3"/>
    <w:rsid w:val="00472FC5"/>
    <w:rsid w:val="0047423A"/>
    <w:rsid w:val="0047613C"/>
    <w:rsid w:val="00476F6C"/>
    <w:rsid w:val="004779A3"/>
    <w:rsid w:val="0048324C"/>
    <w:rsid w:val="00484E65"/>
    <w:rsid w:val="00485867"/>
    <w:rsid w:val="00485EBD"/>
    <w:rsid w:val="004861F3"/>
    <w:rsid w:val="00486B61"/>
    <w:rsid w:val="004937FE"/>
    <w:rsid w:val="004A0B79"/>
    <w:rsid w:val="004A2597"/>
    <w:rsid w:val="004A33A9"/>
    <w:rsid w:val="004A3EC1"/>
    <w:rsid w:val="004A55AA"/>
    <w:rsid w:val="004A7B83"/>
    <w:rsid w:val="004B0541"/>
    <w:rsid w:val="004B327A"/>
    <w:rsid w:val="004B5736"/>
    <w:rsid w:val="004B785C"/>
    <w:rsid w:val="004C0B97"/>
    <w:rsid w:val="004C3122"/>
    <w:rsid w:val="004C3540"/>
    <w:rsid w:val="004C43AB"/>
    <w:rsid w:val="004C7C04"/>
    <w:rsid w:val="004D02FB"/>
    <w:rsid w:val="004D11FE"/>
    <w:rsid w:val="004D2283"/>
    <w:rsid w:val="004D3E77"/>
    <w:rsid w:val="004D628F"/>
    <w:rsid w:val="004E1CC7"/>
    <w:rsid w:val="004E253A"/>
    <w:rsid w:val="004E359B"/>
    <w:rsid w:val="004E6F53"/>
    <w:rsid w:val="004F1136"/>
    <w:rsid w:val="004F1B5C"/>
    <w:rsid w:val="004F3CF8"/>
    <w:rsid w:val="004F3F4F"/>
    <w:rsid w:val="004F6DEB"/>
    <w:rsid w:val="004F6FB9"/>
    <w:rsid w:val="004F7BE3"/>
    <w:rsid w:val="00500283"/>
    <w:rsid w:val="005015F4"/>
    <w:rsid w:val="00502223"/>
    <w:rsid w:val="00503EE4"/>
    <w:rsid w:val="00505F3B"/>
    <w:rsid w:val="00505F98"/>
    <w:rsid w:val="005067F0"/>
    <w:rsid w:val="00506DB8"/>
    <w:rsid w:val="00512BEA"/>
    <w:rsid w:val="00513040"/>
    <w:rsid w:val="00513E3E"/>
    <w:rsid w:val="00514C22"/>
    <w:rsid w:val="00514C36"/>
    <w:rsid w:val="00515836"/>
    <w:rsid w:val="005166D3"/>
    <w:rsid w:val="00517BD5"/>
    <w:rsid w:val="00520467"/>
    <w:rsid w:val="00521799"/>
    <w:rsid w:val="005304F9"/>
    <w:rsid w:val="00531B69"/>
    <w:rsid w:val="00531EED"/>
    <w:rsid w:val="00532970"/>
    <w:rsid w:val="00541224"/>
    <w:rsid w:val="005415CA"/>
    <w:rsid w:val="0054264F"/>
    <w:rsid w:val="005434E5"/>
    <w:rsid w:val="005469B2"/>
    <w:rsid w:val="00555395"/>
    <w:rsid w:val="005602A4"/>
    <w:rsid w:val="005656F6"/>
    <w:rsid w:val="00566C86"/>
    <w:rsid w:val="00573736"/>
    <w:rsid w:val="0057533E"/>
    <w:rsid w:val="00580917"/>
    <w:rsid w:val="00580DDC"/>
    <w:rsid w:val="00586314"/>
    <w:rsid w:val="005902FB"/>
    <w:rsid w:val="005929D5"/>
    <w:rsid w:val="005948AE"/>
    <w:rsid w:val="0059759B"/>
    <w:rsid w:val="005A35BF"/>
    <w:rsid w:val="005A4777"/>
    <w:rsid w:val="005A77E0"/>
    <w:rsid w:val="005B05D4"/>
    <w:rsid w:val="005B0701"/>
    <w:rsid w:val="005B1D24"/>
    <w:rsid w:val="005B31EE"/>
    <w:rsid w:val="005B3EEE"/>
    <w:rsid w:val="005B3EF9"/>
    <w:rsid w:val="005B579F"/>
    <w:rsid w:val="005B6298"/>
    <w:rsid w:val="005B7251"/>
    <w:rsid w:val="005C5902"/>
    <w:rsid w:val="005C62ED"/>
    <w:rsid w:val="005D10D6"/>
    <w:rsid w:val="005D1A3B"/>
    <w:rsid w:val="005D30FA"/>
    <w:rsid w:val="005D3449"/>
    <w:rsid w:val="005D47B6"/>
    <w:rsid w:val="005E18B7"/>
    <w:rsid w:val="005E6BA1"/>
    <w:rsid w:val="005F226A"/>
    <w:rsid w:val="005F3719"/>
    <w:rsid w:val="005F3D4B"/>
    <w:rsid w:val="005F4455"/>
    <w:rsid w:val="005F482E"/>
    <w:rsid w:val="005F5BA2"/>
    <w:rsid w:val="005F7BCC"/>
    <w:rsid w:val="00600FC2"/>
    <w:rsid w:val="00602346"/>
    <w:rsid w:val="006068CA"/>
    <w:rsid w:val="006110B0"/>
    <w:rsid w:val="00611800"/>
    <w:rsid w:val="00611EE7"/>
    <w:rsid w:val="006125BC"/>
    <w:rsid w:val="006171A7"/>
    <w:rsid w:val="0062034A"/>
    <w:rsid w:val="00621A32"/>
    <w:rsid w:val="00621EFC"/>
    <w:rsid w:val="006242E5"/>
    <w:rsid w:val="00624632"/>
    <w:rsid w:val="006255B5"/>
    <w:rsid w:val="00625F86"/>
    <w:rsid w:val="00627962"/>
    <w:rsid w:val="00627A88"/>
    <w:rsid w:val="00627D43"/>
    <w:rsid w:val="00627E26"/>
    <w:rsid w:val="0063096B"/>
    <w:rsid w:val="00640380"/>
    <w:rsid w:val="00640749"/>
    <w:rsid w:val="006415ED"/>
    <w:rsid w:val="006435D1"/>
    <w:rsid w:val="00645B6E"/>
    <w:rsid w:val="00646E5E"/>
    <w:rsid w:val="00647203"/>
    <w:rsid w:val="00650325"/>
    <w:rsid w:val="006551FB"/>
    <w:rsid w:val="00656B16"/>
    <w:rsid w:val="00656BB4"/>
    <w:rsid w:val="00656C2A"/>
    <w:rsid w:val="00657571"/>
    <w:rsid w:val="00657FE2"/>
    <w:rsid w:val="006601D3"/>
    <w:rsid w:val="00661709"/>
    <w:rsid w:val="00664808"/>
    <w:rsid w:val="00665A82"/>
    <w:rsid w:val="00665A88"/>
    <w:rsid w:val="00666F88"/>
    <w:rsid w:val="00673945"/>
    <w:rsid w:val="00675A39"/>
    <w:rsid w:val="00676977"/>
    <w:rsid w:val="00676A3F"/>
    <w:rsid w:val="0067775C"/>
    <w:rsid w:val="00677C22"/>
    <w:rsid w:val="00681781"/>
    <w:rsid w:val="006822F2"/>
    <w:rsid w:val="006847B3"/>
    <w:rsid w:val="0068570F"/>
    <w:rsid w:val="00686790"/>
    <w:rsid w:val="00690369"/>
    <w:rsid w:val="0069093D"/>
    <w:rsid w:val="00690F2B"/>
    <w:rsid w:val="00696806"/>
    <w:rsid w:val="006A11F3"/>
    <w:rsid w:val="006A1B1B"/>
    <w:rsid w:val="006A255D"/>
    <w:rsid w:val="006A3FFB"/>
    <w:rsid w:val="006A5C46"/>
    <w:rsid w:val="006A6586"/>
    <w:rsid w:val="006A7AD7"/>
    <w:rsid w:val="006B0590"/>
    <w:rsid w:val="006B05CC"/>
    <w:rsid w:val="006B1324"/>
    <w:rsid w:val="006B2F08"/>
    <w:rsid w:val="006B36E5"/>
    <w:rsid w:val="006B505C"/>
    <w:rsid w:val="006B5549"/>
    <w:rsid w:val="006C5004"/>
    <w:rsid w:val="006C7277"/>
    <w:rsid w:val="006D0C60"/>
    <w:rsid w:val="006D2C4C"/>
    <w:rsid w:val="006D46C5"/>
    <w:rsid w:val="006D47DF"/>
    <w:rsid w:val="006D51BC"/>
    <w:rsid w:val="006E0DEF"/>
    <w:rsid w:val="006E1208"/>
    <w:rsid w:val="006E25FB"/>
    <w:rsid w:val="006E3514"/>
    <w:rsid w:val="006E48B6"/>
    <w:rsid w:val="006E599E"/>
    <w:rsid w:val="006F1DD2"/>
    <w:rsid w:val="006F369B"/>
    <w:rsid w:val="006F5752"/>
    <w:rsid w:val="006F5B1D"/>
    <w:rsid w:val="006F7626"/>
    <w:rsid w:val="00701CC5"/>
    <w:rsid w:val="007023DE"/>
    <w:rsid w:val="00705689"/>
    <w:rsid w:val="007066A1"/>
    <w:rsid w:val="00707A03"/>
    <w:rsid w:val="00707FF4"/>
    <w:rsid w:val="00711CE0"/>
    <w:rsid w:val="00711FAD"/>
    <w:rsid w:val="007120C2"/>
    <w:rsid w:val="00712E17"/>
    <w:rsid w:val="00712FA2"/>
    <w:rsid w:val="00716A29"/>
    <w:rsid w:val="00717604"/>
    <w:rsid w:val="007221ED"/>
    <w:rsid w:val="0072276C"/>
    <w:rsid w:val="007237A1"/>
    <w:rsid w:val="0072493F"/>
    <w:rsid w:val="00727338"/>
    <w:rsid w:val="007316AD"/>
    <w:rsid w:val="00732AB8"/>
    <w:rsid w:val="007346AD"/>
    <w:rsid w:val="00734E53"/>
    <w:rsid w:val="00735490"/>
    <w:rsid w:val="00737076"/>
    <w:rsid w:val="00741E98"/>
    <w:rsid w:val="0074495B"/>
    <w:rsid w:val="00745931"/>
    <w:rsid w:val="00745E53"/>
    <w:rsid w:val="007468CF"/>
    <w:rsid w:val="00747506"/>
    <w:rsid w:val="00747B61"/>
    <w:rsid w:val="00751E46"/>
    <w:rsid w:val="00752069"/>
    <w:rsid w:val="00753F38"/>
    <w:rsid w:val="007551DA"/>
    <w:rsid w:val="00757DFD"/>
    <w:rsid w:val="00760A9C"/>
    <w:rsid w:val="00762E3C"/>
    <w:rsid w:val="007661E3"/>
    <w:rsid w:val="007669BE"/>
    <w:rsid w:val="00766E61"/>
    <w:rsid w:val="00767238"/>
    <w:rsid w:val="00767AD7"/>
    <w:rsid w:val="00772A2A"/>
    <w:rsid w:val="00772AAD"/>
    <w:rsid w:val="00774D94"/>
    <w:rsid w:val="007756BD"/>
    <w:rsid w:val="00776159"/>
    <w:rsid w:val="00776300"/>
    <w:rsid w:val="00780AEE"/>
    <w:rsid w:val="00781770"/>
    <w:rsid w:val="007869B8"/>
    <w:rsid w:val="0079006A"/>
    <w:rsid w:val="007903AD"/>
    <w:rsid w:val="00791772"/>
    <w:rsid w:val="00791BA0"/>
    <w:rsid w:val="00796DD8"/>
    <w:rsid w:val="007972EB"/>
    <w:rsid w:val="007A04C1"/>
    <w:rsid w:val="007A07EA"/>
    <w:rsid w:val="007A7D54"/>
    <w:rsid w:val="007B08AF"/>
    <w:rsid w:val="007B0F4D"/>
    <w:rsid w:val="007B1380"/>
    <w:rsid w:val="007B490A"/>
    <w:rsid w:val="007B4FD7"/>
    <w:rsid w:val="007B57AE"/>
    <w:rsid w:val="007B5F7A"/>
    <w:rsid w:val="007B7508"/>
    <w:rsid w:val="007C50FE"/>
    <w:rsid w:val="007D1E9B"/>
    <w:rsid w:val="007D5BF6"/>
    <w:rsid w:val="007D7F56"/>
    <w:rsid w:val="007E0AE5"/>
    <w:rsid w:val="007E25AA"/>
    <w:rsid w:val="007E2AFA"/>
    <w:rsid w:val="007E2B50"/>
    <w:rsid w:val="007E4B89"/>
    <w:rsid w:val="007E53BB"/>
    <w:rsid w:val="007E6DAF"/>
    <w:rsid w:val="007F2354"/>
    <w:rsid w:val="007F3147"/>
    <w:rsid w:val="007F4665"/>
    <w:rsid w:val="007F48A1"/>
    <w:rsid w:val="007F4D8D"/>
    <w:rsid w:val="00800121"/>
    <w:rsid w:val="0080110F"/>
    <w:rsid w:val="00801476"/>
    <w:rsid w:val="00803072"/>
    <w:rsid w:val="00803FDE"/>
    <w:rsid w:val="00805DA0"/>
    <w:rsid w:val="00806451"/>
    <w:rsid w:val="00806867"/>
    <w:rsid w:val="00807916"/>
    <w:rsid w:val="00811887"/>
    <w:rsid w:val="00812F1D"/>
    <w:rsid w:val="0081451C"/>
    <w:rsid w:val="00815B8F"/>
    <w:rsid w:val="00815E37"/>
    <w:rsid w:val="008171A9"/>
    <w:rsid w:val="0082079E"/>
    <w:rsid w:val="00820BA7"/>
    <w:rsid w:val="00820F1D"/>
    <w:rsid w:val="00821957"/>
    <w:rsid w:val="008240CB"/>
    <w:rsid w:val="00832305"/>
    <w:rsid w:val="00833BCE"/>
    <w:rsid w:val="00834F3B"/>
    <w:rsid w:val="00835E6A"/>
    <w:rsid w:val="00836DD3"/>
    <w:rsid w:val="00836EB0"/>
    <w:rsid w:val="008412FA"/>
    <w:rsid w:val="00841EDB"/>
    <w:rsid w:val="00843DA0"/>
    <w:rsid w:val="00844087"/>
    <w:rsid w:val="008472B3"/>
    <w:rsid w:val="00847C37"/>
    <w:rsid w:val="00850ADF"/>
    <w:rsid w:val="008520C1"/>
    <w:rsid w:val="0085341D"/>
    <w:rsid w:val="00853BCF"/>
    <w:rsid w:val="0086248A"/>
    <w:rsid w:val="0086281F"/>
    <w:rsid w:val="00864376"/>
    <w:rsid w:val="00864C73"/>
    <w:rsid w:val="0086589E"/>
    <w:rsid w:val="00865AC9"/>
    <w:rsid w:val="00867321"/>
    <w:rsid w:val="008748FA"/>
    <w:rsid w:val="00874DAA"/>
    <w:rsid w:val="008764E5"/>
    <w:rsid w:val="008774D1"/>
    <w:rsid w:val="0088056F"/>
    <w:rsid w:val="00881C65"/>
    <w:rsid w:val="00882E7A"/>
    <w:rsid w:val="00884B14"/>
    <w:rsid w:val="00884BCC"/>
    <w:rsid w:val="00885920"/>
    <w:rsid w:val="0088778B"/>
    <w:rsid w:val="00890493"/>
    <w:rsid w:val="00894104"/>
    <w:rsid w:val="00896911"/>
    <w:rsid w:val="008A1845"/>
    <w:rsid w:val="008A26D9"/>
    <w:rsid w:val="008A576F"/>
    <w:rsid w:val="008A623E"/>
    <w:rsid w:val="008A71A6"/>
    <w:rsid w:val="008A77AA"/>
    <w:rsid w:val="008A77F4"/>
    <w:rsid w:val="008B1EE3"/>
    <w:rsid w:val="008B3E40"/>
    <w:rsid w:val="008B4C76"/>
    <w:rsid w:val="008B4EBA"/>
    <w:rsid w:val="008B4F48"/>
    <w:rsid w:val="008B66F1"/>
    <w:rsid w:val="008B6F33"/>
    <w:rsid w:val="008B70E9"/>
    <w:rsid w:val="008B7A3A"/>
    <w:rsid w:val="008C1E41"/>
    <w:rsid w:val="008C2BDB"/>
    <w:rsid w:val="008C2E2F"/>
    <w:rsid w:val="008C6415"/>
    <w:rsid w:val="008D14CB"/>
    <w:rsid w:val="008D1970"/>
    <w:rsid w:val="008D3702"/>
    <w:rsid w:val="008D6CA6"/>
    <w:rsid w:val="008D718C"/>
    <w:rsid w:val="008E1B34"/>
    <w:rsid w:val="008E3ACA"/>
    <w:rsid w:val="008E45BD"/>
    <w:rsid w:val="008E4A8A"/>
    <w:rsid w:val="008E5634"/>
    <w:rsid w:val="008E739A"/>
    <w:rsid w:val="008F2064"/>
    <w:rsid w:val="008F2E1D"/>
    <w:rsid w:val="008F3D59"/>
    <w:rsid w:val="008F67D1"/>
    <w:rsid w:val="008F779B"/>
    <w:rsid w:val="00902B5E"/>
    <w:rsid w:val="00904DBC"/>
    <w:rsid w:val="00904EE8"/>
    <w:rsid w:val="00905026"/>
    <w:rsid w:val="00906AFC"/>
    <w:rsid w:val="00910473"/>
    <w:rsid w:val="009111BC"/>
    <w:rsid w:val="00912EE4"/>
    <w:rsid w:val="00913876"/>
    <w:rsid w:val="00925253"/>
    <w:rsid w:val="0092577D"/>
    <w:rsid w:val="00930D5A"/>
    <w:rsid w:val="00932782"/>
    <w:rsid w:val="00936B27"/>
    <w:rsid w:val="009379EA"/>
    <w:rsid w:val="009407A0"/>
    <w:rsid w:val="00940E68"/>
    <w:rsid w:val="0094350F"/>
    <w:rsid w:val="009458A0"/>
    <w:rsid w:val="00945AEB"/>
    <w:rsid w:val="009460A2"/>
    <w:rsid w:val="009476E2"/>
    <w:rsid w:val="00950E9F"/>
    <w:rsid w:val="00952240"/>
    <w:rsid w:val="009623AD"/>
    <w:rsid w:val="009658CA"/>
    <w:rsid w:val="009667E3"/>
    <w:rsid w:val="009711D9"/>
    <w:rsid w:val="00971387"/>
    <w:rsid w:val="00976755"/>
    <w:rsid w:val="00977933"/>
    <w:rsid w:val="00982062"/>
    <w:rsid w:val="0098298C"/>
    <w:rsid w:val="00983419"/>
    <w:rsid w:val="009878E7"/>
    <w:rsid w:val="00990921"/>
    <w:rsid w:val="0099209C"/>
    <w:rsid w:val="00992471"/>
    <w:rsid w:val="00992F63"/>
    <w:rsid w:val="00994FE9"/>
    <w:rsid w:val="00995090"/>
    <w:rsid w:val="009968B0"/>
    <w:rsid w:val="00996A57"/>
    <w:rsid w:val="009A0809"/>
    <w:rsid w:val="009A28D0"/>
    <w:rsid w:val="009A45A5"/>
    <w:rsid w:val="009A694B"/>
    <w:rsid w:val="009A6D3E"/>
    <w:rsid w:val="009A72F7"/>
    <w:rsid w:val="009B0B30"/>
    <w:rsid w:val="009B233B"/>
    <w:rsid w:val="009B3432"/>
    <w:rsid w:val="009B4BE5"/>
    <w:rsid w:val="009B5D9F"/>
    <w:rsid w:val="009C4FB6"/>
    <w:rsid w:val="009C5FFE"/>
    <w:rsid w:val="009C6296"/>
    <w:rsid w:val="009D1E08"/>
    <w:rsid w:val="009D23B2"/>
    <w:rsid w:val="009D3954"/>
    <w:rsid w:val="009D4E45"/>
    <w:rsid w:val="009E10F3"/>
    <w:rsid w:val="009E160E"/>
    <w:rsid w:val="009E24E5"/>
    <w:rsid w:val="009E273E"/>
    <w:rsid w:val="009E433D"/>
    <w:rsid w:val="009F0CC4"/>
    <w:rsid w:val="009F399E"/>
    <w:rsid w:val="009F4405"/>
    <w:rsid w:val="009F7080"/>
    <w:rsid w:val="009F7899"/>
    <w:rsid w:val="00A0098C"/>
    <w:rsid w:val="00A118B9"/>
    <w:rsid w:val="00A155B6"/>
    <w:rsid w:val="00A166D3"/>
    <w:rsid w:val="00A177B7"/>
    <w:rsid w:val="00A20836"/>
    <w:rsid w:val="00A20C14"/>
    <w:rsid w:val="00A20C2F"/>
    <w:rsid w:val="00A21280"/>
    <w:rsid w:val="00A22EEB"/>
    <w:rsid w:val="00A245FC"/>
    <w:rsid w:val="00A25C5E"/>
    <w:rsid w:val="00A269CB"/>
    <w:rsid w:val="00A27714"/>
    <w:rsid w:val="00A27FF9"/>
    <w:rsid w:val="00A326C6"/>
    <w:rsid w:val="00A36D37"/>
    <w:rsid w:val="00A41AE4"/>
    <w:rsid w:val="00A44BD8"/>
    <w:rsid w:val="00A4582F"/>
    <w:rsid w:val="00A46D2D"/>
    <w:rsid w:val="00A509FE"/>
    <w:rsid w:val="00A55478"/>
    <w:rsid w:val="00A606A1"/>
    <w:rsid w:val="00A63248"/>
    <w:rsid w:val="00A63347"/>
    <w:rsid w:val="00A674BF"/>
    <w:rsid w:val="00A67DAC"/>
    <w:rsid w:val="00A709BA"/>
    <w:rsid w:val="00A70C6D"/>
    <w:rsid w:val="00A76B30"/>
    <w:rsid w:val="00A813F7"/>
    <w:rsid w:val="00A82D0D"/>
    <w:rsid w:val="00A84AF0"/>
    <w:rsid w:val="00A86031"/>
    <w:rsid w:val="00A87A3E"/>
    <w:rsid w:val="00A87B7F"/>
    <w:rsid w:val="00A902AA"/>
    <w:rsid w:val="00A91C64"/>
    <w:rsid w:val="00A937E2"/>
    <w:rsid w:val="00A93E98"/>
    <w:rsid w:val="00A9755F"/>
    <w:rsid w:val="00A97DD6"/>
    <w:rsid w:val="00A97EEA"/>
    <w:rsid w:val="00AA06F7"/>
    <w:rsid w:val="00AA0844"/>
    <w:rsid w:val="00AA0F7F"/>
    <w:rsid w:val="00AA39F1"/>
    <w:rsid w:val="00AA489F"/>
    <w:rsid w:val="00AA5B6D"/>
    <w:rsid w:val="00AA5CE8"/>
    <w:rsid w:val="00AA646A"/>
    <w:rsid w:val="00AB0052"/>
    <w:rsid w:val="00AB3ADC"/>
    <w:rsid w:val="00AB6C33"/>
    <w:rsid w:val="00AB7EA0"/>
    <w:rsid w:val="00AC165A"/>
    <w:rsid w:val="00AC2988"/>
    <w:rsid w:val="00AC7782"/>
    <w:rsid w:val="00AC7E1F"/>
    <w:rsid w:val="00AD0169"/>
    <w:rsid w:val="00AD3188"/>
    <w:rsid w:val="00AD4304"/>
    <w:rsid w:val="00AD5975"/>
    <w:rsid w:val="00AD6ABB"/>
    <w:rsid w:val="00AD6CB0"/>
    <w:rsid w:val="00AE15AA"/>
    <w:rsid w:val="00AE2037"/>
    <w:rsid w:val="00AE264D"/>
    <w:rsid w:val="00AE4800"/>
    <w:rsid w:val="00AE59FA"/>
    <w:rsid w:val="00AE753B"/>
    <w:rsid w:val="00AE7B27"/>
    <w:rsid w:val="00AE7ED1"/>
    <w:rsid w:val="00AF0438"/>
    <w:rsid w:val="00AF1449"/>
    <w:rsid w:val="00AF189A"/>
    <w:rsid w:val="00AF54B2"/>
    <w:rsid w:val="00AF70D7"/>
    <w:rsid w:val="00AF73C4"/>
    <w:rsid w:val="00B00E8A"/>
    <w:rsid w:val="00B0195F"/>
    <w:rsid w:val="00B02A79"/>
    <w:rsid w:val="00B038FF"/>
    <w:rsid w:val="00B07328"/>
    <w:rsid w:val="00B10CF2"/>
    <w:rsid w:val="00B121D0"/>
    <w:rsid w:val="00B150EF"/>
    <w:rsid w:val="00B2243F"/>
    <w:rsid w:val="00B35006"/>
    <w:rsid w:val="00B35AAE"/>
    <w:rsid w:val="00B36C5F"/>
    <w:rsid w:val="00B4064F"/>
    <w:rsid w:val="00B4265F"/>
    <w:rsid w:val="00B439E8"/>
    <w:rsid w:val="00B456AA"/>
    <w:rsid w:val="00B50147"/>
    <w:rsid w:val="00B51C89"/>
    <w:rsid w:val="00B53C90"/>
    <w:rsid w:val="00B55C39"/>
    <w:rsid w:val="00B570DA"/>
    <w:rsid w:val="00B579B2"/>
    <w:rsid w:val="00B60850"/>
    <w:rsid w:val="00B61545"/>
    <w:rsid w:val="00B619AB"/>
    <w:rsid w:val="00B61C89"/>
    <w:rsid w:val="00B61E4E"/>
    <w:rsid w:val="00B647BB"/>
    <w:rsid w:val="00B66FA1"/>
    <w:rsid w:val="00B702EB"/>
    <w:rsid w:val="00B766F5"/>
    <w:rsid w:val="00B77063"/>
    <w:rsid w:val="00B77EF9"/>
    <w:rsid w:val="00B81796"/>
    <w:rsid w:val="00B834C5"/>
    <w:rsid w:val="00B846F9"/>
    <w:rsid w:val="00B856B6"/>
    <w:rsid w:val="00B903BF"/>
    <w:rsid w:val="00B91575"/>
    <w:rsid w:val="00B92156"/>
    <w:rsid w:val="00B92CDD"/>
    <w:rsid w:val="00B955BE"/>
    <w:rsid w:val="00B969A2"/>
    <w:rsid w:val="00B970B8"/>
    <w:rsid w:val="00BA3946"/>
    <w:rsid w:val="00BA3B00"/>
    <w:rsid w:val="00BA51D2"/>
    <w:rsid w:val="00BA58B2"/>
    <w:rsid w:val="00BA7301"/>
    <w:rsid w:val="00BB5D19"/>
    <w:rsid w:val="00BB7D7A"/>
    <w:rsid w:val="00BC39DF"/>
    <w:rsid w:val="00BC473F"/>
    <w:rsid w:val="00BC546C"/>
    <w:rsid w:val="00BC5B01"/>
    <w:rsid w:val="00BC71F6"/>
    <w:rsid w:val="00BC7F1C"/>
    <w:rsid w:val="00BD22FB"/>
    <w:rsid w:val="00BD699A"/>
    <w:rsid w:val="00BD6F68"/>
    <w:rsid w:val="00BD7604"/>
    <w:rsid w:val="00BE0400"/>
    <w:rsid w:val="00BE4A2B"/>
    <w:rsid w:val="00BE5D78"/>
    <w:rsid w:val="00BE756E"/>
    <w:rsid w:val="00BF089E"/>
    <w:rsid w:val="00BF0B7D"/>
    <w:rsid w:val="00BF12D2"/>
    <w:rsid w:val="00BF4248"/>
    <w:rsid w:val="00BF4A55"/>
    <w:rsid w:val="00BF4C3F"/>
    <w:rsid w:val="00BF68D5"/>
    <w:rsid w:val="00C000A3"/>
    <w:rsid w:val="00C00DC8"/>
    <w:rsid w:val="00C03D1A"/>
    <w:rsid w:val="00C06974"/>
    <w:rsid w:val="00C111D2"/>
    <w:rsid w:val="00C11562"/>
    <w:rsid w:val="00C12196"/>
    <w:rsid w:val="00C12E6C"/>
    <w:rsid w:val="00C154D3"/>
    <w:rsid w:val="00C23BC4"/>
    <w:rsid w:val="00C24DF7"/>
    <w:rsid w:val="00C26228"/>
    <w:rsid w:val="00C27083"/>
    <w:rsid w:val="00C30B64"/>
    <w:rsid w:val="00C31CC2"/>
    <w:rsid w:val="00C3383A"/>
    <w:rsid w:val="00C3404E"/>
    <w:rsid w:val="00C41C6A"/>
    <w:rsid w:val="00C43026"/>
    <w:rsid w:val="00C44C6D"/>
    <w:rsid w:val="00C46A9B"/>
    <w:rsid w:val="00C47777"/>
    <w:rsid w:val="00C506D6"/>
    <w:rsid w:val="00C50CF8"/>
    <w:rsid w:val="00C5119A"/>
    <w:rsid w:val="00C532A6"/>
    <w:rsid w:val="00C542D9"/>
    <w:rsid w:val="00C60702"/>
    <w:rsid w:val="00C6218E"/>
    <w:rsid w:val="00C630BC"/>
    <w:rsid w:val="00C63435"/>
    <w:rsid w:val="00C66DBF"/>
    <w:rsid w:val="00C67CD0"/>
    <w:rsid w:val="00C7029D"/>
    <w:rsid w:val="00C7039F"/>
    <w:rsid w:val="00C70CE6"/>
    <w:rsid w:val="00C73776"/>
    <w:rsid w:val="00C74278"/>
    <w:rsid w:val="00C7449B"/>
    <w:rsid w:val="00C74678"/>
    <w:rsid w:val="00C770D7"/>
    <w:rsid w:val="00C77147"/>
    <w:rsid w:val="00C773C5"/>
    <w:rsid w:val="00C80346"/>
    <w:rsid w:val="00C809B4"/>
    <w:rsid w:val="00C826EC"/>
    <w:rsid w:val="00C833DA"/>
    <w:rsid w:val="00C83F39"/>
    <w:rsid w:val="00C85F9D"/>
    <w:rsid w:val="00C869D9"/>
    <w:rsid w:val="00C95A8A"/>
    <w:rsid w:val="00C96B5F"/>
    <w:rsid w:val="00C97BFA"/>
    <w:rsid w:val="00CA1B8B"/>
    <w:rsid w:val="00CA2F31"/>
    <w:rsid w:val="00CA3322"/>
    <w:rsid w:val="00CA4F42"/>
    <w:rsid w:val="00CA6ADB"/>
    <w:rsid w:val="00CA7AC6"/>
    <w:rsid w:val="00CB02BD"/>
    <w:rsid w:val="00CB07C6"/>
    <w:rsid w:val="00CB2965"/>
    <w:rsid w:val="00CB29F9"/>
    <w:rsid w:val="00CB38F2"/>
    <w:rsid w:val="00CB5EAD"/>
    <w:rsid w:val="00CC3C96"/>
    <w:rsid w:val="00CC3DDC"/>
    <w:rsid w:val="00CC5B84"/>
    <w:rsid w:val="00CC6041"/>
    <w:rsid w:val="00CC64E3"/>
    <w:rsid w:val="00CC7954"/>
    <w:rsid w:val="00CD371B"/>
    <w:rsid w:val="00CD3BFF"/>
    <w:rsid w:val="00CD44D3"/>
    <w:rsid w:val="00CD6AFA"/>
    <w:rsid w:val="00CD777E"/>
    <w:rsid w:val="00CE2A73"/>
    <w:rsid w:val="00CE705E"/>
    <w:rsid w:val="00CF02BE"/>
    <w:rsid w:val="00CF1751"/>
    <w:rsid w:val="00CF1C84"/>
    <w:rsid w:val="00CF4522"/>
    <w:rsid w:val="00CF4776"/>
    <w:rsid w:val="00CF4D0B"/>
    <w:rsid w:val="00D01A46"/>
    <w:rsid w:val="00D056BE"/>
    <w:rsid w:val="00D061F1"/>
    <w:rsid w:val="00D07191"/>
    <w:rsid w:val="00D12F7B"/>
    <w:rsid w:val="00D13A6D"/>
    <w:rsid w:val="00D14701"/>
    <w:rsid w:val="00D154DD"/>
    <w:rsid w:val="00D15AFA"/>
    <w:rsid w:val="00D15E33"/>
    <w:rsid w:val="00D177D9"/>
    <w:rsid w:val="00D20154"/>
    <w:rsid w:val="00D209C4"/>
    <w:rsid w:val="00D25223"/>
    <w:rsid w:val="00D2793B"/>
    <w:rsid w:val="00D317BA"/>
    <w:rsid w:val="00D33F9F"/>
    <w:rsid w:val="00D34F45"/>
    <w:rsid w:val="00D405C2"/>
    <w:rsid w:val="00D438F4"/>
    <w:rsid w:val="00D44874"/>
    <w:rsid w:val="00D4489C"/>
    <w:rsid w:val="00D44DAE"/>
    <w:rsid w:val="00D44E3F"/>
    <w:rsid w:val="00D534DE"/>
    <w:rsid w:val="00D56CAA"/>
    <w:rsid w:val="00D577B6"/>
    <w:rsid w:val="00D61F02"/>
    <w:rsid w:val="00D6220D"/>
    <w:rsid w:val="00D635B5"/>
    <w:rsid w:val="00D65928"/>
    <w:rsid w:val="00D67C33"/>
    <w:rsid w:val="00D67C77"/>
    <w:rsid w:val="00D735B3"/>
    <w:rsid w:val="00D73CBD"/>
    <w:rsid w:val="00D7414C"/>
    <w:rsid w:val="00D7436B"/>
    <w:rsid w:val="00D7449C"/>
    <w:rsid w:val="00D74FF9"/>
    <w:rsid w:val="00D77592"/>
    <w:rsid w:val="00D77D87"/>
    <w:rsid w:val="00D8152F"/>
    <w:rsid w:val="00D81581"/>
    <w:rsid w:val="00D81F29"/>
    <w:rsid w:val="00D83C1B"/>
    <w:rsid w:val="00D8416D"/>
    <w:rsid w:val="00D84FD2"/>
    <w:rsid w:val="00D85664"/>
    <w:rsid w:val="00D86307"/>
    <w:rsid w:val="00D86695"/>
    <w:rsid w:val="00D905E6"/>
    <w:rsid w:val="00D90709"/>
    <w:rsid w:val="00D95B08"/>
    <w:rsid w:val="00D95B73"/>
    <w:rsid w:val="00D95DBF"/>
    <w:rsid w:val="00D97BA6"/>
    <w:rsid w:val="00DA3F7C"/>
    <w:rsid w:val="00DA5EAA"/>
    <w:rsid w:val="00DA756C"/>
    <w:rsid w:val="00DB4F34"/>
    <w:rsid w:val="00DC0667"/>
    <w:rsid w:val="00DC0710"/>
    <w:rsid w:val="00DC3D50"/>
    <w:rsid w:val="00DC4904"/>
    <w:rsid w:val="00DC6592"/>
    <w:rsid w:val="00DC66F6"/>
    <w:rsid w:val="00DD0AC6"/>
    <w:rsid w:val="00DD0B37"/>
    <w:rsid w:val="00DD1216"/>
    <w:rsid w:val="00DD2550"/>
    <w:rsid w:val="00DE0AD6"/>
    <w:rsid w:val="00DE128D"/>
    <w:rsid w:val="00DE16E3"/>
    <w:rsid w:val="00DE1EFD"/>
    <w:rsid w:val="00DE28EB"/>
    <w:rsid w:val="00DE6592"/>
    <w:rsid w:val="00DE7143"/>
    <w:rsid w:val="00DF14A4"/>
    <w:rsid w:val="00DF231C"/>
    <w:rsid w:val="00DF2514"/>
    <w:rsid w:val="00DF2D5C"/>
    <w:rsid w:val="00DF6C19"/>
    <w:rsid w:val="00E03F68"/>
    <w:rsid w:val="00E04015"/>
    <w:rsid w:val="00E05192"/>
    <w:rsid w:val="00E06287"/>
    <w:rsid w:val="00E06959"/>
    <w:rsid w:val="00E07521"/>
    <w:rsid w:val="00E07F21"/>
    <w:rsid w:val="00E11400"/>
    <w:rsid w:val="00E14052"/>
    <w:rsid w:val="00E177F7"/>
    <w:rsid w:val="00E17E4F"/>
    <w:rsid w:val="00E20AAD"/>
    <w:rsid w:val="00E21875"/>
    <w:rsid w:val="00E235E1"/>
    <w:rsid w:val="00E24B39"/>
    <w:rsid w:val="00E33FDC"/>
    <w:rsid w:val="00E347CA"/>
    <w:rsid w:val="00E34C76"/>
    <w:rsid w:val="00E3759B"/>
    <w:rsid w:val="00E4388A"/>
    <w:rsid w:val="00E447C4"/>
    <w:rsid w:val="00E45CC4"/>
    <w:rsid w:val="00E46316"/>
    <w:rsid w:val="00E46812"/>
    <w:rsid w:val="00E46B58"/>
    <w:rsid w:val="00E46D8F"/>
    <w:rsid w:val="00E477F5"/>
    <w:rsid w:val="00E517EF"/>
    <w:rsid w:val="00E53926"/>
    <w:rsid w:val="00E53AF3"/>
    <w:rsid w:val="00E61947"/>
    <w:rsid w:val="00E6346B"/>
    <w:rsid w:val="00E64323"/>
    <w:rsid w:val="00E6448C"/>
    <w:rsid w:val="00E64730"/>
    <w:rsid w:val="00E650CE"/>
    <w:rsid w:val="00E66364"/>
    <w:rsid w:val="00E70723"/>
    <w:rsid w:val="00E70B5F"/>
    <w:rsid w:val="00E712B5"/>
    <w:rsid w:val="00E71E52"/>
    <w:rsid w:val="00E75861"/>
    <w:rsid w:val="00E827BF"/>
    <w:rsid w:val="00E82DED"/>
    <w:rsid w:val="00E83418"/>
    <w:rsid w:val="00E83985"/>
    <w:rsid w:val="00E83EDA"/>
    <w:rsid w:val="00E8518F"/>
    <w:rsid w:val="00E86BBB"/>
    <w:rsid w:val="00E9102E"/>
    <w:rsid w:val="00E97002"/>
    <w:rsid w:val="00E97EE5"/>
    <w:rsid w:val="00EA0D1A"/>
    <w:rsid w:val="00EA3926"/>
    <w:rsid w:val="00EA4B23"/>
    <w:rsid w:val="00EA51D7"/>
    <w:rsid w:val="00EA5545"/>
    <w:rsid w:val="00EA6C80"/>
    <w:rsid w:val="00EA72AF"/>
    <w:rsid w:val="00EB0EAB"/>
    <w:rsid w:val="00EB1B6C"/>
    <w:rsid w:val="00EB27E4"/>
    <w:rsid w:val="00EC0EFD"/>
    <w:rsid w:val="00EC177C"/>
    <w:rsid w:val="00EC3012"/>
    <w:rsid w:val="00EC3D82"/>
    <w:rsid w:val="00EC66F8"/>
    <w:rsid w:val="00ED1110"/>
    <w:rsid w:val="00ED294D"/>
    <w:rsid w:val="00ED33A7"/>
    <w:rsid w:val="00ED4ADF"/>
    <w:rsid w:val="00ED563B"/>
    <w:rsid w:val="00ED6AB1"/>
    <w:rsid w:val="00EE0328"/>
    <w:rsid w:val="00EE0B8E"/>
    <w:rsid w:val="00EE1252"/>
    <w:rsid w:val="00EE2D4E"/>
    <w:rsid w:val="00EE32D0"/>
    <w:rsid w:val="00EE34E4"/>
    <w:rsid w:val="00EE7482"/>
    <w:rsid w:val="00EE7CC6"/>
    <w:rsid w:val="00EF1EDD"/>
    <w:rsid w:val="00EF2533"/>
    <w:rsid w:val="00EF63E6"/>
    <w:rsid w:val="00EF7E33"/>
    <w:rsid w:val="00F02237"/>
    <w:rsid w:val="00F05E9F"/>
    <w:rsid w:val="00F06052"/>
    <w:rsid w:val="00F066DF"/>
    <w:rsid w:val="00F06762"/>
    <w:rsid w:val="00F0687B"/>
    <w:rsid w:val="00F07409"/>
    <w:rsid w:val="00F116FE"/>
    <w:rsid w:val="00F120D1"/>
    <w:rsid w:val="00F141C3"/>
    <w:rsid w:val="00F15ACE"/>
    <w:rsid w:val="00F167A4"/>
    <w:rsid w:val="00F16A97"/>
    <w:rsid w:val="00F21197"/>
    <w:rsid w:val="00F21ACE"/>
    <w:rsid w:val="00F220F4"/>
    <w:rsid w:val="00F2297E"/>
    <w:rsid w:val="00F2341D"/>
    <w:rsid w:val="00F31E8B"/>
    <w:rsid w:val="00F3575E"/>
    <w:rsid w:val="00F41017"/>
    <w:rsid w:val="00F4173F"/>
    <w:rsid w:val="00F41FE1"/>
    <w:rsid w:val="00F4352F"/>
    <w:rsid w:val="00F43685"/>
    <w:rsid w:val="00F469D0"/>
    <w:rsid w:val="00F50058"/>
    <w:rsid w:val="00F55455"/>
    <w:rsid w:val="00F6028D"/>
    <w:rsid w:val="00F62585"/>
    <w:rsid w:val="00F63402"/>
    <w:rsid w:val="00F64455"/>
    <w:rsid w:val="00F6459F"/>
    <w:rsid w:val="00F64753"/>
    <w:rsid w:val="00F70BF1"/>
    <w:rsid w:val="00F715C3"/>
    <w:rsid w:val="00F7778C"/>
    <w:rsid w:val="00F80D6A"/>
    <w:rsid w:val="00F810BE"/>
    <w:rsid w:val="00F84951"/>
    <w:rsid w:val="00F84959"/>
    <w:rsid w:val="00F86E20"/>
    <w:rsid w:val="00F87059"/>
    <w:rsid w:val="00F87BD5"/>
    <w:rsid w:val="00F91147"/>
    <w:rsid w:val="00F93543"/>
    <w:rsid w:val="00F93F41"/>
    <w:rsid w:val="00F9449B"/>
    <w:rsid w:val="00F966BC"/>
    <w:rsid w:val="00FA3F8D"/>
    <w:rsid w:val="00FA501B"/>
    <w:rsid w:val="00FB15AC"/>
    <w:rsid w:val="00FB1C80"/>
    <w:rsid w:val="00FB2548"/>
    <w:rsid w:val="00FB44F6"/>
    <w:rsid w:val="00FB6772"/>
    <w:rsid w:val="00FB708E"/>
    <w:rsid w:val="00FB78A7"/>
    <w:rsid w:val="00FC1561"/>
    <w:rsid w:val="00FC38EC"/>
    <w:rsid w:val="00FC4934"/>
    <w:rsid w:val="00FC6DAD"/>
    <w:rsid w:val="00FD0633"/>
    <w:rsid w:val="00FD2414"/>
    <w:rsid w:val="00FD3175"/>
    <w:rsid w:val="00FD4FC7"/>
    <w:rsid w:val="00FD6234"/>
    <w:rsid w:val="00FE07AC"/>
    <w:rsid w:val="00FE0915"/>
    <w:rsid w:val="00FE6666"/>
    <w:rsid w:val="00FF04A5"/>
    <w:rsid w:val="00FF04D3"/>
    <w:rsid w:val="00FF080F"/>
    <w:rsid w:val="00FF2A8F"/>
    <w:rsid w:val="00FF43EA"/>
    <w:rsid w:val="00FF6F6F"/>
    <w:rsid w:val="00FF74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406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nb-NO" w:eastAsia="nb-NO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i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42087"/>
    <w:rPr>
      <w:rFonts w:ascii="Verdana" w:hAnsi="Verdana"/>
      <w:sz w:val="16"/>
      <w:szCs w:val="24"/>
      <w:lang w:eastAsia="en-US"/>
    </w:rPr>
  </w:style>
  <w:style w:type="paragraph" w:styleId="Overskrift1">
    <w:name w:val="heading 1"/>
    <w:basedOn w:val="Normal"/>
    <w:next w:val="Brdtekst"/>
    <w:qFormat/>
    <w:rsid w:val="00142087"/>
    <w:pPr>
      <w:keepNext/>
      <w:pageBreakBefore/>
      <w:numPr>
        <w:numId w:val="1"/>
      </w:numPr>
      <w:suppressLineNumbers/>
      <w:tabs>
        <w:tab w:val="center" w:pos="4320"/>
        <w:tab w:val="right" w:pos="8640"/>
      </w:tabs>
      <w:suppressAutoHyphens/>
      <w:spacing w:before="240" w:after="100"/>
      <w:outlineLvl w:val="0"/>
    </w:pPr>
    <w:rPr>
      <w:b/>
      <w:noProof/>
      <w:snapToGrid w:val="0"/>
      <w:kern w:val="24"/>
      <w:sz w:val="28"/>
      <w:szCs w:val="20"/>
    </w:rPr>
  </w:style>
  <w:style w:type="paragraph" w:styleId="Overskrift2">
    <w:name w:val="heading 2"/>
    <w:basedOn w:val="Normal"/>
    <w:next w:val="Brdtekst"/>
    <w:link w:val="Overskrift2Tegn"/>
    <w:autoRedefine/>
    <w:qFormat/>
    <w:rsid w:val="0001635A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4"/>
      <w:szCs w:val="28"/>
    </w:rPr>
  </w:style>
  <w:style w:type="paragraph" w:styleId="Overskrift3">
    <w:name w:val="heading 3"/>
    <w:aliases w:val="TF-Overskrift 3,H3,Underkap.,Arial 12 Fett,Underrubrik2,heading 3"/>
    <w:basedOn w:val="Normal"/>
    <w:next w:val="Brdtekst"/>
    <w:link w:val="Overskrift3Tegn"/>
    <w:autoRedefine/>
    <w:qFormat/>
    <w:rsid w:val="0094350F"/>
    <w:pPr>
      <w:keepNext/>
      <w:numPr>
        <w:ilvl w:val="2"/>
        <w:numId w:val="28"/>
      </w:numPr>
      <w:tabs>
        <w:tab w:val="clear" w:pos="1287"/>
        <w:tab w:val="num" w:pos="720"/>
      </w:tabs>
      <w:spacing w:before="240" w:after="60"/>
      <w:ind w:left="720"/>
      <w:outlineLvl w:val="2"/>
    </w:pPr>
    <w:rPr>
      <w:rFonts w:cs="Arial"/>
      <w:b/>
      <w:sz w:val="20"/>
      <w:szCs w:val="26"/>
    </w:rPr>
  </w:style>
  <w:style w:type="paragraph" w:styleId="Overskrift4">
    <w:name w:val="heading 4"/>
    <w:aliases w:val="Avsnitt,H4"/>
    <w:basedOn w:val="Normal"/>
    <w:next w:val="Brdtekst"/>
    <w:qFormat/>
    <w:rsid w:val="00142087"/>
    <w:pPr>
      <w:keepNext/>
      <w:numPr>
        <w:ilvl w:val="3"/>
        <w:numId w:val="1"/>
      </w:numPr>
      <w:tabs>
        <w:tab w:val="clear" w:pos="1573"/>
        <w:tab w:val="num" w:pos="864"/>
      </w:tabs>
      <w:spacing w:before="240" w:after="60"/>
      <w:ind w:left="864"/>
      <w:outlineLvl w:val="3"/>
    </w:pPr>
    <w:rPr>
      <w:b/>
      <w:bCs/>
      <w:sz w:val="18"/>
      <w:szCs w:val="20"/>
    </w:rPr>
  </w:style>
  <w:style w:type="paragraph" w:styleId="Overskrift5">
    <w:name w:val="heading 5"/>
    <w:basedOn w:val="Normal"/>
    <w:next w:val="Normal"/>
    <w:qFormat/>
    <w:rsid w:val="00142087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Overskrift6">
    <w:name w:val="heading 6"/>
    <w:basedOn w:val="Normal"/>
    <w:next w:val="Normal"/>
    <w:qFormat/>
    <w:rsid w:val="00142087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Overskrift7">
    <w:name w:val="heading 7"/>
    <w:basedOn w:val="Normal"/>
    <w:next w:val="Normal"/>
    <w:qFormat/>
    <w:rsid w:val="00142087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Overskrift8">
    <w:name w:val="heading 8"/>
    <w:basedOn w:val="Normal"/>
    <w:next w:val="Normal"/>
    <w:qFormat/>
    <w:rsid w:val="00142087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Overskrift9">
    <w:name w:val="heading 9"/>
    <w:basedOn w:val="Normal"/>
    <w:next w:val="Normal"/>
    <w:qFormat/>
    <w:rsid w:val="00142087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rdtekst">
    <w:name w:val="Body Text"/>
    <w:basedOn w:val="Normal"/>
    <w:link w:val="BrdtekstTegn"/>
    <w:rsid w:val="00142087"/>
    <w:pPr>
      <w:spacing w:after="120"/>
    </w:pPr>
  </w:style>
  <w:style w:type="paragraph" w:styleId="Bildetekst">
    <w:name w:val="caption"/>
    <w:basedOn w:val="Normal"/>
    <w:next w:val="Normal"/>
    <w:qFormat/>
    <w:rsid w:val="00142087"/>
    <w:pPr>
      <w:spacing w:before="240"/>
    </w:pPr>
    <w:rPr>
      <w:b/>
      <w:iCs/>
      <w:szCs w:val="20"/>
      <w:lang w:eastAsia="nb-NO"/>
    </w:rPr>
  </w:style>
  <w:style w:type="paragraph" w:customStyle="1" w:styleId="StyleCaptionTopSinglesolidlineAuto05ptLinewidth">
    <w:name w:val="Style Caption + Top: (Single solid line Auto  05 pt Line width)"/>
    <w:basedOn w:val="Bildetekst"/>
    <w:rsid w:val="00142087"/>
    <w:pPr>
      <w:pBdr>
        <w:top w:val="single" w:sz="4" w:space="1" w:color="auto"/>
      </w:pBdr>
      <w:spacing w:before="120" w:after="120"/>
    </w:pPr>
    <w:rPr>
      <w:bCs/>
      <w:iCs w:val="0"/>
      <w:lang w:val="en-US" w:eastAsia="en-US"/>
    </w:rPr>
  </w:style>
  <w:style w:type="paragraph" w:styleId="INNH1">
    <w:name w:val="toc 1"/>
    <w:basedOn w:val="Normal"/>
    <w:next w:val="Normal"/>
    <w:uiPriority w:val="39"/>
    <w:rsid w:val="00142087"/>
    <w:rPr>
      <w:b/>
      <w:sz w:val="20"/>
    </w:rPr>
  </w:style>
  <w:style w:type="character" w:styleId="Hyperkobling">
    <w:name w:val="Hyperlink"/>
    <w:basedOn w:val="Standardskriftforavsnitt"/>
    <w:uiPriority w:val="99"/>
    <w:rsid w:val="00142087"/>
    <w:rPr>
      <w:color w:val="0000FF"/>
      <w:u w:val="single"/>
    </w:rPr>
  </w:style>
  <w:style w:type="paragraph" w:styleId="Topptekst">
    <w:name w:val="header"/>
    <w:basedOn w:val="Normal"/>
    <w:rsid w:val="00142087"/>
    <w:pPr>
      <w:tabs>
        <w:tab w:val="center" w:pos="4153"/>
        <w:tab w:val="right" w:pos="8306"/>
      </w:tabs>
    </w:pPr>
  </w:style>
  <w:style w:type="paragraph" w:styleId="Bunntekst">
    <w:name w:val="footer"/>
    <w:basedOn w:val="Normal"/>
    <w:rsid w:val="00142087"/>
    <w:pPr>
      <w:tabs>
        <w:tab w:val="center" w:pos="4153"/>
        <w:tab w:val="right" w:pos="8306"/>
      </w:tabs>
    </w:pPr>
  </w:style>
  <w:style w:type="paragraph" w:styleId="INNH2">
    <w:name w:val="toc 2"/>
    <w:basedOn w:val="Normal"/>
    <w:next w:val="Normal"/>
    <w:uiPriority w:val="39"/>
    <w:rsid w:val="00142087"/>
    <w:pPr>
      <w:ind w:left="240"/>
    </w:pPr>
    <w:rPr>
      <w:lang w:eastAsia="nb-NO"/>
    </w:rPr>
  </w:style>
  <w:style w:type="character" w:styleId="Sidetall">
    <w:name w:val="page number"/>
    <w:basedOn w:val="Standardskriftforavsnitt"/>
    <w:rsid w:val="00142087"/>
  </w:style>
  <w:style w:type="paragraph" w:customStyle="1" w:styleId="Kulepunkt">
    <w:name w:val="Kulepunkt"/>
    <w:basedOn w:val="Normal"/>
    <w:autoRedefine/>
    <w:rsid w:val="00142087"/>
    <w:pPr>
      <w:tabs>
        <w:tab w:val="num" w:pos="720"/>
      </w:tabs>
      <w:ind w:left="720" w:hanging="360"/>
    </w:pPr>
    <w:rPr>
      <w:sz w:val="20"/>
      <w:lang w:val="en-US" w:eastAsia="nb-NO"/>
    </w:rPr>
  </w:style>
  <w:style w:type="paragraph" w:styleId="INNH3">
    <w:name w:val="toc 3"/>
    <w:basedOn w:val="Normal"/>
    <w:next w:val="Normal"/>
    <w:uiPriority w:val="39"/>
    <w:rsid w:val="00142087"/>
    <w:pPr>
      <w:ind w:left="320"/>
    </w:pPr>
  </w:style>
  <w:style w:type="paragraph" w:customStyle="1" w:styleId="Tabellnormal">
    <w:name w:val="Tabell normal"/>
    <w:basedOn w:val="Normal"/>
    <w:autoRedefine/>
    <w:rsid w:val="00142087"/>
    <w:rPr>
      <w:lang w:eastAsia="nb-NO"/>
    </w:rPr>
  </w:style>
  <w:style w:type="paragraph" w:customStyle="1" w:styleId="Tabellkulepunkt1">
    <w:name w:val="Tabell kulepunkt 1"/>
    <w:basedOn w:val="Kulepunkt"/>
    <w:autoRedefine/>
    <w:rsid w:val="00142087"/>
    <w:pPr>
      <w:tabs>
        <w:tab w:val="clear" w:pos="720"/>
        <w:tab w:val="num" w:pos="360"/>
      </w:tabs>
      <w:ind w:left="340" w:hanging="340"/>
    </w:pPr>
    <w:rPr>
      <w:sz w:val="16"/>
      <w:lang w:val="nb-NO"/>
    </w:rPr>
  </w:style>
  <w:style w:type="paragraph" w:customStyle="1" w:styleId="Tabellkulepunkt2">
    <w:name w:val="Tabell kulepunkt 2"/>
    <w:basedOn w:val="Tabellkulepunkt1"/>
    <w:autoRedefine/>
    <w:rsid w:val="00142087"/>
    <w:pPr>
      <w:tabs>
        <w:tab w:val="clear" w:pos="360"/>
        <w:tab w:val="num" w:pos="454"/>
      </w:tabs>
      <w:ind w:left="454" w:hanging="454"/>
    </w:pPr>
  </w:style>
  <w:style w:type="character" w:styleId="Fulgthyperkobling">
    <w:name w:val="FollowedHyperlink"/>
    <w:basedOn w:val="Standardskriftforavsnitt"/>
    <w:rsid w:val="00142087"/>
    <w:rPr>
      <w:color w:val="800080"/>
      <w:u w:val="single"/>
    </w:rPr>
  </w:style>
  <w:style w:type="character" w:styleId="Merknadsreferanse">
    <w:name w:val="annotation reference"/>
    <w:basedOn w:val="Standardskriftforavsnitt"/>
    <w:semiHidden/>
    <w:rsid w:val="00142087"/>
    <w:rPr>
      <w:sz w:val="16"/>
      <w:szCs w:val="16"/>
    </w:rPr>
  </w:style>
  <w:style w:type="paragraph" w:styleId="Merknadstekst">
    <w:name w:val="annotation text"/>
    <w:basedOn w:val="Normal"/>
    <w:semiHidden/>
    <w:rsid w:val="00142087"/>
    <w:rPr>
      <w:sz w:val="20"/>
      <w:szCs w:val="20"/>
    </w:rPr>
  </w:style>
  <w:style w:type="paragraph" w:styleId="INNH4">
    <w:name w:val="toc 4"/>
    <w:basedOn w:val="Normal"/>
    <w:next w:val="Normal"/>
    <w:autoRedefine/>
    <w:semiHidden/>
    <w:rsid w:val="00142087"/>
    <w:pPr>
      <w:ind w:left="720"/>
    </w:pPr>
    <w:rPr>
      <w:rFonts w:ascii="Times New Roman" w:hAnsi="Times New Roman"/>
      <w:sz w:val="24"/>
      <w:lang w:val="en-GB"/>
    </w:rPr>
  </w:style>
  <w:style w:type="paragraph" w:customStyle="1" w:styleId="Kode">
    <w:name w:val="Kode"/>
    <w:basedOn w:val="Brdtekst"/>
    <w:rsid w:val="00142087"/>
    <w:pPr>
      <w:tabs>
        <w:tab w:val="left" w:pos="170"/>
        <w:tab w:val="left" w:pos="340"/>
        <w:tab w:val="left" w:pos="510"/>
        <w:tab w:val="left" w:pos="680"/>
        <w:tab w:val="left" w:pos="851"/>
        <w:tab w:val="left" w:pos="1021"/>
        <w:tab w:val="left" w:pos="1191"/>
      </w:tabs>
      <w:spacing w:after="0"/>
    </w:pPr>
    <w:rPr>
      <w:rFonts w:ascii="Arial" w:hAnsi="Arial"/>
    </w:rPr>
  </w:style>
  <w:style w:type="paragraph" w:styleId="INNH5">
    <w:name w:val="toc 5"/>
    <w:basedOn w:val="Normal"/>
    <w:next w:val="Normal"/>
    <w:autoRedefine/>
    <w:semiHidden/>
    <w:rsid w:val="00142087"/>
    <w:pPr>
      <w:ind w:left="960"/>
    </w:pPr>
    <w:rPr>
      <w:rFonts w:ascii="Times New Roman" w:hAnsi="Times New Roman"/>
      <w:sz w:val="24"/>
      <w:lang w:val="en-GB"/>
    </w:rPr>
  </w:style>
  <w:style w:type="paragraph" w:styleId="INNH6">
    <w:name w:val="toc 6"/>
    <w:basedOn w:val="Normal"/>
    <w:next w:val="Normal"/>
    <w:autoRedefine/>
    <w:semiHidden/>
    <w:rsid w:val="00142087"/>
    <w:pPr>
      <w:ind w:left="1200"/>
    </w:pPr>
    <w:rPr>
      <w:rFonts w:ascii="Times New Roman" w:hAnsi="Times New Roman"/>
      <w:sz w:val="24"/>
      <w:lang w:val="en-GB"/>
    </w:rPr>
  </w:style>
  <w:style w:type="paragraph" w:styleId="INNH7">
    <w:name w:val="toc 7"/>
    <w:basedOn w:val="Normal"/>
    <w:next w:val="Normal"/>
    <w:autoRedefine/>
    <w:semiHidden/>
    <w:rsid w:val="00142087"/>
    <w:pPr>
      <w:ind w:left="1440"/>
    </w:pPr>
    <w:rPr>
      <w:rFonts w:ascii="Times New Roman" w:hAnsi="Times New Roman"/>
      <w:sz w:val="24"/>
      <w:lang w:val="en-GB"/>
    </w:rPr>
  </w:style>
  <w:style w:type="paragraph" w:styleId="INNH8">
    <w:name w:val="toc 8"/>
    <w:basedOn w:val="Normal"/>
    <w:next w:val="Normal"/>
    <w:autoRedefine/>
    <w:semiHidden/>
    <w:rsid w:val="00142087"/>
    <w:pPr>
      <w:ind w:left="1680"/>
    </w:pPr>
    <w:rPr>
      <w:rFonts w:ascii="Times New Roman" w:hAnsi="Times New Roman"/>
      <w:sz w:val="24"/>
      <w:lang w:val="en-GB"/>
    </w:rPr>
  </w:style>
  <w:style w:type="paragraph" w:styleId="INNH9">
    <w:name w:val="toc 9"/>
    <w:basedOn w:val="Normal"/>
    <w:next w:val="Normal"/>
    <w:autoRedefine/>
    <w:semiHidden/>
    <w:rsid w:val="00142087"/>
    <w:pPr>
      <w:ind w:left="1920"/>
    </w:pPr>
    <w:rPr>
      <w:rFonts w:ascii="Times New Roman" w:hAnsi="Times New Roman"/>
      <w:sz w:val="24"/>
      <w:lang w:val="en-GB"/>
    </w:rPr>
  </w:style>
  <w:style w:type="table" w:styleId="Tabellrutenett">
    <w:name w:val="Table Grid"/>
    <w:basedOn w:val="Vanligtabell"/>
    <w:rsid w:val="007B750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alloonText1">
    <w:name w:val="Balloon Text1"/>
    <w:basedOn w:val="Normal"/>
    <w:semiHidden/>
    <w:rsid w:val="00142087"/>
    <w:rPr>
      <w:rFonts w:ascii="Tahoma" w:hAnsi="Tahoma" w:cs="Tahoma"/>
      <w:szCs w:val="16"/>
    </w:rPr>
  </w:style>
  <w:style w:type="paragraph" w:styleId="Bobletekst">
    <w:name w:val="Balloon Text"/>
    <w:basedOn w:val="Normal"/>
    <w:semiHidden/>
    <w:rsid w:val="000665AC"/>
    <w:rPr>
      <w:rFonts w:ascii="Tahoma" w:hAnsi="Tahoma" w:cs="Tahoma"/>
      <w:szCs w:val="16"/>
    </w:rPr>
  </w:style>
  <w:style w:type="character" w:styleId="Sterk">
    <w:name w:val="Strong"/>
    <w:basedOn w:val="Standardskriftforavsnitt"/>
    <w:qFormat/>
    <w:rsid w:val="009A6D3E"/>
    <w:rPr>
      <w:b/>
      <w:bCs/>
    </w:rPr>
  </w:style>
  <w:style w:type="paragraph" w:styleId="Listeavsnitt">
    <w:name w:val="List Paragraph"/>
    <w:basedOn w:val="Normal"/>
    <w:uiPriority w:val="34"/>
    <w:qFormat/>
    <w:rsid w:val="004C3122"/>
    <w:pPr>
      <w:ind w:left="708"/>
    </w:pPr>
  </w:style>
  <w:style w:type="character" w:customStyle="1" w:styleId="BrdtekstTegn">
    <w:name w:val="Brødtekst Tegn"/>
    <w:basedOn w:val="Standardskriftforavsnitt"/>
    <w:link w:val="Brdtekst"/>
    <w:rsid w:val="008C2E2F"/>
    <w:rPr>
      <w:rFonts w:ascii="Verdana" w:hAnsi="Verdana"/>
      <w:sz w:val="16"/>
      <w:szCs w:val="24"/>
      <w:lang w:eastAsia="en-US"/>
    </w:rPr>
  </w:style>
  <w:style w:type="paragraph" w:styleId="Revisjon">
    <w:name w:val="Revision"/>
    <w:hidden/>
    <w:uiPriority w:val="99"/>
    <w:semiHidden/>
    <w:rsid w:val="002739FE"/>
    <w:rPr>
      <w:rFonts w:ascii="Verdana" w:hAnsi="Verdana"/>
      <w:sz w:val="16"/>
      <w:szCs w:val="24"/>
      <w:lang w:eastAsia="en-US"/>
    </w:rPr>
  </w:style>
  <w:style w:type="paragraph" w:styleId="Rentekst">
    <w:name w:val="Plain Text"/>
    <w:basedOn w:val="Normal"/>
    <w:link w:val="RentekstTegn"/>
    <w:uiPriority w:val="99"/>
    <w:unhideWhenUsed/>
    <w:rsid w:val="007B08AF"/>
    <w:rPr>
      <w:rFonts w:ascii="Consolas" w:eastAsiaTheme="minorHAnsi" w:hAnsi="Consolas" w:cstheme="minorBidi"/>
      <w:sz w:val="21"/>
      <w:szCs w:val="21"/>
    </w:rPr>
  </w:style>
  <w:style w:type="character" w:customStyle="1" w:styleId="RentekstTegn">
    <w:name w:val="Ren tekst Tegn"/>
    <w:basedOn w:val="Standardskriftforavsnitt"/>
    <w:link w:val="Rentekst"/>
    <w:uiPriority w:val="99"/>
    <w:rsid w:val="007B08AF"/>
    <w:rPr>
      <w:rFonts w:ascii="Consolas" w:eastAsiaTheme="minorHAnsi" w:hAnsi="Consolas" w:cstheme="minorBidi"/>
      <w:sz w:val="21"/>
      <w:szCs w:val="21"/>
      <w:lang w:eastAsia="en-US"/>
    </w:rPr>
  </w:style>
  <w:style w:type="character" w:customStyle="1" w:styleId="Overskrift2Tegn">
    <w:name w:val="Overskrift 2 Tegn"/>
    <w:basedOn w:val="Standardskriftforavsnitt"/>
    <w:link w:val="Overskrift2"/>
    <w:rsid w:val="0001635A"/>
    <w:rPr>
      <w:rFonts w:ascii="Verdana" w:hAnsi="Verdana" w:cs="Arial"/>
      <w:b/>
      <w:bCs/>
      <w:iCs/>
      <w:sz w:val="24"/>
      <w:szCs w:val="28"/>
      <w:lang w:eastAsia="en-US"/>
    </w:rPr>
  </w:style>
  <w:style w:type="character" w:customStyle="1" w:styleId="Overskrift3Tegn">
    <w:name w:val="Overskrift 3 Tegn"/>
    <w:aliases w:val="TF-Overskrift 3 Tegn,H3 Tegn,Underkap. Tegn,Arial 12 Fett Tegn,Underrubrik2 Tegn,heading 3 Tegn"/>
    <w:basedOn w:val="Standardskriftforavsnitt"/>
    <w:link w:val="Overskrift3"/>
    <w:rsid w:val="0094350F"/>
    <w:rPr>
      <w:rFonts w:ascii="Verdana" w:hAnsi="Verdana" w:cs="Arial"/>
      <w:b/>
      <w:szCs w:val="26"/>
      <w:lang w:eastAsia="en-US"/>
    </w:rPr>
  </w:style>
  <w:style w:type="paragraph" w:styleId="Ingenmellomrom">
    <w:name w:val="No Spacing"/>
    <w:uiPriority w:val="1"/>
    <w:qFormat/>
    <w:rsid w:val="006551FB"/>
    <w:pPr>
      <w:widowControl w:val="0"/>
    </w:pPr>
    <w:rPr>
      <w:lang w:val="en-US" w:eastAsia="en-US"/>
    </w:rPr>
  </w:style>
  <w:style w:type="table" w:styleId="Tabellrutenett3">
    <w:name w:val="Table Grid 3"/>
    <w:basedOn w:val="Vanligtabell"/>
    <w:rsid w:val="006551FB"/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Dokumentkart">
    <w:name w:val="Document Map"/>
    <w:basedOn w:val="Normal"/>
    <w:link w:val="DokumentkartTegn"/>
    <w:rsid w:val="00681781"/>
    <w:rPr>
      <w:rFonts w:ascii="Tahoma" w:hAnsi="Tahoma" w:cs="Tahoma"/>
      <w:szCs w:val="16"/>
    </w:rPr>
  </w:style>
  <w:style w:type="character" w:customStyle="1" w:styleId="DokumentkartTegn">
    <w:name w:val="Dokumentkart Tegn"/>
    <w:basedOn w:val="Standardskriftforavsnitt"/>
    <w:link w:val="Dokumentkart"/>
    <w:rsid w:val="00681781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8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1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3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oleObject" Target="embeddings/oleObject1.bin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hyperlink" Target="mailto:Arne.Aas@ergogroup.no" TargetMode="External"/><Relationship Id="rId17" Type="http://schemas.openxmlformats.org/officeDocument/2006/relationships/image" Target="media/image4.emf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mailto:Terje.Bakkelokken@evry.no" TargetMode="External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://www.mikesdotnetting.com/Article/80/Create-PDFs-in-ASP.NET-getting-started-with-iTextSharp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hyperlink" Target="http://sourceforge.net/projects/itextsharp/" TargetMode="External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frank.rosanowsky@evry.no" TargetMode="External"/><Relationship Id="rId22" Type="http://schemas.openxmlformats.org/officeDocument/2006/relationships/image" Target="media/image8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os\Desktop\WordM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E3D06AC79EBE42B9FEA04B204C682F" ma:contentTypeVersion="0" ma:contentTypeDescription="Create a new document." ma:contentTypeScope="" ma:versionID="6bb5146d201cd30436d78561a4f3bcf1">
  <xsd:schema xmlns:xsd="http://www.w3.org/2001/XMLSchema" xmlns:p="http://schemas.microsoft.com/office/2006/metadata/properties" targetNamespace="http://schemas.microsoft.com/office/2006/metadata/properties" ma:root="true" ma:fieldsID="15542781a2740801cbab5d90be16143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Beskrivels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01E71F-3B87-43E8-B95C-9C1DEF4966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10CD308B-B8BE-492E-957D-1180E5860393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ECF8E089-F6B7-4CA9-AE01-0CAC13932F5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08B115E-3D22-4A43-ACAB-CCE6C7857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WordMal.dotx</Template>
  <TotalTime>715</TotalTime>
  <Pages>13</Pages>
  <Words>2470</Words>
  <Characters>15321</Characters>
  <Application>Microsoft Office Word</Application>
  <DocSecurity>0</DocSecurity>
  <Lines>567</Lines>
  <Paragraphs>395</Paragraphs>
  <ScaleCrop>false</ScaleCrop>
  <HeadingPairs>
    <vt:vector size="4" baseType="variant">
      <vt:variant>
        <vt:lpstr>Tittel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Word mal</vt:lpstr>
      <vt:lpstr>Word mal</vt:lpstr>
    </vt:vector>
  </TitlesOfParts>
  <Company>ErgoGroup</Company>
  <LinksUpToDate>false</LinksUpToDate>
  <CharactersWithSpaces>17396</CharactersWithSpaces>
  <SharedDoc>false</SharedDoc>
  <HLinks>
    <vt:vector size="342" baseType="variant">
      <vt:variant>
        <vt:i4>1638460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_Toc168464389</vt:lpwstr>
      </vt:variant>
      <vt:variant>
        <vt:i4>1638460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_Toc168464388</vt:lpwstr>
      </vt:variant>
      <vt:variant>
        <vt:i4>1638460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_Toc168464387</vt:lpwstr>
      </vt:variant>
      <vt:variant>
        <vt:i4>1638460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_Toc168464386</vt:lpwstr>
      </vt:variant>
      <vt:variant>
        <vt:i4>1638460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_Toc168464385</vt:lpwstr>
      </vt:variant>
      <vt:variant>
        <vt:i4>1638460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_Toc168464384</vt:lpwstr>
      </vt:variant>
      <vt:variant>
        <vt:i4>1638460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_Toc168464383</vt:lpwstr>
      </vt:variant>
      <vt:variant>
        <vt:i4>1638460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_Toc168464382</vt:lpwstr>
      </vt:variant>
      <vt:variant>
        <vt:i4>1638460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_Toc168464381</vt:lpwstr>
      </vt:variant>
      <vt:variant>
        <vt:i4>1638460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_Toc168464380</vt:lpwstr>
      </vt:variant>
      <vt:variant>
        <vt:i4>1441852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_Toc168464379</vt:lpwstr>
      </vt:variant>
      <vt:variant>
        <vt:i4>1441852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_Toc168464378</vt:lpwstr>
      </vt:variant>
      <vt:variant>
        <vt:i4>1441852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_Toc168464377</vt:lpwstr>
      </vt:variant>
      <vt:variant>
        <vt:i4>1441852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_Toc168464376</vt:lpwstr>
      </vt:variant>
      <vt:variant>
        <vt:i4>1441852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_Toc168464375</vt:lpwstr>
      </vt:variant>
      <vt:variant>
        <vt:i4>1441852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_Toc168464374</vt:lpwstr>
      </vt:variant>
      <vt:variant>
        <vt:i4>1441852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_Toc168464373</vt:lpwstr>
      </vt:variant>
      <vt:variant>
        <vt:i4>1441852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_Toc168464372</vt:lpwstr>
      </vt:variant>
      <vt:variant>
        <vt:i4>1441852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_Toc168464371</vt:lpwstr>
      </vt:variant>
      <vt:variant>
        <vt:i4>1441852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_Toc168464370</vt:lpwstr>
      </vt:variant>
      <vt:variant>
        <vt:i4>1507388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_Toc168464369</vt:lpwstr>
      </vt:variant>
      <vt:variant>
        <vt:i4>1507388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_Toc168464368</vt:lpwstr>
      </vt:variant>
      <vt:variant>
        <vt:i4>1507388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_Toc168464367</vt:lpwstr>
      </vt:variant>
      <vt:variant>
        <vt:i4>1507388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_Toc168464366</vt:lpwstr>
      </vt:variant>
      <vt:variant>
        <vt:i4>1507388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_Toc168464365</vt:lpwstr>
      </vt:variant>
      <vt:variant>
        <vt:i4>1507388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_Toc168464364</vt:lpwstr>
      </vt:variant>
      <vt:variant>
        <vt:i4>1507388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_Toc168464363</vt:lpwstr>
      </vt:variant>
      <vt:variant>
        <vt:i4>1507388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_Toc168464362</vt:lpwstr>
      </vt:variant>
      <vt:variant>
        <vt:i4>1507388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_Toc168464361</vt:lpwstr>
      </vt:variant>
      <vt:variant>
        <vt:i4>1507388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_Toc168464360</vt:lpwstr>
      </vt:variant>
      <vt:variant>
        <vt:i4>1310780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_Toc168464359</vt:lpwstr>
      </vt:variant>
      <vt:variant>
        <vt:i4>1310780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_Toc168464358</vt:lpwstr>
      </vt:variant>
      <vt:variant>
        <vt:i4>1310780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_Toc168464357</vt:lpwstr>
      </vt:variant>
      <vt:variant>
        <vt:i4>1310780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_Toc168464356</vt:lpwstr>
      </vt:variant>
      <vt:variant>
        <vt:i4>1310780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_Toc168464355</vt:lpwstr>
      </vt:variant>
      <vt:variant>
        <vt:i4>1310780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_Toc168464354</vt:lpwstr>
      </vt:variant>
      <vt:variant>
        <vt:i4>1310780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_Toc168464353</vt:lpwstr>
      </vt:variant>
      <vt:variant>
        <vt:i4>1310780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_Toc168464352</vt:lpwstr>
      </vt:variant>
      <vt:variant>
        <vt:i4>1310780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_Toc168464351</vt:lpwstr>
      </vt:variant>
      <vt:variant>
        <vt:i4>1310780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_Toc168464350</vt:lpwstr>
      </vt:variant>
      <vt:variant>
        <vt:i4>1376316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_Toc168464349</vt:lpwstr>
      </vt:variant>
      <vt:variant>
        <vt:i4>1376316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_Toc168464348</vt:lpwstr>
      </vt:variant>
      <vt:variant>
        <vt:i4>1376316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_Toc168464347</vt:lpwstr>
      </vt:variant>
      <vt:variant>
        <vt:i4>1376316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_Toc168464346</vt:lpwstr>
      </vt:variant>
      <vt:variant>
        <vt:i4>1376316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_Toc168464345</vt:lpwstr>
      </vt:variant>
      <vt:variant>
        <vt:i4>1376316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_Toc168464344</vt:lpwstr>
      </vt:variant>
      <vt:variant>
        <vt:i4>1376316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_Toc168464343</vt:lpwstr>
      </vt:variant>
      <vt:variant>
        <vt:i4>1376316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_Toc168464342</vt:lpwstr>
      </vt:variant>
      <vt:variant>
        <vt:i4>1376316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_Toc168464341</vt:lpwstr>
      </vt:variant>
      <vt:variant>
        <vt:i4>1376316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_Toc168464340</vt:lpwstr>
      </vt:variant>
      <vt:variant>
        <vt:i4>1179708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_Toc168464339</vt:lpwstr>
      </vt:variant>
      <vt:variant>
        <vt:i4>1179708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_Toc168464338</vt:lpwstr>
      </vt:variant>
      <vt:variant>
        <vt:i4>1179708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_Toc168464337</vt:lpwstr>
      </vt:variant>
      <vt:variant>
        <vt:i4>1179708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_Toc168464336</vt:lpwstr>
      </vt:variant>
      <vt:variant>
        <vt:i4>1179708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_Toc168464335</vt:lpwstr>
      </vt:variant>
      <vt:variant>
        <vt:i4>1048587</vt:i4>
      </vt:variant>
      <vt:variant>
        <vt:i4>12</vt:i4>
      </vt:variant>
      <vt:variant>
        <vt:i4>0</vt:i4>
      </vt:variant>
      <vt:variant>
        <vt:i4>5</vt:i4>
      </vt:variant>
      <vt:variant>
        <vt:lpwstr>http://www.ergogroup.no/</vt:lpwstr>
      </vt:variant>
      <vt:variant>
        <vt:lpwstr/>
      </vt:variant>
      <vt:variant>
        <vt:i4>1835015</vt:i4>
      </vt:variant>
      <vt:variant>
        <vt:i4>0</vt:i4>
      </vt:variant>
      <vt:variant>
        <vt:i4>0</vt:i4>
      </vt:variant>
      <vt:variant>
        <vt:i4>5</vt:i4>
      </vt:variant>
      <vt:variant>
        <vt:lpwstr>javascript:ClickThumbnail(1)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 mal</dc:title>
  <dc:creator>Frank Rosanowsky</dc:creator>
  <cp:lastModifiedBy>Frank Rosanowsky</cp:lastModifiedBy>
  <cp:revision>30</cp:revision>
  <cp:lastPrinted>2012-03-29T11:34:00Z</cp:lastPrinted>
  <dcterms:created xsi:type="dcterms:W3CDTF">2012-03-29T06:07:00Z</dcterms:created>
  <dcterms:modified xsi:type="dcterms:W3CDTF">2012-06-13T08:47:00Z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0x0101001EE3D06AC79EBE42B9FEA04B204C682F</vt:lpwstr>
  </property>
</Properties>
</file>