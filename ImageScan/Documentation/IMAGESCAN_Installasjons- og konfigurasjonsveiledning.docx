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7277" w:rsidRPr="001E27ED" w:rsidRDefault="006C7277">
      <w:pPr>
        <w:rPr>
          <w:noProof/>
        </w:rPr>
      </w:pPr>
    </w:p>
    <w:p w:rsidR="006C7277" w:rsidRPr="001E27ED" w:rsidRDefault="006C7277">
      <w:pPr>
        <w:rPr>
          <w:noProof/>
        </w:rPr>
      </w:pPr>
    </w:p>
    <w:p w:rsidR="006C7277" w:rsidRPr="001E27ED" w:rsidRDefault="006C7277">
      <w:pPr>
        <w:rPr>
          <w:b/>
          <w:noProof/>
          <w:sz w:val="24"/>
        </w:rPr>
      </w:pPr>
    </w:p>
    <w:p w:rsidR="006C7277" w:rsidRPr="001E27ED" w:rsidRDefault="00C833DA">
      <w:pPr>
        <w:rPr>
          <w:b/>
          <w:noProof/>
          <w:sz w:val="24"/>
        </w:rPr>
      </w:pPr>
      <w:r w:rsidRPr="001E27ED">
        <w:rPr>
          <w:b/>
          <w:noProof/>
          <w:sz w:val="24"/>
        </w:rPr>
        <w:softHyphen/>
      </w:r>
      <w:r w:rsidRPr="001E27ED">
        <w:rPr>
          <w:b/>
          <w:noProof/>
          <w:sz w:val="24"/>
        </w:rPr>
        <w:softHyphen/>
      </w:r>
      <w:r w:rsidRPr="001E27ED">
        <w:rPr>
          <w:b/>
          <w:noProof/>
          <w:sz w:val="24"/>
        </w:rPr>
        <w:softHyphen/>
      </w:r>
      <w:r w:rsidRPr="001E27ED">
        <w:rPr>
          <w:b/>
          <w:noProof/>
          <w:sz w:val="24"/>
        </w:rPr>
        <w:softHyphen/>
      </w:r>
      <w:r w:rsidRPr="001E27ED">
        <w:rPr>
          <w:b/>
          <w:noProof/>
          <w:sz w:val="24"/>
        </w:rPr>
        <w:softHyphen/>
      </w:r>
    </w:p>
    <w:p w:rsidR="006C7277" w:rsidRPr="001E27ED" w:rsidRDefault="006C7277">
      <w:pPr>
        <w:rPr>
          <w:b/>
          <w:noProof/>
          <w:sz w:val="24"/>
        </w:rPr>
      </w:pPr>
    </w:p>
    <w:p w:rsidR="006C7277" w:rsidRPr="001E27ED" w:rsidRDefault="006C7277">
      <w:pPr>
        <w:rPr>
          <w:b/>
          <w:noProof/>
          <w:sz w:val="24"/>
        </w:rPr>
      </w:pPr>
    </w:p>
    <w:p w:rsidR="006C7277" w:rsidRPr="001E27ED" w:rsidRDefault="006C7277">
      <w:pPr>
        <w:rPr>
          <w:b/>
          <w:noProof/>
          <w:sz w:val="24"/>
        </w:rPr>
      </w:pPr>
    </w:p>
    <w:p w:rsidR="006C7277" w:rsidRPr="001E27ED" w:rsidRDefault="004F6DEB" w:rsidP="004F6DEB">
      <w:pPr>
        <w:tabs>
          <w:tab w:val="left" w:pos="4950"/>
        </w:tabs>
        <w:rPr>
          <w:b/>
          <w:noProof/>
          <w:sz w:val="24"/>
        </w:rPr>
      </w:pPr>
      <w:r w:rsidRPr="001E27ED">
        <w:rPr>
          <w:b/>
          <w:noProof/>
          <w:sz w:val="24"/>
        </w:rPr>
        <w:tab/>
      </w:r>
    </w:p>
    <w:p w:rsidR="006C7277" w:rsidRPr="001E27ED" w:rsidRDefault="006C7277">
      <w:pPr>
        <w:rPr>
          <w:b/>
          <w:noProof/>
          <w:sz w:val="24"/>
        </w:rPr>
      </w:pPr>
    </w:p>
    <w:p w:rsidR="006C7277" w:rsidRPr="001E27ED" w:rsidRDefault="006C7277">
      <w:pPr>
        <w:rPr>
          <w:b/>
          <w:noProof/>
          <w:sz w:val="24"/>
        </w:rPr>
      </w:pPr>
    </w:p>
    <w:p w:rsidR="006C7277" w:rsidRPr="001E27ED" w:rsidRDefault="006C7277">
      <w:pPr>
        <w:rPr>
          <w:b/>
          <w:noProof/>
          <w:sz w:val="24"/>
        </w:rPr>
      </w:pPr>
    </w:p>
    <w:p w:rsidR="006C7277" w:rsidRPr="001E27ED" w:rsidRDefault="006C7277">
      <w:pPr>
        <w:rPr>
          <w:b/>
          <w:noProof/>
          <w:sz w:val="24"/>
        </w:rPr>
      </w:pPr>
    </w:p>
    <w:p w:rsidR="006C7277" w:rsidRPr="001E27ED" w:rsidRDefault="006C7277">
      <w:pPr>
        <w:rPr>
          <w:b/>
          <w:noProof/>
          <w:sz w:val="24"/>
        </w:rPr>
      </w:pPr>
    </w:p>
    <w:p w:rsidR="006C7277" w:rsidRPr="001E27ED" w:rsidRDefault="006C7277">
      <w:pPr>
        <w:rPr>
          <w:b/>
          <w:noProof/>
          <w:sz w:val="24"/>
        </w:rPr>
      </w:pPr>
    </w:p>
    <w:p w:rsidR="006C7277" w:rsidRPr="001E27ED" w:rsidRDefault="006C7277">
      <w:pPr>
        <w:rPr>
          <w:rFonts w:ascii="Arial" w:hAnsi="Arial" w:cs="Arial"/>
          <w:b/>
          <w:noProof/>
          <w:sz w:val="24"/>
        </w:rPr>
      </w:pPr>
    </w:p>
    <w:p w:rsidR="006C7277" w:rsidRPr="001E27ED" w:rsidRDefault="006C7277">
      <w:pPr>
        <w:rPr>
          <w:rFonts w:ascii="Arial" w:hAnsi="Arial" w:cs="Arial"/>
          <w:b/>
          <w:noProof/>
          <w:sz w:val="24"/>
        </w:rPr>
      </w:pPr>
    </w:p>
    <w:tbl>
      <w:tblPr>
        <w:tblW w:w="0" w:type="auto"/>
        <w:tblInd w:w="108" w:type="dxa"/>
        <w:tblLook w:val="00BF"/>
      </w:tblPr>
      <w:tblGrid>
        <w:gridCol w:w="8420"/>
      </w:tblGrid>
      <w:tr w:rsidR="006C7277" w:rsidRPr="001E27ED">
        <w:trPr>
          <w:trHeight w:val="710"/>
        </w:trPr>
        <w:tc>
          <w:tcPr>
            <w:tcW w:w="8420" w:type="dxa"/>
          </w:tcPr>
          <w:p w:rsidR="006C7277" w:rsidRPr="001E27ED" w:rsidRDefault="00CD7652">
            <w:pPr>
              <w:jc w:val="right"/>
              <w:rPr>
                <w:rFonts w:ascii="Arial" w:hAnsi="Arial" w:cs="Arial"/>
                <w:b/>
                <w:noProof/>
                <w:sz w:val="48"/>
                <w:szCs w:val="48"/>
              </w:rPr>
            </w:pPr>
            <w:r w:rsidRPr="001E27ED">
              <w:rPr>
                <w:rFonts w:ascii="Arial" w:hAnsi="Arial" w:cs="Arial"/>
                <w:b/>
                <w:noProof/>
                <w:sz w:val="48"/>
                <w:szCs w:val="48"/>
              </w:rPr>
              <w:t>Posten Norge - ImageScanning</w:t>
            </w:r>
          </w:p>
          <w:p w:rsidR="006E3514" w:rsidRPr="001E27ED" w:rsidRDefault="00E73632" w:rsidP="00484E65">
            <w:pPr>
              <w:jc w:val="right"/>
              <w:rPr>
                <w:rFonts w:ascii="Arial" w:hAnsi="Arial" w:cs="Arial"/>
                <w:b/>
                <w:noProof/>
                <w:sz w:val="36"/>
                <w:szCs w:val="36"/>
              </w:rPr>
            </w:pPr>
            <w:r w:rsidRPr="001E27ED">
              <w:rPr>
                <w:rFonts w:ascii="Arial" w:hAnsi="Arial" w:cs="Arial"/>
                <w:b/>
                <w:noProof/>
                <w:sz w:val="36"/>
                <w:szCs w:val="36"/>
              </w:rPr>
              <w:t>Installasjons- og konfigurasjonsveiledning</w:t>
            </w:r>
          </w:p>
        </w:tc>
      </w:tr>
      <w:tr w:rsidR="006C7277" w:rsidRPr="001E27ED">
        <w:tc>
          <w:tcPr>
            <w:tcW w:w="8420" w:type="dxa"/>
            <w:shd w:val="clear" w:color="auto" w:fill="999999"/>
          </w:tcPr>
          <w:p w:rsidR="006C7277" w:rsidRPr="001E27ED" w:rsidRDefault="006C7277">
            <w:pPr>
              <w:rPr>
                <w:rFonts w:ascii="Arial" w:hAnsi="Arial" w:cs="Arial"/>
                <w:b/>
                <w:noProof/>
                <w:sz w:val="24"/>
              </w:rPr>
            </w:pPr>
          </w:p>
        </w:tc>
      </w:tr>
      <w:tr w:rsidR="006C7277" w:rsidRPr="001E27ED">
        <w:trPr>
          <w:trHeight w:val="604"/>
        </w:trPr>
        <w:tc>
          <w:tcPr>
            <w:tcW w:w="8420" w:type="dxa"/>
          </w:tcPr>
          <w:p w:rsidR="006E3514" w:rsidRPr="001E27ED" w:rsidRDefault="00E9789A" w:rsidP="00A84AF0">
            <w:pPr>
              <w:jc w:val="right"/>
              <w:rPr>
                <w:rFonts w:ascii="Arial" w:hAnsi="Arial" w:cs="Arial"/>
                <w:b/>
                <w:noProof/>
                <w:sz w:val="24"/>
              </w:rPr>
            </w:pPr>
            <w:r w:rsidRPr="001E27ED">
              <w:rPr>
                <w:rFonts w:ascii="Arial" w:hAnsi="Arial" w:cs="Arial"/>
                <w:b/>
                <w:noProof/>
                <w:sz w:val="24"/>
              </w:rPr>
              <w:t xml:space="preserve">Versjon </w:t>
            </w:r>
            <w:r w:rsidR="00696A15" w:rsidRPr="001E27ED">
              <w:rPr>
                <w:rFonts w:ascii="Arial" w:hAnsi="Arial" w:cs="Arial"/>
                <w:b/>
                <w:noProof/>
                <w:sz w:val="24"/>
              </w:rPr>
              <w:t>1.</w:t>
            </w:r>
            <w:r w:rsidR="00233443">
              <w:rPr>
                <w:rFonts w:ascii="Arial" w:hAnsi="Arial" w:cs="Arial"/>
                <w:b/>
                <w:noProof/>
                <w:sz w:val="24"/>
              </w:rPr>
              <w:t>1</w:t>
            </w:r>
          </w:p>
        </w:tc>
      </w:tr>
    </w:tbl>
    <w:p w:rsidR="006C7277" w:rsidRPr="001E27ED" w:rsidRDefault="006C7277">
      <w:pPr>
        <w:rPr>
          <w:rFonts w:ascii="Arial" w:hAnsi="Arial" w:cs="Arial"/>
          <w:b/>
          <w:noProof/>
          <w:sz w:val="24"/>
        </w:rPr>
      </w:pPr>
    </w:p>
    <w:p w:rsidR="006C7277" w:rsidRPr="001E27ED" w:rsidRDefault="006C7277">
      <w:pPr>
        <w:rPr>
          <w:rFonts w:ascii="Arial" w:hAnsi="Arial" w:cs="Arial"/>
          <w:b/>
          <w:noProof/>
          <w:sz w:val="24"/>
        </w:rPr>
      </w:pPr>
    </w:p>
    <w:p w:rsidR="006C7277" w:rsidRPr="001E27ED" w:rsidRDefault="006C7277">
      <w:pPr>
        <w:rPr>
          <w:rFonts w:ascii="Arial" w:hAnsi="Arial" w:cs="Arial"/>
          <w:b/>
          <w:noProof/>
          <w:sz w:val="24"/>
        </w:rPr>
      </w:pPr>
    </w:p>
    <w:p w:rsidR="006C7277" w:rsidRPr="001E27ED" w:rsidRDefault="006C7277">
      <w:pPr>
        <w:rPr>
          <w:rFonts w:ascii="Arial" w:hAnsi="Arial" w:cs="Arial"/>
          <w:b/>
          <w:noProof/>
          <w:sz w:val="24"/>
        </w:rPr>
      </w:pPr>
    </w:p>
    <w:p w:rsidR="006C7277" w:rsidRPr="001E27ED" w:rsidRDefault="006C7277">
      <w:pPr>
        <w:jc w:val="right"/>
        <w:rPr>
          <w:rFonts w:ascii="Arial" w:hAnsi="Arial" w:cs="Arial"/>
          <w:noProof/>
        </w:rPr>
      </w:pPr>
    </w:p>
    <w:p w:rsidR="006C7277" w:rsidRPr="001E27ED" w:rsidRDefault="006C7277">
      <w:pPr>
        <w:jc w:val="right"/>
        <w:rPr>
          <w:rFonts w:ascii="Arial" w:hAnsi="Arial" w:cs="Arial"/>
          <w:noProof/>
        </w:rPr>
      </w:pPr>
    </w:p>
    <w:p w:rsidR="006C7277" w:rsidRPr="001E27ED" w:rsidRDefault="006C7277">
      <w:pPr>
        <w:jc w:val="right"/>
        <w:rPr>
          <w:rFonts w:ascii="Arial" w:hAnsi="Arial" w:cs="Arial"/>
          <w:noProof/>
          <w:sz w:val="20"/>
          <w:szCs w:val="20"/>
        </w:rPr>
      </w:pPr>
      <w:r w:rsidRPr="001E27ED">
        <w:rPr>
          <w:rFonts w:ascii="Arial" w:hAnsi="Arial" w:cs="Arial"/>
          <w:noProof/>
          <w:sz w:val="20"/>
          <w:szCs w:val="20"/>
        </w:rPr>
        <w:t>Dokumentet er skrevet av</w:t>
      </w:r>
    </w:p>
    <w:p w:rsidR="006C7277" w:rsidRPr="001E27ED" w:rsidRDefault="00696A15">
      <w:pPr>
        <w:jc w:val="right"/>
        <w:rPr>
          <w:rFonts w:ascii="Arial" w:hAnsi="Arial" w:cs="Arial"/>
          <w:noProof/>
          <w:sz w:val="20"/>
          <w:szCs w:val="20"/>
        </w:rPr>
      </w:pPr>
      <w:r w:rsidRPr="001E27ED">
        <w:rPr>
          <w:rFonts w:ascii="Arial" w:hAnsi="Arial" w:cs="Arial"/>
          <w:noProof/>
          <w:sz w:val="20"/>
          <w:szCs w:val="20"/>
        </w:rPr>
        <w:t>Evry</w:t>
      </w:r>
    </w:p>
    <w:p w:rsidR="006C7277" w:rsidRPr="001E27ED" w:rsidRDefault="00373301">
      <w:pPr>
        <w:jc w:val="right"/>
        <w:rPr>
          <w:rFonts w:ascii="Arial" w:hAnsi="Arial" w:cs="Arial"/>
          <w:noProof/>
          <w:sz w:val="20"/>
          <w:szCs w:val="20"/>
        </w:rPr>
      </w:pPr>
      <w:r w:rsidRPr="001E27ED">
        <w:rPr>
          <w:rFonts w:ascii="Arial" w:hAnsi="Arial" w:cs="Arial"/>
          <w:noProof/>
          <w:sz w:val="20"/>
          <w:szCs w:val="20"/>
        </w:rPr>
        <w:t xml:space="preserve">Dato: </w:t>
      </w:r>
      <w:r w:rsidR="00CD7652" w:rsidRPr="001E27ED">
        <w:rPr>
          <w:rFonts w:ascii="Arial" w:hAnsi="Arial" w:cs="Arial"/>
          <w:noProof/>
          <w:sz w:val="20"/>
          <w:szCs w:val="20"/>
        </w:rPr>
        <w:t>24</w:t>
      </w:r>
      <w:r w:rsidR="00812F1D" w:rsidRPr="001E27ED">
        <w:rPr>
          <w:rFonts w:ascii="Arial" w:hAnsi="Arial" w:cs="Arial"/>
          <w:noProof/>
          <w:sz w:val="20"/>
          <w:szCs w:val="20"/>
        </w:rPr>
        <w:t>.</w:t>
      </w:r>
      <w:r w:rsidR="00CD7652" w:rsidRPr="001E27ED">
        <w:rPr>
          <w:rFonts w:ascii="Arial" w:hAnsi="Arial" w:cs="Arial"/>
          <w:noProof/>
          <w:sz w:val="20"/>
          <w:szCs w:val="20"/>
        </w:rPr>
        <w:t>04</w:t>
      </w:r>
      <w:r w:rsidR="006F369B" w:rsidRPr="001E27ED">
        <w:rPr>
          <w:rFonts w:ascii="Arial" w:hAnsi="Arial" w:cs="Arial"/>
          <w:noProof/>
          <w:sz w:val="20"/>
          <w:szCs w:val="20"/>
        </w:rPr>
        <w:t>.</w:t>
      </w:r>
      <w:r w:rsidR="00CB1A19" w:rsidRPr="001E27ED">
        <w:rPr>
          <w:rFonts w:ascii="Arial" w:hAnsi="Arial" w:cs="Arial"/>
          <w:noProof/>
          <w:sz w:val="20"/>
          <w:szCs w:val="20"/>
        </w:rPr>
        <w:t>2012</w:t>
      </w:r>
    </w:p>
    <w:p w:rsidR="006C7277" w:rsidRPr="001E27ED" w:rsidRDefault="00233443">
      <w:pPr>
        <w:jc w:val="right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Versjon: 1.1</w:t>
      </w:r>
    </w:p>
    <w:p w:rsidR="003C191D" w:rsidRPr="001E27ED" w:rsidRDefault="006C7277">
      <w:pPr>
        <w:rPr>
          <w:rFonts w:ascii="Arial" w:hAnsi="Arial" w:cs="Arial"/>
          <w:b/>
          <w:noProof/>
          <w:sz w:val="24"/>
        </w:rPr>
      </w:pPr>
      <w:r w:rsidRPr="001E27ED">
        <w:rPr>
          <w:rFonts w:ascii="Arial" w:hAnsi="Arial" w:cs="Arial"/>
          <w:b/>
          <w:noProof/>
          <w:sz w:val="24"/>
        </w:rPr>
        <w:br w:type="page"/>
      </w:r>
    </w:p>
    <w:p w:rsidR="006C7277" w:rsidRPr="001E27ED" w:rsidRDefault="006C7277">
      <w:pPr>
        <w:rPr>
          <w:rFonts w:ascii="Arial" w:hAnsi="Arial" w:cs="Arial"/>
          <w:b/>
          <w:noProof/>
          <w:sz w:val="24"/>
        </w:rPr>
      </w:pPr>
      <w:r w:rsidRPr="001E27ED">
        <w:rPr>
          <w:rFonts w:ascii="Arial" w:hAnsi="Arial" w:cs="Arial"/>
          <w:b/>
          <w:noProof/>
          <w:sz w:val="24"/>
        </w:rPr>
        <w:lastRenderedPageBreak/>
        <w:t>Endringshistorie</w:t>
      </w:r>
    </w:p>
    <w:p w:rsidR="006C7277" w:rsidRPr="001E27ED" w:rsidRDefault="006C7277">
      <w:pPr>
        <w:rPr>
          <w:rFonts w:ascii="Arial" w:hAnsi="Arial" w:cs="Arial"/>
          <w:b/>
          <w:noProof/>
          <w:sz w:val="24"/>
        </w:rPr>
      </w:pPr>
    </w:p>
    <w:tbl>
      <w:tblPr>
        <w:tblW w:w="8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45"/>
        <w:gridCol w:w="867"/>
        <w:gridCol w:w="778"/>
        <w:gridCol w:w="5940"/>
      </w:tblGrid>
      <w:tr w:rsidR="000A5C02" w:rsidRPr="001E27ED">
        <w:trPr>
          <w:trHeight w:val="284"/>
        </w:trPr>
        <w:tc>
          <w:tcPr>
            <w:tcW w:w="945" w:type="dxa"/>
          </w:tcPr>
          <w:p w:rsidR="000A5C02" w:rsidRPr="001E27ED" w:rsidRDefault="000A5C02">
            <w:pPr>
              <w:jc w:val="center"/>
              <w:rPr>
                <w:rFonts w:ascii="Arial" w:hAnsi="Arial" w:cs="Arial"/>
                <w:b/>
                <w:bCs/>
                <w:noProof/>
              </w:rPr>
            </w:pPr>
            <w:r w:rsidRPr="001E27ED">
              <w:rPr>
                <w:rFonts w:ascii="Arial" w:hAnsi="Arial" w:cs="Arial"/>
                <w:b/>
                <w:bCs/>
                <w:noProof/>
              </w:rPr>
              <w:t>Versjon</w:t>
            </w:r>
          </w:p>
        </w:tc>
        <w:tc>
          <w:tcPr>
            <w:tcW w:w="867" w:type="dxa"/>
          </w:tcPr>
          <w:p w:rsidR="000A5C02" w:rsidRPr="001E27ED" w:rsidRDefault="000A5C02">
            <w:pPr>
              <w:jc w:val="center"/>
              <w:rPr>
                <w:rFonts w:ascii="Arial" w:hAnsi="Arial" w:cs="Arial"/>
                <w:b/>
                <w:bCs/>
                <w:noProof/>
              </w:rPr>
            </w:pPr>
            <w:r w:rsidRPr="001E27ED">
              <w:rPr>
                <w:rFonts w:ascii="Arial" w:hAnsi="Arial" w:cs="Arial"/>
                <w:b/>
                <w:bCs/>
                <w:noProof/>
              </w:rPr>
              <w:t>Dato</w:t>
            </w:r>
          </w:p>
        </w:tc>
        <w:tc>
          <w:tcPr>
            <w:tcW w:w="778" w:type="dxa"/>
          </w:tcPr>
          <w:p w:rsidR="000A5C02" w:rsidRPr="001E27ED" w:rsidRDefault="000A5C02">
            <w:pPr>
              <w:jc w:val="center"/>
              <w:rPr>
                <w:rFonts w:ascii="Arial" w:hAnsi="Arial" w:cs="Arial"/>
                <w:b/>
                <w:bCs/>
                <w:noProof/>
              </w:rPr>
            </w:pPr>
            <w:r w:rsidRPr="001E27ED">
              <w:rPr>
                <w:rFonts w:ascii="Arial" w:hAnsi="Arial" w:cs="Arial"/>
                <w:b/>
                <w:bCs/>
                <w:noProof/>
              </w:rPr>
              <w:t>Sign</w:t>
            </w:r>
          </w:p>
        </w:tc>
        <w:tc>
          <w:tcPr>
            <w:tcW w:w="5940" w:type="dxa"/>
          </w:tcPr>
          <w:p w:rsidR="000A5C02" w:rsidRPr="001E27ED" w:rsidRDefault="000A5C02">
            <w:pPr>
              <w:rPr>
                <w:rFonts w:ascii="Arial" w:hAnsi="Arial" w:cs="Arial"/>
                <w:b/>
                <w:bCs/>
                <w:noProof/>
              </w:rPr>
            </w:pPr>
            <w:r w:rsidRPr="001E27ED">
              <w:rPr>
                <w:rFonts w:ascii="Arial" w:hAnsi="Arial" w:cs="Arial"/>
                <w:b/>
                <w:bCs/>
                <w:noProof/>
              </w:rPr>
              <w:t>Beskrivelse / endringer</w:t>
            </w:r>
          </w:p>
        </w:tc>
      </w:tr>
      <w:tr w:rsidR="000A5C02" w:rsidRPr="001E27ED">
        <w:tc>
          <w:tcPr>
            <w:tcW w:w="945" w:type="dxa"/>
          </w:tcPr>
          <w:p w:rsidR="000A5C02" w:rsidRPr="001E27ED" w:rsidRDefault="00696A15">
            <w:pPr>
              <w:jc w:val="center"/>
              <w:rPr>
                <w:rFonts w:ascii="Arial" w:hAnsi="Arial" w:cs="Arial"/>
                <w:noProof/>
              </w:rPr>
            </w:pPr>
            <w:r w:rsidRPr="001E27ED">
              <w:rPr>
                <w:rFonts w:ascii="Arial" w:hAnsi="Arial" w:cs="Arial"/>
                <w:noProof/>
              </w:rPr>
              <w:t>1.0</w:t>
            </w:r>
          </w:p>
        </w:tc>
        <w:tc>
          <w:tcPr>
            <w:tcW w:w="867" w:type="dxa"/>
          </w:tcPr>
          <w:p w:rsidR="000A5C02" w:rsidRPr="001E27ED" w:rsidRDefault="00CD7652" w:rsidP="008764E5">
            <w:pPr>
              <w:jc w:val="center"/>
              <w:rPr>
                <w:rFonts w:ascii="Arial" w:hAnsi="Arial" w:cs="Arial"/>
                <w:noProof/>
              </w:rPr>
            </w:pPr>
            <w:r w:rsidRPr="001E27ED">
              <w:rPr>
                <w:rFonts w:ascii="Arial" w:hAnsi="Arial" w:cs="Arial"/>
                <w:noProof/>
              </w:rPr>
              <w:t>24.4</w:t>
            </w:r>
            <w:r w:rsidR="00C833DA" w:rsidRPr="001E27ED">
              <w:rPr>
                <w:rFonts w:ascii="Arial" w:hAnsi="Arial" w:cs="Arial"/>
                <w:noProof/>
              </w:rPr>
              <w:t>.1</w:t>
            </w:r>
            <w:r w:rsidR="00CB1A19" w:rsidRPr="001E27ED">
              <w:rPr>
                <w:rFonts w:ascii="Arial" w:hAnsi="Arial" w:cs="Arial"/>
                <w:noProof/>
              </w:rPr>
              <w:t>2</w:t>
            </w:r>
          </w:p>
        </w:tc>
        <w:tc>
          <w:tcPr>
            <w:tcW w:w="778" w:type="dxa"/>
          </w:tcPr>
          <w:p w:rsidR="000A5C02" w:rsidRPr="001E27ED" w:rsidRDefault="00C833DA">
            <w:pPr>
              <w:jc w:val="center"/>
              <w:rPr>
                <w:rFonts w:ascii="Arial" w:hAnsi="Arial" w:cs="Arial"/>
                <w:noProof/>
              </w:rPr>
            </w:pPr>
            <w:r w:rsidRPr="001E27ED">
              <w:rPr>
                <w:rFonts w:ascii="Arial" w:hAnsi="Arial" w:cs="Arial"/>
                <w:noProof/>
              </w:rPr>
              <w:t>Fros</w:t>
            </w:r>
          </w:p>
        </w:tc>
        <w:tc>
          <w:tcPr>
            <w:tcW w:w="5940" w:type="dxa"/>
          </w:tcPr>
          <w:p w:rsidR="000A5C02" w:rsidRPr="001E27ED" w:rsidRDefault="00C833DA">
            <w:pPr>
              <w:rPr>
                <w:rFonts w:ascii="Arial" w:hAnsi="Arial" w:cs="Arial"/>
                <w:noProof/>
              </w:rPr>
            </w:pPr>
            <w:r w:rsidRPr="001E27ED">
              <w:rPr>
                <w:rFonts w:ascii="Arial" w:hAnsi="Arial" w:cs="Arial"/>
                <w:noProof/>
              </w:rPr>
              <w:t>Første utkast</w:t>
            </w:r>
          </w:p>
        </w:tc>
      </w:tr>
      <w:tr w:rsidR="000A5C02" w:rsidRPr="001E27ED">
        <w:tc>
          <w:tcPr>
            <w:tcW w:w="945" w:type="dxa"/>
          </w:tcPr>
          <w:p w:rsidR="000A5C02" w:rsidRPr="001E27ED" w:rsidRDefault="001A026A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1.1</w:t>
            </w:r>
          </w:p>
        </w:tc>
        <w:tc>
          <w:tcPr>
            <w:tcW w:w="867" w:type="dxa"/>
          </w:tcPr>
          <w:p w:rsidR="000A5C02" w:rsidRPr="001E27ED" w:rsidRDefault="001A026A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25.4.12</w:t>
            </w:r>
          </w:p>
        </w:tc>
        <w:tc>
          <w:tcPr>
            <w:tcW w:w="778" w:type="dxa"/>
          </w:tcPr>
          <w:p w:rsidR="000A5C02" w:rsidRPr="001E27ED" w:rsidRDefault="001A026A" w:rsidP="00DB4F34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Fros</w:t>
            </w:r>
          </w:p>
        </w:tc>
        <w:tc>
          <w:tcPr>
            <w:tcW w:w="5940" w:type="dxa"/>
          </w:tcPr>
          <w:p w:rsidR="000A5C02" w:rsidRPr="001E27ED" w:rsidRDefault="001A026A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Lagt til strekkoder ofr å kunne sette divese innstillinger. Kap 4.</w:t>
            </w:r>
          </w:p>
        </w:tc>
      </w:tr>
      <w:tr w:rsidR="000A5C02" w:rsidRPr="001E27ED">
        <w:tc>
          <w:tcPr>
            <w:tcW w:w="945" w:type="dxa"/>
          </w:tcPr>
          <w:p w:rsidR="000A5C02" w:rsidRPr="001E27ED" w:rsidRDefault="000A5C02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867" w:type="dxa"/>
          </w:tcPr>
          <w:p w:rsidR="000A5C02" w:rsidRPr="001E27ED" w:rsidRDefault="000A5C02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778" w:type="dxa"/>
          </w:tcPr>
          <w:p w:rsidR="000A5C02" w:rsidRPr="001E27ED" w:rsidRDefault="000A5C02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5940" w:type="dxa"/>
          </w:tcPr>
          <w:p w:rsidR="000A5C02" w:rsidRPr="001E27ED" w:rsidRDefault="000A5C02">
            <w:pPr>
              <w:rPr>
                <w:rFonts w:ascii="Arial" w:hAnsi="Arial" w:cs="Arial"/>
                <w:noProof/>
              </w:rPr>
            </w:pPr>
          </w:p>
        </w:tc>
      </w:tr>
      <w:tr w:rsidR="00132614" w:rsidRPr="001E27ED">
        <w:tc>
          <w:tcPr>
            <w:tcW w:w="945" w:type="dxa"/>
          </w:tcPr>
          <w:p w:rsidR="00132614" w:rsidRPr="001E27ED" w:rsidRDefault="00132614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867" w:type="dxa"/>
          </w:tcPr>
          <w:p w:rsidR="00132614" w:rsidRPr="001E27ED" w:rsidRDefault="00132614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778" w:type="dxa"/>
          </w:tcPr>
          <w:p w:rsidR="00132614" w:rsidRPr="001E27ED" w:rsidRDefault="00132614">
            <w:pPr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5940" w:type="dxa"/>
          </w:tcPr>
          <w:p w:rsidR="00132614" w:rsidRPr="001E27ED" w:rsidRDefault="00132614">
            <w:pPr>
              <w:rPr>
                <w:rFonts w:ascii="Arial" w:hAnsi="Arial" w:cs="Arial"/>
                <w:noProof/>
              </w:rPr>
            </w:pPr>
          </w:p>
        </w:tc>
      </w:tr>
    </w:tbl>
    <w:p w:rsidR="006C7277" w:rsidRPr="001E27ED" w:rsidRDefault="006C7277">
      <w:pPr>
        <w:rPr>
          <w:rFonts w:ascii="Arial" w:hAnsi="Arial" w:cs="Arial"/>
          <w:b/>
          <w:sz w:val="24"/>
        </w:rPr>
      </w:pPr>
      <w:r w:rsidRPr="001E27ED">
        <w:rPr>
          <w:rFonts w:ascii="Arial" w:hAnsi="Arial" w:cs="Arial"/>
          <w:b/>
          <w:noProof/>
          <w:sz w:val="24"/>
        </w:rPr>
        <w:br w:type="page"/>
      </w:r>
    </w:p>
    <w:p w:rsidR="006C7277" w:rsidRPr="001E27ED" w:rsidRDefault="006C7277">
      <w:pPr>
        <w:rPr>
          <w:rFonts w:ascii="Arial" w:hAnsi="Arial" w:cs="Arial"/>
          <w:b/>
          <w:noProof/>
          <w:sz w:val="24"/>
        </w:rPr>
      </w:pPr>
      <w:r w:rsidRPr="001E27ED">
        <w:rPr>
          <w:rFonts w:ascii="Arial" w:hAnsi="Arial" w:cs="Arial"/>
          <w:b/>
          <w:noProof/>
          <w:sz w:val="24"/>
        </w:rPr>
        <w:lastRenderedPageBreak/>
        <w:t>INNHOLD</w:t>
      </w:r>
    </w:p>
    <w:p w:rsidR="006C7277" w:rsidRPr="001E27ED" w:rsidRDefault="006C7277">
      <w:pPr>
        <w:rPr>
          <w:rFonts w:ascii="Arial" w:hAnsi="Arial" w:cs="Arial"/>
          <w:b/>
          <w:noProof/>
          <w:sz w:val="24"/>
        </w:rPr>
      </w:pPr>
    </w:p>
    <w:p w:rsidR="001A026A" w:rsidRDefault="00072ABE">
      <w:pPr>
        <w:pStyle w:val="INNH1"/>
        <w:tabs>
          <w:tab w:val="left" w:pos="720"/>
          <w:tab w:val="right" w:leader="dot" w:pos="830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nb-NO"/>
        </w:rPr>
      </w:pPr>
      <w:r w:rsidRPr="00072ABE">
        <w:rPr>
          <w:rFonts w:ascii="Arial" w:hAnsi="Arial" w:cs="Arial"/>
          <w:b w:val="0"/>
          <w:noProof/>
          <w:sz w:val="24"/>
        </w:rPr>
        <w:fldChar w:fldCharType="begin"/>
      </w:r>
      <w:r w:rsidR="006C7277" w:rsidRPr="001E27ED">
        <w:rPr>
          <w:rFonts w:ascii="Arial" w:hAnsi="Arial" w:cs="Arial"/>
          <w:b w:val="0"/>
          <w:noProof/>
          <w:sz w:val="24"/>
        </w:rPr>
        <w:instrText xml:space="preserve"> TOC \o "1-3" \h \z \u </w:instrText>
      </w:r>
      <w:r w:rsidRPr="00072ABE">
        <w:rPr>
          <w:rFonts w:ascii="Arial" w:hAnsi="Arial" w:cs="Arial"/>
          <w:b w:val="0"/>
          <w:noProof/>
          <w:sz w:val="24"/>
        </w:rPr>
        <w:fldChar w:fldCharType="separate"/>
      </w:r>
      <w:hyperlink w:anchor="_Toc323121765" w:history="1">
        <w:r w:rsidR="001A026A" w:rsidRPr="00900F7C">
          <w:rPr>
            <w:rStyle w:val="Hyperkobling"/>
            <w:noProof/>
          </w:rPr>
          <w:t>1</w:t>
        </w:r>
        <w:r w:rsidR="001A026A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nb-NO"/>
          </w:rPr>
          <w:tab/>
        </w:r>
        <w:r w:rsidR="001A026A" w:rsidRPr="00900F7C">
          <w:rPr>
            <w:rStyle w:val="Hyperkobling"/>
            <w:noProof/>
          </w:rPr>
          <w:t>Om dokumentasjonen</w:t>
        </w:r>
        <w:r w:rsidR="001A026A">
          <w:rPr>
            <w:noProof/>
            <w:webHidden/>
          </w:rPr>
          <w:tab/>
        </w:r>
        <w:r w:rsidR="001A026A">
          <w:rPr>
            <w:noProof/>
            <w:webHidden/>
          </w:rPr>
          <w:fldChar w:fldCharType="begin"/>
        </w:r>
        <w:r w:rsidR="001A026A">
          <w:rPr>
            <w:noProof/>
            <w:webHidden/>
          </w:rPr>
          <w:instrText xml:space="preserve"> PAGEREF _Toc323121765 \h </w:instrText>
        </w:r>
        <w:r w:rsidR="001A026A">
          <w:rPr>
            <w:noProof/>
            <w:webHidden/>
          </w:rPr>
        </w:r>
        <w:r w:rsidR="001A026A"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4</w:t>
        </w:r>
        <w:r w:rsidR="001A026A"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66" w:history="1">
        <w:r w:rsidRPr="00900F7C">
          <w:rPr>
            <w:rStyle w:val="Hyperkobling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Kunde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67" w:history="1">
        <w:r w:rsidRPr="00900F7C">
          <w:rPr>
            <w:rStyle w:val="Hyperkobling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Definisjoner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1"/>
        <w:tabs>
          <w:tab w:val="left" w:pos="720"/>
          <w:tab w:val="right" w:leader="dot" w:pos="830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nb-NO"/>
        </w:rPr>
      </w:pPr>
      <w:hyperlink w:anchor="_Toc323121768" w:history="1">
        <w:r w:rsidRPr="00900F7C">
          <w:rPr>
            <w:rStyle w:val="Hyperkobling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nb-NO"/>
          </w:rPr>
          <w:tab/>
        </w:r>
        <w:r w:rsidRPr="00900F7C">
          <w:rPr>
            <w:rStyle w:val="Hyperkobling"/>
            <w:noProof/>
          </w:rPr>
          <w:t>Installasjonsfiler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69" w:history="1">
        <w:r w:rsidRPr="00900F7C">
          <w:rPr>
            <w:rStyle w:val="Hyperkobling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ImageScan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70" w:history="1">
        <w:r w:rsidRPr="00900F7C">
          <w:rPr>
            <w:rStyle w:val="Hyperkobling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Forutsetninger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3121771" w:history="1">
        <w:r w:rsidRPr="00900F7C">
          <w:rPr>
            <w:rStyle w:val="Hyperkobling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Pr="00900F7C">
          <w:rPr>
            <w:rStyle w:val="Hyperkobling"/>
            <w:noProof/>
          </w:rPr>
          <w:t>Windows Installer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3121772" w:history="1">
        <w:r w:rsidRPr="00900F7C">
          <w:rPr>
            <w:rStyle w:val="Hyperkobling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Pr="00900F7C">
          <w:rPr>
            <w:rStyle w:val="Hyperkobling"/>
            <w:noProof/>
          </w:rPr>
          <w:t>.Net Framework Client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3121773" w:history="1">
        <w:r w:rsidRPr="00900F7C">
          <w:rPr>
            <w:rStyle w:val="Hyperkobling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Pr="00900F7C">
          <w:rPr>
            <w:rStyle w:val="Hyperkobling"/>
            <w:noProof/>
          </w:rPr>
          <w:t>Motorola CoreScanner 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74" w:history="1">
        <w:r w:rsidRPr="00900F7C">
          <w:rPr>
            <w:rStyle w:val="Hyperkobling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Endringer i denne versjonen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1"/>
        <w:tabs>
          <w:tab w:val="left" w:pos="720"/>
          <w:tab w:val="right" w:leader="dot" w:pos="830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nb-NO"/>
        </w:rPr>
      </w:pPr>
      <w:hyperlink w:anchor="_Toc323121775" w:history="1">
        <w:r w:rsidRPr="00900F7C">
          <w:rPr>
            <w:rStyle w:val="Hyperkobling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nb-NO"/>
          </w:rPr>
          <w:tab/>
        </w:r>
        <w:r w:rsidRPr="00900F7C">
          <w:rPr>
            <w:rStyle w:val="Hyperkobling"/>
            <w:noProof/>
          </w:rPr>
          <w:t>Installasjonsprosedyrer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76" w:history="1">
        <w:r w:rsidRPr="00900F7C">
          <w:rPr>
            <w:rStyle w:val="Hyperkobling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Installasjon av skanner 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77" w:history="1">
        <w:r w:rsidRPr="00900F7C">
          <w:rPr>
            <w:rStyle w:val="Hyperkobling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Installasjon av ImageScan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78" w:history="1">
        <w:r w:rsidRPr="00900F7C">
          <w:rPr>
            <w:rStyle w:val="Hyperkobling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Avinstallasjon av ImageScan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79" w:history="1">
        <w:r w:rsidRPr="00900F7C">
          <w:rPr>
            <w:rStyle w:val="Hyperkobling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Normal oppstart av ImageScan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80" w:history="1">
        <w:r w:rsidRPr="00900F7C">
          <w:rPr>
            <w:rStyle w:val="Hyperkobling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Konfigurering av ImageScan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81" w:history="1">
        <w:r w:rsidRPr="00900F7C">
          <w:rPr>
            <w:rStyle w:val="Hyperkobling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Mulige feilsituasjoner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3121782" w:history="1">
        <w:r w:rsidRPr="00900F7C">
          <w:rPr>
            <w:rStyle w:val="Hyperkobling"/>
            <w:noProof/>
          </w:rPr>
          <w:t>3.6.1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Pr="00900F7C">
          <w:rPr>
            <w:rStyle w:val="Hyperkobling"/>
            <w:noProof/>
          </w:rPr>
          <w:t>Manglende scanner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3121783" w:history="1">
        <w:r w:rsidRPr="00900F7C">
          <w:rPr>
            <w:rStyle w:val="Hyperkobling"/>
            <w:noProof/>
          </w:rPr>
          <w:t>3.6.2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Pr="00900F7C">
          <w:rPr>
            <w:rStyle w:val="Hyperkobling"/>
            <w:noProof/>
          </w:rPr>
          <w:t>Manglende skanner 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3121784" w:history="1">
        <w:r w:rsidRPr="00900F7C">
          <w:rPr>
            <w:rStyle w:val="Hyperkobling"/>
            <w:noProof/>
          </w:rPr>
          <w:t>3.6.3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Pr="00900F7C">
          <w:rPr>
            <w:rStyle w:val="Hyperkobling"/>
            <w:noProof/>
          </w:rPr>
          <w:t>Versjon av ImageScan er allerede installert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nb-NO"/>
        </w:rPr>
      </w:pPr>
      <w:hyperlink w:anchor="_Toc323121785" w:history="1">
        <w:r w:rsidRPr="00900F7C">
          <w:rPr>
            <w:rStyle w:val="Hyperkobling"/>
            <w:noProof/>
          </w:rPr>
          <w:t>3.6.4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nb-NO"/>
          </w:rPr>
          <w:tab/>
        </w:r>
        <w:r w:rsidRPr="00900F7C">
          <w:rPr>
            <w:rStyle w:val="Hyperkobling"/>
            <w:noProof/>
          </w:rPr>
          <w:t>Feilplassert ini-fil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86" w:history="1">
        <w:r w:rsidRPr="00900F7C">
          <w:rPr>
            <w:rStyle w:val="Hyperkobling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Endringer i denne versjon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87" w:history="1">
        <w:r w:rsidRPr="00900F7C">
          <w:rPr>
            <w:rStyle w:val="Hyperkobling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Fallback rutiner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1"/>
        <w:tabs>
          <w:tab w:val="left" w:pos="720"/>
          <w:tab w:val="right" w:leader="dot" w:pos="830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nb-NO"/>
        </w:rPr>
      </w:pPr>
      <w:hyperlink w:anchor="_Toc323121788" w:history="1">
        <w:r w:rsidRPr="00900F7C">
          <w:rPr>
            <w:rStyle w:val="Hyperkobling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nb-NO"/>
          </w:rPr>
          <w:tab/>
        </w:r>
        <w:r w:rsidRPr="00900F7C">
          <w:rPr>
            <w:rStyle w:val="Hyperkobling"/>
            <w:noProof/>
          </w:rPr>
          <w:t>Konfigurering ved h</w:t>
        </w:r>
        <w:r w:rsidRPr="00900F7C">
          <w:rPr>
            <w:rStyle w:val="Hyperkobling"/>
            <w:noProof/>
          </w:rPr>
          <w:t>j</w:t>
        </w:r>
        <w:r w:rsidRPr="00900F7C">
          <w:rPr>
            <w:rStyle w:val="Hyperkobling"/>
            <w:noProof/>
          </w:rPr>
          <w:t>elp av barcodes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89" w:history="1">
        <w:r w:rsidRPr="00900F7C">
          <w:rPr>
            <w:rStyle w:val="Hyperkobling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Set SNAPI with Imaging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90" w:history="1">
        <w:r w:rsidRPr="00900F7C">
          <w:rPr>
            <w:rStyle w:val="Hyperkobling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Beeper Volume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91" w:history="1">
        <w:r w:rsidRPr="00900F7C">
          <w:rPr>
            <w:rStyle w:val="Hyperkobling"/>
            <w:noProof/>
            <w:lang w:val="en-US"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  <w:lang w:val="en-US"/>
          </w:rPr>
          <w:t>Beeper Tone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92" w:history="1">
        <w:r w:rsidRPr="00900F7C">
          <w:rPr>
            <w:rStyle w:val="Hyperkobling"/>
            <w:noProof/>
            <w:lang w:val="en-US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  <w:lang w:val="en-US"/>
          </w:rPr>
          <w:t>Beep after good Decode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1"/>
        <w:tabs>
          <w:tab w:val="left" w:pos="720"/>
          <w:tab w:val="right" w:leader="dot" w:pos="830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nb-NO"/>
        </w:rPr>
      </w:pPr>
      <w:hyperlink w:anchor="_Toc323121793" w:history="1">
        <w:r w:rsidRPr="00900F7C">
          <w:rPr>
            <w:rStyle w:val="Hyperkobling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nb-NO"/>
          </w:rPr>
          <w:tab/>
        </w:r>
        <w:r w:rsidRPr="00900F7C">
          <w:rPr>
            <w:rStyle w:val="Hyperkobling"/>
            <w:noProof/>
          </w:rPr>
          <w:t>Applikasjonskonfigurering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94" w:history="1">
        <w:r w:rsidRPr="00900F7C">
          <w:rPr>
            <w:rStyle w:val="Hyperkobling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Konfigurering av applikasjon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95" w:history="1">
        <w:r w:rsidRPr="00900F7C">
          <w:rPr>
            <w:rStyle w:val="Hyperkobling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Konfigurering av logging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96" w:history="1">
        <w:r w:rsidRPr="00900F7C">
          <w:rPr>
            <w:rStyle w:val="Hyperkobling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Konfigurering av løpenummer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A026A" w:rsidRDefault="001A026A">
      <w:pPr>
        <w:pStyle w:val="INNH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3121797" w:history="1">
        <w:r w:rsidRPr="00900F7C">
          <w:rPr>
            <w:rStyle w:val="Hyperkobling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0F7C">
          <w:rPr>
            <w:rStyle w:val="Hyperkobling"/>
            <w:noProof/>
          </w:rPr>
          <w:t>Default katalogstruktur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_Toc323121797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57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369B" w:rsidRPr="001E27ED" w:rsidRDefault="00072ABE" w:rsidP="00302444">
      <w:pPr>
        <w:rPr>
          <w:rFonts w:ascii="Arial" w:hAnsi="Arial" w:cs="Arial"/>
          <w:b/>
          <w:noProof/>
          <w:sz w:val="24"/>
        </w:rPr>
      </w:pPr>
      <w:r w:rsidRPr="001E27ED">
        <w:rPr>
          <w:rFonts w:ascii="Arial" w:hAnsi="Arial" w:cs="Arial"/>
          <w:b/>
          <w:noProof/>
          <w:sz w:val="24"/>
        </w:rPr>
        <w:fldChar w:fldCharType="end"/>
      </w:r>
    </w:p>
    <w:p w:rsidR="00E21875" w:rsidRPr="001E27ED" w:rsidRDefault="006F369B" w:rsidP="00302444">
      <w:pPr>
        <w:rPr>
          <w:rFonts w:ascii="Arial" w:hAnsi="Arial" w:cs="Arial"/>
          <w:b/>
          <w:noProof/>
          <w:sz w:val="24"/>
        </w:rPr>
      </w:pPr>
      <w:r w:rsidRPr="001E27ED">
        <w:rPr>
          <w:rFonts w:ascii="Arial" w:hAnsi="Arial" w:cs="Arial"/>
          <w:b/>
          <w:noProof/>
          <w:sz w:val="24"/>
        </w:rPr>
        <w:br w:type="page"/>
      </w:r>
    </w:p>
    <w:p w:rsidR="001A26C2" w:rsidRPr="001E27ED" w:rsidRDefault="00F31E8B" w:rsidP="006F369B">
      <w:pPr>
        <w:pStyle w:val="Overskrift1"/>
      </w:pPr>
      <w:bookmarkStart w:id="0" w:name="_Toc323121765"/>
      <w:r w:rsidRPr="001E27ED">
        <w:lastRenderedPageBreak/>
        <w:t>Om dokumentasjonen</w:t>
      </w:r>
      <w:bookmarkEnd w:id="0"/>
    </w:p>
    <w:p w:rsidR="006551FB" w:rsidRPr="001E27ED" w:rsidRDefault="006551FB" w:rsidP="0001635A">
      <w:pPr>
        <w:pStyle w:val="Overskrift2"/>
      </w:pPr>
      <w:bookmarkStart w:id="1" w:name="_Toc323121766"/>
      <w:r w:rsidRPr="001E27ED">
        <w:t>Kunde</w:t>
      </w:r>
      <w:bookmarkEnd w:id="1"/>
    </w:p>
    <w:p w:rsidR="00F31E8B" w:rsidRPr="001E27ED" w:rsidRDefault="00F31E8B" w:rsidP="00F31E8B">
      <w:pPr>
        <w:pStyle w:val="Brdtekst"/>
      </w:pPr>
      <w:r w:rsidRPr="001E27ED">
        <w:t xml:space="preserve">Denne dokumentasjon inneholder </w:t>
      </w:r>
      <w:r w:rsidR="0024466F" w:rsidRPr="001E27ED">
        <w:t>installasjons- og konfigureringsdokumentasjon</w:t>
      </w:r>
      <w:r w:rsidRPr="001E27ED">
        <w:t xml:space="preserve"> for </w:t>
      </w:r>
      <w:r w:rsidR="00673972" w:rsidRPr="001E27ED">
        <w:t xml:space="preserve">applikasjonen </w:t>
      </w:r>
      <w:r w:rsidR="00CD7652" w:rsidRPr="001E27ED">
        <w:t>ImageScan</w:t>
      </w:r>
      <w:r w:rsidRPr="001E27ED">
        <w:t>.</w:t>
      </w:r>
    </w:p>
    <w:p w:rsidR="00F31E8B" w:rsidRPr="001E27ED" w:rsidRDefault="00F31E8B" w:rsidP="00F31E8B">
      <w:pPr>
        <w:pStyle w:val="Brdtekst"/>
      </w:pPr>
      <w:r w:rsidRPr="001E27ED">
        <w:t>Applikasjonen eies av Post</w:t>
      </w:r>
      <w:r w:rsidR="00696A15" w:rsidRPr="001E27ED">
        <w:t>en</w:t>
      </w:r>
      <w:r w:rsidR="00CD7652" w:rsidRPr="001E27ED">
        <w:t xml:space="preserve"> Norge</w:t>
      </w:r>
      <w:r w:rsidR="00696A15" w:rsidRPr="001E27ED">
        <w:t xml:space="preserve"> og forvaltes av Evry</w:t>
      </w:r>
      <w:r w:rsidRPr="001E27ED">
        <w:t>.</w:t>
      </w:r>
    </w:p>
    <w:p w:rsidR="00F31E8B" w:rsidRPr="001E27ED" w:rsidRDefault="0024466F" w:rsidP="00F31E8B">
      <w:pPr>
        <w:pStyle w:val="Brdtekst"/>
      </w:pPr>
      <w:r w:rsidRPr="001E27ED">
        <w:t>Dokumentasjonen</w:t>
      </w:r>
      <w:r w:rsidR="00F31E8B" w:rsidRPr="001E27ED">
        <w:t xml:space="preserve"> er ment å beskrive </w:t>
      </w:r>
      <w:r w:rsidRPr="001E27ED">
        <w:t>installasjon av en ny versjon</w:t>
      </w:r>
      <w:r w:rsidR="00F31E8B" w:rsidRPr="001E27ED">
        <w:t xml:space="preserve"> på en slik måte at det er enkelt </w:t>
      </w:r>
      <w:r w:rsidRPr="001E27ED">
        <w:t>for driftspersonale</w:t>
      </w:r>
      <w:r w:rsidR="00F31E8B" w:rsidRPr="001E27ED">
        <w:t xml:space="preserve"> å </w:t>
      </w:r>
      <w:r w:rsidRPr="001E27ED">
        <w:t>kunne utføre dette på en enkel måte</w:t>
      </w:r>
      <w:r w:rsidR="00F31E8B" w:rsidRPr="001E27ED">
        <w:t>.</w:t>
      </w:r>
    </w:p>
    <w:p w:rsidR="00F31E8B" w:rsidRPr="001E27ED" w:rsidRDefault="00F31E8B" w:rsidP="00F31E8B">
      <w:pPr>
        <w:pStyle w:val="Brdtekst"/>
      </w:pPr>
      <w:r w:rsidRPr="001E27ED">
        <w:t xml:space="preserve">Det er systemansvarlig og utviklere som til sammen er ansvarlig for vedlikehold av </w:t>
      </w:r>
      <w:r w:rsidR="0024466F" w:rsidRPr="001E27ED">
        <w:t>dokumentasjonen</w:t>
      </w:r>
      <w:r w:rsidRPr="001E27ED">
        <w:t>.</w:t>
      </w:r>
    </w:p>
    <w:p w:rsidR="00F31E8B" w:rsidRPr="001E27ED" w:rsidRDefault="00F31E8B" w:rsidP="00F31E8B">
      <w:pPr>
        <w:pStyle w:val="Brdtekst"/>
      </w:pPr>
      <w:r w:rsidRPr="001E27ED">
        <w:t>Inntil andre løsninger er tilgjengelig oppbevares siste versjon av dette dokument sammen med kilde</w:t>
      </w:r>
      <w:r w:rsidRPr="001E27ED">
        <w:softHyphen/>
        <w:t>koden.</w:t>
      </w:r>
    </w:p>
    <w:p w:rsidR="006551FB" w:rsidRPr="001E27ED" w:rsidRDefault="006551FB" w:rsidP="0001635A">
      <w:pPr>
        <w:pStyle w:val="Overskrift2"/>
      </w:pPr>
      <w:bookmarkStart w:id="2" w:name="_Toc323121767"/>
      <w:r w:rsidRPr="001E27ED">
        <w:t>Definisjoner</w:t>
      </w:r>
      <w:bookmarkEnd w:id="2"/>
    </w:p>
    <w:tbl>
      <w:tblPr>
        <w:tblStyle w:val="Tabellrutenet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/>
      </w:tblPr>
      <w:tblGrid>
        <w:gridCol w:w="1843"/>
        <w:gridCol w:w="6685"/>
      </w:tblGrid>
      <w:tr w:rsidR="006551FB" w:rsidRPr="001E27ED" w:rsidTr="009623AD">
        <w:trPr>
          <w:cnfStyle w:val="100000000000"/>
        </w:trPr>
        <w:tc>
          <w:tcPr>
            <w:tcW w:w="1843" w:type="dxa"/>
            <w:tcBorders>
              <w:bottom w:val="none" w:sz="0" w:space="0" w:color="auto"/>
            </w:tcBorders>
          </w:tcPr>
          <w:p w:rsidR="00ED294D" w:rsidRPr="001E27ED" w:rsidRDefault="00ED294D" w:rsidP="00E46D8F">
            <w:pPr>
              <w:rPr>
                <w:b/>
                <w:szCs w:val="16"/>
              </w:rPr>
            </w:pPr>
          </w:p>
          <w:p w:rsidR="006551FB" w:rsidRPr="001E27ED" w:rsidRDefault="006551FB" w:rsidP="00E46D8F">
            <w:pPr>
              <w:rPr>
                <w:b/>
                <w:szCs w:val="16"/>
              </w:rPr>
            </w:pPr>
            <w:r w:rsidRPr="001E27ED">
              <w:rPr>
                <w:b/>
                <w:szCs w:val="16"/>
              </w:rPr>
              <w:t>Definisjon</w:t>
            </w:r>
          </w:p>
        </w:tc>
        <w:tc>
          <w:tcPr>
            <w:tcW w:w="6685" w:type="dxa"/>
            <w:tcBorders>
              <w:bottom w:val="none" w:sz="0" w:space="0" w:color="auto"/>
            </w:tcBorders>
          </w:tcPr>
          <w:p w:rsidR="00ED294D" w:rsidRPr="001E27ED" w:rsidRDefault="00ED294D" w:rsidP="00E46D8F">
            <w:pPr>
              <w:rPr>
                <w:b/>
                <w:szCs w:val="16"/>
              </w:rPr>
            </w:pPr>
          </w:p>
          <w:p w:rsidR="006551FB" w:rsidRPr="001E27ED" w:rsidRDefault="00ED294D" w:rsidP="00E46D8F">
            <w:pPr>
              <w:rPr>
                <w:b/>
                <w:szCs w:val="16"/>
              </w:rPr>
            </w:pPr>
            <w:r w:rsidRPr="001E27ED">
              <w:rPr>
                <w:b/>
                <w:szCs w:val="16"/>
              </w:rPr>
              <w:t>Forklaring</w:t>
            </w:r>
          </w:p>
          <w:p w:rsidR="00ED294D" w:rsidRPr="001E27ED" w:rsidRDefault="00ED294D" w:rsidP="00E46D8F">
            <w:pPr>
              <w:rPr>
                <w:b/>
                <w:szCs w:val="16"/>
              </w:rPr>
            </w:pPr>
          </w:p>
        </w:tc>
      </w:tr>
      <w:tr w:rsidR="00696A15" w:rsidRPr="001E27ED" w:rsidTr="00696A15">
        <w:tc>
          <w:tcPr>
            <w:tcW w:w="1843" w:type="dxa"/>
          </w:tcPr>
          <w:p w:rsidR="00696A15" w:rsidRPr="001E27ED" w:rsidRDefault="00696A15" w:rsidP="00696A15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  <w:r w:rsidRPr="001E27ED">
              <w:rPr>
                <w:rFonts w:ascii="Verdana" w:hAnsi="Verdana"/>
                <w:sz w:val="16"/>
                <w:szCs w:val="16"/>
                <w:lang w:val="nb-NO"/>
              </w:rPr>
              <w:t>Posten</w:t>
            </w:r>
          </w:p>
        </w:tc>
        <w:tc>
          <w:tcPr>
            <w:tcW w:w="6685" w:type="dxa"/>
          </w:tcPr>
          <w:p w:rsidR="00696A15" w:rsidRPr="001E27ED" w:rsidRDefault="00696A15" w:rsidP="00696A15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  <w:r w:rsidRPr="001E27ED">
              <w:rPr>
                <w:rFonts w:ascii="Verdana" w:hAnsi="Verdana"/>
                <w:sz w:val="16"/>
                <w:szCs w:val="16"/>
                <w:lang w:val="nb-NO"/>
              </w:rPr>
              <w:t>Kunden – Posten Norge</w:t>
            </w:r>
          </w:p>
        </w:tc>
      </w:tr>
      <w:tr w:rsidR="00696A15" w:rsidRPr="001E27ED" w:rsidTr="00696A15">
        <w:tc>
          <w:tcPr>
            <w:tcW w:w="1843" w:type="dxa"/>
          </w:tcPr>
          <w:p w:rsidR="00696A15" w:rsidRPr="001E27ED" w:rsidRDefault="0061089C" w:rsidP="00696A15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  <w:r w:rsidRPr="001E27ED">
              <w:rPr>
                <w:rFonts w:ascii="Verdana" w:hAnsi="Verdana"/>
                <w:sz w:val="16"/>
                <w:szCs w:val="16"/>
                <w:lang w:val="nb-NO"/>
              </w:rPr>
              <w:t>ImageScan</w:t>
            </w:r>
          </w:p>
        </w:tc>
        <w:tc>
          <w:tcPr>
            <w:tcW w:w="6685" w:type="dxa"/>
          </w:tcPr>
          <w:p w:rsidR="00696A15" w:rsidRPr="001E27ED" w:rsidRDefault="0061089C" w:rsidP="00696A15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  <w:r w:rsidRPr="001E27ED">
              <w:rPr>
                <w:rFonts w:ascii="Verdana" w:hAnsi="Verdana"/>
                <w:sz w:val="16"/>
                <w:szCs w:val="16"/>
                <w:lang w:val="nb-NO"/>
              </w:rPr>
              <w:t xml:space="preserve">ImageScan er en applikasjon for å </w:t>
            </w:r>
            <w:r w:rsidR="005B2451" w:rsidRPr="001E27ED">
              <w:rPr>
                <w:rFonts w:ascii="Verdana" w:hAnsi="Verdana"/>
                <w:sz w:val="16"/>
                <w:szCs w:val="16"/>
                <w:lang w:val="nb-NO"/>
              </w:rPr>
              <w:t>skanne</w:t>
            </w:r>
            <w:r w:rsidRPr="001E27ED">
              <w:rPr>
                <w:rFonts w:ascii="Verdana" w:hAnsi="Verdana"/>
                <w:sz w:val="16"/>
                <w:szCs w:val="16"/>
                <w:lang w:val="nb-NO"/>
              </w:rPr>
              <w:t xml:space="preserve"> informasjon og produsere doku</w:t>
            </w:r>
            <w:r w:rsidR="00CD47EE">
              <w:rPr>
                <w:rFonts w:ascii="Verdana" w:hAnsi="Verdana"/>
                <w:sz w:val="16"/>
                <w:szCs w:val="16"/>
                <w:lang w:val="nb-NO"/>
              </w:rPr>
              <w:softHyphen/>
            </w:r>
            <w:r w:rsidRPr="001E27ED">
              <w:rPr>
                <w:rFonts w:ascii="Verdana" w:hAnsi="Verdana"/>
                <w:sz w:val="16"/>
                <w:szCs w:val="16"/>
                <w:lang w:val="nb-NO"/>
              </w:rPr>
              <w:t>menter som igjen brukes i forbindelse med fortolling.</w:t>
            </w:r>
          </w:p>
        </w:tc>
      </w:tr>
      <w:tr w:rsidR="00696A15" w:rsidRPr="001E27ED" w:rsidTr="00696A15">
        <w:tc>
          <w:tcPr>
            <w:tcW w:w="1843" w:type="dxa"/>
          </w:tcPr>
          <w:p w:rsidR="00696A15" w:rsidRPr="001E27ED" w:rsidRDefault="00696A15" w:rsidP="00696A15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696A15" w:rsidRPr="001E27ED" w:rsidRDefault="00696A15" w:rsidP="00696A15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  <w:tr w:rsidR="00696A15" w:rsidRPr="001E27ED" w:rsidTr="00696A15">
        <w:tc>
          <w:tcPr>
            <w:tcW w:w="1843" w:type="dxa"/>
          </w:tcPr>
          <w:p w:rsidR="00696A15" w:rsidRPr="001E27ED" w:rsidRDefault="00696A15" w:rsidP="00696A15">
            <w:pPr>
              <w:pStyle w:val="Ingenmellomrom"/>
              <w:spacing w:line="240" w:lineRule="atLeast"/>
              <w:rPr>
                <w:rFonts w:ascii="Verdana" w:hAnsi="Verdana"/>
                <w:color w:val="000000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696A15" w:rsidRPr="001E27ED" w:rsidRDefault="00696A15" w:rsidP="00696A15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  <w:tr w:rsidR="00723ED2" w:rsidRPr="001E27ED" w:rsidTr="00723ED2">
        <w:tc>
          <w:tcPr>
            <w:tcW w:w="1843" w:type="dxa"/>
          </w:tcPr>
          <w:p w:rsidR="00723ED2" w:rsidRPr="001E27ED" w:rsidRDefault="00723ED2" w:rsidP="00723ED2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723ED2" w:rsidRPr="001E27ED" w:rsidRDefault="00723ED2" w:rsidP="00723ED2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  <w:tr w:rsidR="00723ED2" w:rsidRPr="001E27ED" w:rsidTr="00723ED2">
        <w:tc>
          <w:tcPr>
            <w:tcW w:w="1843" w:type="dxa"/>
          </w:tcPr>
          <w:p w:rsidR="00723ED2" w:rsidRPr="001E27ED" w:rsidRDefault="00723ED2" w:rsidP="00723ED2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723ED2" w:rsidRPr="001E27ED" w:rsidRDefault="00723ED2" w:rsidP="00723ED2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  <w:tr w:rsidR="00CB1A19" w:rsidRPr="001E27ED" w:rsidTr="00441D05">
        <w:tc>
          <w:tcPr>
            <w:tcW w:w="1843" w:type="dxa"/>
          </w:tcPr>
          <w:p w:rsidR="00CB1A19" w:rsidRPr="001E27ED" w:rsidRDefault="00CB1A19" w:rsidP="00441D05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CB1A19" w:rsidRPr="001E27ED" w:rsidRDefault="00CB1A19" w:rsidP="00441D05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  <w:tr w:rsidR="00723ED2" w:rsidRPr="001E27ED" w:rsidTr="00723ED2">
        <w:tc>
          <w:tcPr>
            <w:tcW w:w="1843" w:type="dxa"/>
          </w:tcPr>
          <w:p w:rsidR="00723ED2" w:rsidRPr="001E27ED" w:rsidRDefault="00723ED2" w:rsidP="00723ED2">
            <w:pPr>
              <w:pStyle w:val="Ingenmellomrom"/>
              <w:spacing w:line="240" w:lineRule="atLeast"/>
              <w:rPr>
                <w:rFonts w:ascii="Verdana" w:hAnsi="Verdana"/>
                <w:color w:val="000000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723ED2" w:rsidRPr="001E27ED" w:rsidRDefault="00723ED2" w:rsidP="00723ED2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  <w:tr w:rsidR="00723ED2" w:rsidRPr="001E27ED" w:rsidTr="00723ED2">
        <w:tc>
          <w:tcPr>
            <w:tcW w:w="1843" w:type="dxa"/>
          </w:tcPr>
          <w:p w:rsidR="00723ED2" w:rsidRPr="001E27ED" w:rsidRDefault="00723ED2" w:rsidP="00723ED2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723ED2" w:rsidRPr="001E27ED" w:rsidRDefault="00723ED2" w:rsidP="00723ED2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  <w:tr w:rsidR="00723ED2" w:rsidRPr="001E27ED" w:rsidTr="00723ED2">
        <w:tc>
          <w:tcPr>
            <w:tcW w:w="1843" w:type="dxa"/>
          </w:tcPr>
          <w:p w:rsidR="00723ED2" w:rsidRPr="001E27ED" w:rsidRDefault="00723ED2" w:rsidP="00723ED2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723ED2" w:rsidRPr="001E27ED" w:rsidRDefault="00723ED2" w:rsidP="00723ED2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  <w:tr w:rsidR="00723ED2" w:rsidRPr="001E27ED" w:rsidTr="00723ED2">
        <w:tc>
          <w:tcPr>
            <w:tcW w:w="1843" w:type="dxa"/>
          </w:tcPr>
          <w:p w:rsidR="00723ED2" w:rsidRPr="001E27ED" w:rsidRDefault="00723ED2" w:rsidP="00723ED2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723ED2" w:rsidRPr="001E27ED" w:rsidRDefault="00723ED2" w:rsidP="00723ED2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  <w:tr w:rsidR="00723ED2" w:rsidRPr="001E27ED" w:rsidTr="00723ED2">
        <w:tc>
          <w:tcPr>
            <w:tcW w:w="1843" w:type="dxa"/>
          </w:tcPr>
          <w:p w:rsidR="00723ED2" w:rsidRPr="001E27ED" w:rsidRDefault="00723ED2" w:rsidP="00723ED2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  <w:tc>
          <w:tcPr>
            <w:tcW w:w="6685" w:type="dxa"/>
          </w:tcPr>
          <w:p w:rsidR="00723ED2" w:rsidRPr="001E27ED" w:rsidRDefault="00723ED2" w:rsidP="00723ED2">
            <w:pPr>
              <w:pStyle w:val="Ingenmellomrom"/>
              <w:spacing w:line="240" w:lineRule="atLeast"/>
              <w:rPr>
                <w:rFonts w:ascii="Verdana" w:hAnsi="Verdana"/>
                <w:sz w:val="16"/>
                <w:szCs w:val="16"/>
                <w:lang w:val="nb-NO"/>
              </w:rPr>
            </w:pPr>
          </w:p>
        </w:tc>
      </w:tr>
    </w:tbl>
    <w:p w:rsidR="006551FB" w:rsidRPr="001E27ED" w:rsidRDefault="006551FB" w:rsidP="006551FB">
      <w:pPr>
        <w:pStyle w:val="Brdtekst"/>
      </w:pPr>
    </w:p>
    <w:p w:rsidR="006551FB" w:rsidRPr="001E27ED" w:rsidRDefault="006551FB" w:rsidP="00F31E8B">
      <w:pPr>
        <w:pStyle w:val="Brdtekst"/>
      </w:pPr>
    </w:p>
    <w:p w:rsidR="00F31E8B" w:rsidRPr="001E27ED" w:rsidRDefault="00CD7652" w:rsidP="00F31E8B">
      <w:pPr>
        <w:pStyle w:val="Overskrift1"/>
      </w:pPr>
      <w:bookmarkStart w:id="3" w:name="_Toc323121768"/>
      <w:r w:rsidRPr="001E27ED">
        <w:lastRenderedPageBreak/>
        <w:t>I</w:t>
      </w:r>
      <w:r w:rsidR="001D1D84" w:rsidRPr="001E27ED">
        <w:t>nstallasjonsfiler</w:t>
      </w:r>
      <w:bookmarkEnd w:id="3"/>
    </w:p>
    <w:p w:rsidR="00F41017" w:rsidRPr="001E27ED" w:rsidRDefault="00AD1766" w:rsidP="0001635A">
      <w:pPr>
        <w:pStyle w:val="Overskrift2"/>
      </w:pPr>
      <w:bookmarkStart w:id="4" w:name="_Toc203362200"/>
      <w:bookmarkStart w:id="5" w:name="_Toc323121769"/>
      <w:r w:rsidRPr="001E27ED">
        <w:t>I</w:t>
      </w:r>
      <w:r w:rsidR="001D1D84" w:rsidRPr="001E27ED">
        <w:t>mageScan</w:t>
      </w:r>
      <w:bookmarkEnd w:id="5"/>
    </w:p>
    <w:p w:rsidR="005B46AA" w:rsidRPr="001E27ED" w:rsidRDefault="005B46AA" w:rsidP="005B46AA">
      <w:pPr>
        <w:pStyle w:val="Brdtekst"/>
      </w:pPr>
      <w:r w:rsidRPr="001E27ED">
        <w:t xml:space="preserve">En ny versjon av </w:t>
      </w:r>
      <w:r w:rsidR="00CD7652" w:rsidRPr="001E27ED">
        <w:t>ImageScan</w:t>
      </w:r>
      <w:r w:rsidRPr="001E27ED">
        <w:t xml:space="preserve"> blir levert som en </w:t>
      </w:r>
      <w:proofErr w:type="spellStart"/>
      <w:r w:rsidRPr="001E27ED">
        <w:t>msi</w:t>
      </w:r>
      <w:proofErr w:type="spellEnd"/>
      <w:r w:rsidRPr="001E27ED">
        <w:t xml:space="preserve"> fil.</w:t>
      </w:r>
    </w:p>
    <w:p w:rsidR="005B46AA" w:rsidRPr="001E27ED" w:rsidRDefault="005B46AA" w:rsidP="005B46AA">
      <w:pPr>
        <w:pStyle w:val="Brdtekst"/>
      </w:pPr>
      <w:r w:rsidRPr="001E27ED">
        <w:t>Filene blir</w:t>
      </w:r>
      <w:r w:rsidR="006A131D" w:rsidRPr="001E27ED">
        <w:t xml:space="preserve"> normalt lagt ut på </w:t>
      </w:r>
      <w:hyperlink r:id="rId11" w:history="1">
        <w:r w:rsidR="006A131D" w:rsidRPr="001E27ED">
          <w:rPr>
            <w:rStyle w:val="Hyperkobling"/>
          </w:rPr>
          <w:t>R:\</w:t>
        </w:r>
        <w:proofErr w:type="gramStart"/>
        <w:r w:rsidR="006A131D" w:rsidRPr="001E27ED">
          <w:rPr>
            <w:rStyle w:val="Hyperkobling"/>
          </w:rPr>
          <w:t>Midlertidig</w:t>
        </w:r>
      </w:hyperlink>
      <w:r w:rsidR="006A131D" w:rsidRPr="001E27ED">
        <w:t xml:space="preserve"> ( </w:t>
      </w:r>
      <w:r w:rsidR="00072ABE" w:rsidRPr="001E27ED">
        <w:fldChar w:fldCharType="begin"/>
      </w:r>
      <w:proofErr w:type="gramEnd"/>
      <w:r w:rsidR="006C0971" w:rsidRPr="001E27ED">
        <w:instrText>HYPERLINK "/ntfelles.ad.ergogroup.no/felles"</w:instrText>
      </w:r>
      <w:r w:rsidR="00072ABE" w:rsidRPr="001E27ED">
        <w:fldChar w:fldCharType="separate"/>
      </w:r>
      <w:r w:rsidR="006A131D" w:rsidRPr="001E27ED">
        <w:rPr>
          <w:rStyle w:val="Hyperkobling"/>
        </w:rPr>
        <w:t>\\ntfelles.ad.ergogroup.no\felles</w:t>
      </w:r>
      <w:r w:rsidR="00072ABE" w:rsidRPr="001E27ED">
        <w:fldChar w:fldCharType="end"/>
      </w:r>
      <w:r w:rsidR="005B2451">
        <w:t xml:space="preserve"> ) i en under</w:t>
      </w:r>
      <w:r w:rsidR="00723ED2" w:rsidRPr="001E27ED">
        <w:t>katalog</w:t>
      </w:r>
      <w:r w:rsidR="0061089C" w:rsidRPr="001E27ED">
        <w:t xml:space="preserve"> a la </w:t>
      </w:r>
      <w:r w:rsidR="005B2451">
        <w:t>”</w:t>
      </w:r>
      <w:proofErr w:type="spellStart"/>
      <w:r w:rsidR="0061089C" w:rsidRPr="001E27ED">
        <w:t>ImageScan\Installasjonsfiler</w:t>
      </w:r>
      <w:proofErr w:type="spellEnd"/>
      <w:r w:rsidR="005B2451">
        <w:t>”</w:t>
      </w:r>
      <w:r w:rsidR="0061089C" w:rsidRPr="001E27ED">
        <w:t>.</w:t>
      </w:r>
    </w:p>
    <w:p w:rsidR="00DD2117" w:rsidRPr="001E27ED" w:rsidRDefault="00DD2117" w:rsidP="005B46AA">
      <w:pPr>
        <w:pStyle w:val="Brdtekst"/>
      </w:pPr>
      <w:r w:rsidRPr="001E27ED">
        <w:t xml:space="preserve">Hver </w:t>
      </w:r>
      <w:proofErr w:type="spellStart"/>
      <w:r w:rsidRPr="001E27ED">
        <w:t>msi</w:t>
      </w:r>
      <w:proofErr w:type="spellEnd"/>
      <w:r w:rsidRPr="001E27ED">
        <w:t xml:space="preserve"> fil inneholder et eget versjonsnummer som </w:t>
      </w:r>
      <w:r w:rsidR="005B2451" w:rsidRPr="001E27ED">
        <w:t>f. eks</w:t>
      </w:r>
      <w:r w:rsidRPr="001E27ED">
        <w:t>:</w:t>
      </w:r>
    </w:p>
    <w:p w:rsidR="00DD2117" w:rsidRPr="005B2451" w:rsidRDefault="0061089C" w:rsidP="005B46AA">
      <w:pPr>
        <w:pStyle w:val="Brdtekst"/>
        <w:rPr>
          <w:b/>
        </w:rPr>
      </w:pPr>
      <w:r w:rsidRPr="001E27ED">
        <w:rPr>
          <w:b/>
        </w:rPr>
        <w:t>ImageScan</w:t>
      </w:r>
      <w:proofErr w:type="gramStart"/>
      <w:r w:rsidRPr="001E27ED">
        <w:rPr>
          <w:b/>
        </w:rPr>
        <w:t>.Install</w:t>
      </w:r>
      <w:proofErr w:type="gramEnd"/>
      <w:r w:rsidRPr="001E27ED">
        <w:rPr>
          <w:b/>
        </w:rPr>
        <w:t>.V1000.msi</w:t>
      </w:r>
      <w:r w:rsidR="005B2451">
        <w:rPr>
          <w:b/>
        </w:rPr>
        <w:t xml:space="preserve"> </w:t>
      </w:r>
      <w:r w:rsidR="00DF6821" w:rsidRPr="001E27ED">
        <w:t>hvor 10</w:t>
      </w:r>
      <w:r w:rsidRPr="001E27ED">
        <w:t>0</w:t>
      </w:r>
      <w:r w:rsidR="00DF6821" w:rsidRPr="001E27ED">
        <w:t>0 angir versjon 1</w:t>
      </w:r>
      <w:r w:rsidR="00DD2117" w:rsidRPr="001E27ED">
        <w:t>.0.0.</w:t>
      </w:r>
      <w:r w:rsidRPr="001E27ED">
        <w:t>0.</w:t>
      </w:r>
    </w:p>
    <w:p w:rsidR="00DD2117" w:rsidRPr="001E27ED" w:rsidRDefault="00072ABE" w:rsidP="005B46AA">
      <w:pPr>
        <w:pStyle w:val="Brdtekst"/>
      </w:pPr>
      <w:hyperlink r:id="rId12" w:history="1">
        <w:r w:rsidR="00DD2117" w:rsidRPr="001E27ED">
          <w:rPr>
            <w:rStyle w:val="Hyperkobling"/>
          </w:rPr>
          <w:t>R:\Midlertidig</w:t>
        </w:r>
      </w:hyperlink>
      <w:r w:rsidR="00DD2117" w:rsidRPr="001E27ED">
        <w:t xml:space="preserve"> er et </w:t>
      </w:r>
      <w:r w:rsidR="00DD2117" w:rsidRPr="001E27ED">
        <w:rPr>
          <w:b/>
          <w:u w:val="single"/>
        </w:rPr>
        <w:t>MIDLERTIDIG</w:t>
      </w:r>
      <w:r w:rsidR="00DD2117" w:rsidRPr="001E27ED">
        <w:t xml:space="preserve"> filutvekslingsområde, og filene vil automatisk bli slettet etter en gitt tid</w:t>
      </w:r>
      <w:r w:rsidR="00B91F27" w:rsidRPr="001E27ED">
        <w:t>.</w:t>
      </w:r>
      <w:r w:rsidR="005B2451">
        <w:t xml:space="preserve"> </w:t>
      </w:r>
      <w:r w:rsidR="00DD2117" w:rsidRPr="001E27ED">
        <w:t>Området kan derfor ikke benyttes som et permanent oppbev</w:t>
      </w:r>
      <w:r w:rsidR="00DD2117" w:rsidRPr="001E27ED">
        <w:t>a</w:t>
      </w:r>
      <w:r w:rsidR="00DD2117" w:rsidRPr="001E27ED">
        <w:t>ringsområde.</w:t>
      </w:r>
    </w:p>
    <w:p w:rsidR="00DD2117" w:rsidRPr="001E27ED" w:rsidRDefault="00DD2117" w:rsidP="005B46AA">
      <w:pPr>
        <w:pStyle w:val="Brdtekst"/>
      </w:pPr>
      <w:r w:rsidRPr="001E27ED">
        <w:t>Når en ny versjon er klar for installasjon legges den ut til angitt område og driftsansvarlig informe</w:t>
      </w:r>
      <w:r w:rsidR="005F114B" w:rsidRPr="001E27ED">
        <w:softHyphen/>
      </w:r>
      <w:r w:rsidRPr="001E27ED">
        <w:t>res</w:t>
      </w:r>
      <w:r w:rsidR="00B91F27" w:rsidRPr="001E27ED">
        <w:t>.</w:t>
      </w:r>
      <w:r w:rsidR="00AC25F2" w:rsidRPr="001E27ED">
        <w:t xml:space="preserve"> </w:t>
      </w:r>
      <w:r w:rsidRPr="001E27ED">
        <w:t>Ny versjon vil deretter bli installert av driftsansvarlig i QA og produ</w:t>
      </w:r>
      <w:r w:rsidRPr="001E27ED">
        <w:t>k</w:t>
      </w:r>
      <w:r w:rsidRPr="001E27ED">
        <w:t>sjonsmiljøene</w:t>
      </w:r>
      <w:r w:rsidR="00B91F27" w:rsidRPr="001E27ED">
        <w:t>.</w:t>
      </w:r>
      <w:r w:rsidR="00AC25F2" w:rsidRPr="001E27ED">
        <w:t xml:space="preserve"> </w:t>
      </w:r>
      <w:r w:rsidR="000F2728" w:rsidRPr="001E27ED">
        <w:t>I testmiljøene ut</w:t>
      </w:r>
      <w:r w:rsidR="0089347D" w:rsidRPr="001E27ED">
        <w:softHyphen/>
      </w:r>
      <w:r w:rsidR="000F2728" w:rsidRPr="001E27ED">
        <w:t>føres dette som en felles aktivitet.</w:t>
      </w:r>
    </w:p>
    <w:p w:rsidR="0061089C" w:rsidRPr="001E27ED" w:rsidRDefault="0061089C" w:rsidP="005B46AA">
      <w:pPr>
        <w:pStyle w:val="Brdtekst"/>
      </w:pPr>
      <w:r w:rsidRPr="001E27ED">
        <w:t>Leverandør vil til enhver tid har en oversikt over de siste leverte versjoner.</w:t>
      </w:r>
    </w:p>
    <w:p w:rsidR="001D1D84" w:rsidRPr="001E27ED" w:rsidRDefault="001D1D84" w:rsidP="005B46AA">
      <w:pPr>
        <w:pStyle w:val="Brdtekst"/>
      </w:pPr>
      <w:r w:rsidRPr="001E27ED">
        <w:t xml:space="preserve">Se </w:t>
      </w:r>
      <w:r w:rsidR="00AF66D2" w:rsidRPr="001E27ED">
        <w:t xml:space="preserve">eget </w:t>
      </w:r>
      <w:r w:rsidRPr="001E27ED">
        <w:t xml:space="preserve">kapittel for </w:t>
      </w:r>
      <w:hyperlink w:anchor="_Installasjon_av_ImageScan" w:history="1">
        <w:r w:rsidRPr="001E27ED">
          <w:rPr>
            <w:rStyle w:val="Hyperkobling"/>
          </w:rPr>
          <w:t>installasjon av ImageScan</w:t>
        </w:r>
      </w:hyperlink>
      <w:r w:rsidRPr="001E27ED">
        <w:t>.</w:t>
      </w:r>
    </w:p>
    <w:p w:rsidR="0094350F" w:rsidRPr="001E27ED" w:rsidRDefault="00AD1766" w:rsidP="0001635A">
      <w:pPr>
        <w:pStyle w:val="Overskrift2"/>
      </w:pPr>
      <w:bookmarkStart w:id="6" w:name="_Toc203362201"/>
      <w:bookmarkStart w:id="7" w:name="_Toc323121770"/>
      <w:bookmarkEnd w:id="4"/>
      <w:r w:rsidRPr="001E27ED">
        <w:t>Forutsetninger</w:t>
      </w:r>
      <w:bookmarkEnd w:id="7"/>
    </w:p>
    <w:p w:rsidR="00827207" w:rsidRPr="001E27ED" w:rsidRDefault="00CD7652" w:rsidP="00827207">
      <w:pPr>
        <w:pStyle w:val="Brdtekst"/>
      </w:pPr>
      <w:r w:rsidRPr="001E27ED">
        <w:t>ImageScan</w:t>
      </w:r>
      <w:r w:rsidR="00F72251" w:rsidRPr="001E27ED">
        <w:t xml:space="preserve"> </w:t>
      </w:r>
      <w:r w:rsidR="00827207" w:rsidRPr="001E27ED">
        <w:t xml:space="preserve">er en </w:t>
      </w:r>
      <w:r w:rsidR="00C42A06" w:rsidRPr="001E27ED">
        <w:t>Windows</w:t>
      </w:r>
      <w:r w:rsidR="000B649B" w:rsidRPr="001E27ED">
        <w:t xml:space="preserve"> </w:t>
      </w:r>
      <w:r w:rsidR="00C42A06" w:rsidRPr="001E27ED">
        <w:t>applikasjon</w:t>
      </w:r>
      <w:r w:rsidR="00827207" w:rsidRPr="001E27ED">
        <w:t xml:space="preserve"> som er ment å eksekvere i et miljø basert på føl</w:t>
      </w:r>
      <w:r w:rsidR="005F114B" w:rsidRPr="001E27ED">
        <w:softHyphen/>
      </w:r>
      <w:r w:rsidR="00827207" w:rsidRPr="001E27ED">
        <w:t>gende forut</w:t>
      </w:r>
      <w:r w:rsidR="00827207" w:rsidRPr="001E27ED">
        <w:softHyphen/>
        <w:t>setninger som alle må være installert for at applikasjonen skal kunne fungere:</w:t>
      </w:r>
    </w:p>
    <w:p w:rsidR="00827207" w:rsidRPr="001E27ED" w:rsidRDefault="00827207" w:rsidP="00827207">
      <w:pPr>
        <w:pStyle w:val="Brdtekst"/>
        <w:numPr>
          <w:ilvl w:val="0"/>
          <w:numId w:val="34"/>
        </w:numPr>
      </w:pPr>
      <w:r w:rsidRPr="001E27ED">
        <w:t xml:space="preserve">Windows </w:t>
      </w:r>
      <w:r w:rsidR="0061089C" w:rsidRPr="001E27ED">
        <w:t>7</w:t>
      </w:r>
      <w:r w:rsidRPr="001E27ED">
        <w:t xml:space="preserve"> operativsystem eller senere</w:t>
      </w:r>
      <w:r w:rsidR="00AE5E6E" w:rsidRPr="001E27ED">
        <w:t>. Applikasjonen er skrevet for x64 arkitektur</w:t>
      </w:r>
      <w:r w:rsidR="00C42A06" w:rsidRPr="001E27ED">
        <w:t>.</w:t>
      </w:r>
    </w:p>
    <w:p w:rsidR="00C42A06" w:rsidRPr="001E27ED" w:rsidRDefault="00C42A06" w:rsidP="00C42A06">
      <w:pPr>
        <w:pStyle w:val="Brdtekst"/>
        <w:numPr>
          <w:ilvl w:val="0"/>
          <w:numId w:val="34"/>
        </w:numPr>
      </w:pPr>
      <w:r w:rsidRPr="001E27ED">
        <w:t>Windows Installer 3.1 eller senere.</w:t>
      </w:r>
    </w:p>
    <w:p w:rsidR="00827207" w:rsidRPr="001E27ED" w:rsidRDefault="00827207" w:rsidP="00827207">
      <w:pPr>
        <w:pStyle w:val="Brdtekst"/>
        <w:numPr>
          <w:ilvl w:val="0"/>
          <w:numId w:val="34"/>
        </w:numPr>
      </w:pPr>
      <w:r w:rsidRPr="001E27ED">
        <w:t>NET</w:t>
      </w:r>
      <w:r w:rsidR="00AE5E6E" w:rsidRPr="001E27ED">
        <w:t xml:space="preserve"> </w:t>
      </w:r>
      <w:proofErr w:type="spellStart"/>
      <w:r w:rsidR="00AE5E6E" w:rsidRPr="001E27ED">
        <w:t>Framework</w:t>
      </w:r>
      <w:proofErr w:type="spellEnd"/>
      <w:r w:rsidR="00AE5E6E" w:rsidRPr="001E27ED">
        <w:t xml:space="preserve"> 4 </w:t>
      </w:r>
      <w:proofErr w:type="spellStart"/>
      <w:r w:rsidR="00AE5E6E" w:rsidRPr="001E27ED">
        <w:t>Client</w:t>
      </w:r>
      <w:proofErr w:type="spellEnd"/>
      <w:r w:rsidR="00AE5E6E" w:rsidRPr="001E27ED">
        <w:t xml:space="preserve"> </w:t>
      </w:r>
      <w:proofErr w:type="spellStart"/>
      <w:r w:rsidR="00AE5E6E" w:rsidRPr="001E27ED">
        <w:t>Profile</w:t>
      </w:r>
      <w:proofErr w:type="spellEnd"/>
      <w:r w:rsidR="00AE5E6E" w:rsidRPr="001E27ED">
        <w:t xml:space="preserve"> (x86 og x64)</w:t>
      </w:r>
      <w:r w:rsidR="00C42A06" w:rsidRPr="001E27ED">
        <w:t>.</w:t>
      </w:r>
    </w:p>
    <w:p w:rsidR="00C606BA" w:rsidRPr="001E27ED" w:rsidRDefault="00AE5E6E" w:rsidP="00827207">
      <w:pPr>
        <w:pStyle w:val="Brdtekst"/>
        <w:numPr>
          <w:ilvl w:val="0"/>
          <w:numId w:val="34"/>
        </w:numPr>
      </w:pPr>
      <w:r w:rsidRPr="001E27ED">
        <w:t xml:space="preserve">Motorola </w:t>
      </w:r>
      <w:proofErr w:type="spellStart"/>
      <w:r w:rsidRPr="001E27ED">
        <w:t>CoreScanner</w:t>
      </w:r>
      <w:proofErr w:type="spellEnd"/>
      <w:r w:rsidRPr="001E27ED">
        <w:t xml:space="preserve"> Driver (x64 versjon).</w:t>
      </w:r>
    </w:p>
    <w:p w:rsidR="00C42A06" w:rsidRPr="001E27ED" w:rsidRDefault="000B649B" w:rsidP="000B649B">
      <w:pPr>
        <w:pStyle w:val="Overskrift3"/>
      </w:pPr>
      <w:bookmarkStart w:id="8" w:name="_Toc323121771"/>
      <w:r w:rsidRPr="001E27ED">
        <w:t>Windows Installer</w:t>
      </w:r>
      <w:bookmarkEnd w:id="8"/>
    </w:p>
    <w:p w:rsidR="00C42A06" w:rsidRPr="001E27ED" w:rsidRDefault="00C42A06" w:rsidP="00C42A06">
      <w:pPr>
        <w:pStyle w:val="Brdtekst"/>
      </w:pPr>
      <w:r w:rsidRPr="001E27ED">
        <w:t>Windows Installer kan lastes ned fra Microsoft sine sider. En mulig adresse for dette er:</w:t>
      </w:r>
    </w:p>
    <w:p w:rsidR="00C42A06" w:rsidRPr="001E27ED" w:rsidRDefault="00072ABE" w:rsidP="00C42A06">
      <w:pPr>
        <w:pStyle w:val="Brdtekst"/>
      </w:pPr>
      <w:hyperlink r:id="rId13" w:history="1">
        <w:r w:rsidR="00C42A06" w:rsidRPr="001E27ED">
          <w:rPr>
            <w:rStyle w:val="Hyperkobling"/>
          </w:rPr>
          <w:t>http://www.microsoft.com/download/en/details.aspx?displaylang=en&amp;id=25</w:t>
        </w:r>
      </w:hyperlink>
    </w:p>
    <w:p w:rsidR="000B649B" w:rsidRPr="001E27ED" w:rsidRDefault="000B649B" w:rsidP="00C42A06">
      <w:pPr>
        <w:pStyle w:val="Overskrift3"/>
      </w:pPr>
      <w:bookmarkStart w:id="9" w:name="_Toc323121772"/>
      <w:proofErr w:type="gramStart"/>
      <w:r w:rsidRPr="001E27ED">
        <w:t>.Net</w:t>
      </w:r>
      <w:proofErr w:type="gramEnd"/>
      <w:r w:rsidRPr="001E27ED">
        <w:t xml:space="preserve"> </w:t>
      </w:r>
      <w:proofErr w:type="spellStart"/>
      <w:r w:rsidRPr="001E27ED">
        <w:t>Framework</w:t>
      </w:r>
      <w:proofErr w:type="spellEnd"/>
      <w:r w:rsidRPr="001E27ED">
        <w:t xml:space="preserve"> </w:t>
      </w:r>
      <w:proofErr w:type="spellStart"/>
      <w:r w:rsidRPr="001E27ED">
        <w:t>Client</w:t>
      </w:r>
      <w:proofErr w:type="spellEnd"/>
      <w:r w:rsidRPr="001E27ED">
        <w:t xml:space="preserve"> </w:t>
      </w:r>
      <w:proofErr w:type="spellStart"/>
      <w:r w:rsidRPr="001E27ED">
        <w:t>Profile</w:t>
      </w:r>
      <w:bookmarkEnd w:id="9"/>
      <w:proofErr w:type="spellEnd"/>
    </w:p>
    <w:p w:rsidR="00590CC1" w:rsidRPr="001E27ED" w:rsidRDefault="00590CC1" w:rsidP="00AE5E6E">
      <w:pPr>
        <w:pStyle w:val="Brdtekst"/>
      </w:pPr>
      <w:proofErr w:type="gramStart"/>
      <w:r w:rsidRPr="001E27ED">
        <w:t>.NET</w:t>
      </w:r>
      <w:proofErr w:type="gramEnd"/>
      <w:r w:rsidRPr="001E27ED">
        <w:t xml:space="preserve"> </w:t>
      </w:r>
      <w:proofErr w:type="spellStart"/>
      <w:r w:rsidRPr="001E27ED">
        <w:t>Framework</w:t>
      </w:r>
      <w:proofErr w:type="spellEnd"/>
      <w:r w:rsidRPr="001E27ED">
        <w:t xml:space="preserve"> 4 </w:t>
      </w:r>
      <w:proofErr w:type="spellStart"/>
      <w:r w:rsidRPr="001E27ED">
        <w:t>Client</w:t>
      </w:r>
      <w:proofErr w:type="spellEnd"/>
      <w:r w:rsidRPr="001E27ED">
        <w:t xml:space="preserve"> </w:t>
      </w:r>
      <w:proofErr w:type="spellStart"/>
      <w:r w:rsidRPr="001E27ED">
        <w:t>Profile</w:t>
      </w:r>
      <w:proofErr w:type="spellEnd"/>
      <w:r w:rsidRPr="001E27ED">
        <w:t xml:space="preserve"> rammeverket kan lastes ned fra Microsoft sine sider. En mulig adresse for dette er:</w:t>
      </w:r>
    </w:p>
    <w:p w:rsidR="00590CC1" w:rsidRPr="001E27ED" w:rsidRDefault="00072ABE" w:rsidP="00AE5E6E">
      <w:pPr>
        <w:pStyle w:val="Brdtekst"/>
      </w:pPr>
      <w:hyperlink r:id="rId14" w:history="1">
        <w:r w:rsidR="00590CC1" w:rsidRPr="001E27ED">
          <w:rPr>
            <w:rStyle w:val="Hyperkobling"/>
          </w:rPr>
          <w:t>http://www.microsoft.com/download/en/details.aspx?displaylang=en&amp;id=24872</w:t>
        </w:r>
      </w:hyperlink>
    </w:p>
    <w:p w:rsidR="000B649B" w:rsidRPr="001E27ED" w:rsidRDefault="000B649B" w:rsidP="00AE5E6E">
      <w:pPr>
        <w:pStyle w:val="Overskrift3"/>
      </w:pPr>
      <w:bookmarkStart w:id="10" w:name="_Toc323121773"/>
      <w:r w:rsidRPr="001E27ED">
        <w:t xml:space="preserve">Motorola </w:t>
      </w:r>
      <w:proofErr w:type="spellStart"/>
      <w:r w:rsidRPr="001E27ED">
        <w:t>CoreScanner</w:t>
      </w:r>
      <w:proofErr w:type="spellEnd"/>
      <w:r w:rsidRPr="001E27ED">
        <w:t xml:space="preserve"> Driver</w:t>
      </w:r>
      <w:bookmarkEnd w:id="10"/>
    </w:p>
    <w:p w:rsidR="00590CC1" w:rsidRPr="001E27ED" w:rsidRDefault="00590CC1" w:rsidP="00AE5E6E">
      <w:pPr>
        <w:pStyle w:val="Brdtekst"/>
      </w:pPr>
      <w:r w:rsidRPr="001E27ED">
        <w:t xml:space="preserve">Motorola </w:t>
      </w:r>
      <w:proofErr w:type="spellStart"/>
      <w:r w:rsidRPr="001E27ED">
        <w:t>CoreScanner</w:t>
      </w:r>
      <w:proofErr w:type="spellEnd"/>
      <w:r w:rsidRPr="001E27ED">
        <w:t xml:space="preserve"> Driver følger med første versjon av ImageScan. Programmet heter </w:t>
      </w:r>
      <w:r w:rsidRPr="001E27ED">
        <w:rPr>
          <w:b/>
        </w:rPr>
        <w:t>CoreSca</w:t>
      </w:r>
      <w:r w:rsidRPr="001E27ED">
        <w:rPr>
          <w:b/>
        </w:rPr>
        <w:t>n</w:t>
      </w:r>
      <w:r w:rsidRPr="001E27ED">
        <w:rPr>
          <w:b/>
        </w:rPr>
        <w:t>ner64v1.01.0001.exe</w:t>
      </w:r>
      <w:r w:rsidRPr="001E27ED">
        <w:t xml:space="preserve"> og er lagt ut i samme katalog som ImageScan.</w:t>
      </w:r>
    </w:p>
    <w:p w:rsidR="009B024C" w:rsidRPr="001E27ED" w:rsidRDefault="009B024C" w:rsidP="00AE5E6E">
      <w:pPr>
        <w:pStyle w:val="Brdtekst"/>
      </w:pPr>
      <w:r w:rsidRPr="001E27ED">
        <w:t xml:space="preserve">Se </w:t>
      </w:r>
      <w:r w:rsidR="00AF66D2" w:rsidRPr="001E27ED">
        <w:t xml:space="preserve">eget </w:t>
      </w:r>
      <w:r w:rsidRPr="001E27ED">
        <w:t xml:space="preserve">kapittel for </w:t>
      </w:r>
      <w:hyperlink w:anchor="_Installasjon_av_skanner" w:history="1">
        <w:r w:rsidRPr="001E27ED">
          <w:rPr>
            <w:rStyle w:val="Hyperkobling"/>
          </w:rPr>
          <w:t>installasjon av driver</w:t>
        </w:r>
      </w:hyperlink>
      <w:r w:rsidRPr="001E27ED">
        <w:t>.</w:t>
      </w:r>
    </w:p>
    <w:p w:rsidR="007F76FC" w:rsidRPr="001E27ED" w:rsidRDefault="007F76FC" w:rsidP="0001635A">
      <w:pPr>
        <w:pStyle w:val="Overskrift2"/>
      </w:pPr>
      <w:bookmarkStart w:id="11" w:name="_Toc323121774"/>
      <w:r w:rsidRPr="001E27ED">
        <w:t>Endringer i denne versjonen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708"/>
        <w:gridCol w:w="4680"/>
      </w:tblGrid>
      <w:tr w:rsidR="007F76FC" w:rsidRPr="001E27ED" w:rsidTr="00EC2E4B">
        <w:tc>
          <w:tcPr>
            <w:tcW w:w="3708" w:type="dxa"/>
            <w:shd w:val="clear" w:color="auto" w:fill="FFFF99"/>
          </w:tcPr>
          <w:p w:rsidR="007F76FC" w:rsidRPr="001E27ED" w:rsidRDefault="007F76FC" w:rsidP="00EC2E4B">
            <w:pPr>
              <w:pStyle w:val="Brdtekst"/>
              <w:rPr>
                <w:b/>
              </w:rPr>
            </w:pPr>
            <w:r w:rsidRPr="001E27ED">
              <w:rPr>
                <w:b/>
              </w:rPr>
              <w:t>Oppdrag</w:t>
            </w:r>
          </w:p>
        </w:tc>
        <w:tc>
          <w:tcPr>
            <w:tcW w:w="4680" w:type="dxa"/>
            <w:shd w:val="clear" w:color="auto" w:fill="FFFF99"/>
          </w:tcPr>
          <w:p w:rsidR="007F76FC" w:rsidRPr="001E27ED" w:rsidRDefault="007F76FC" w:rsidP="00EC2E4B">
            <w:pPr>
              <w:pStyle w:val="Brdtekst"/>
              <w:rPr>
                <w:b/>
              </w:rPr>
            </w:pPr>
            <w:r w:rsidRPr="001E27ED">
              <w:rPr>
                <w:b/>
              </w:rPr>
              <w:t>Funksjonalitet</w:t>
            </w:r>
          </w:p>
        </w:tc>
      </w:tr>
      <w:tr w:rsidR="007F76FC" w:rsidRPr="001E27ED" w:rsidTr="00EC2E4B">
        <w:tc>
          <w:tcPr>
            <w:tcW w:w="3708" w:type="dxa"/>
          </w:tcPr>
          <w:p w:rsidR="007F76FC" w:rsidRPr="001E27ED" w:rsidRDefault="007F76FC" w:rsidP="00DF6821">
            <w:pPr>
              <w:pStyle w:val="Brdtekst"/>
            </w:pPr>
            <w:r w:rsidRPr="001E27ED">
              <w:t>Utvikling av første versjon av ImageScan</w:t>
            </w:r>
          </w:p>
        </w:tc>
        <w:tc>
          <w:tcPr>
            <w:tcW w:w="4680" w:type="dxa"/>
          </w:tcPr>
          <w:p w:rsidR="007F76FC" w:rsidRPr="001E27ED" w:rsidRDefault="009B024C" w:rsidP="009B024C">
            <w:pPr>
              <w:pStyle w:val="Brdtekst"/>
            </w:pPr>
            <w:r w:rsidRPr="001E27ED">
              <w:t>Basert på kundens spesifikasjon</w:t>
            </w:r>
          </w:p>
        </w:tc>
      </w:tr>
    </w:tbl>
    <w:p w:rsidR="007F76FC" w:rsidRPr="001E27ED" w:rsidRDefault="007F76FC" w:rsidP="005B46AA">
      <w:pPr>
        <w:pStyle w:val="Brdtekst"/>
      </w:pPr>
    </w:p>
    <w:p w:rsidR="00AD1766" w:rsidRPr="001E27ED" w:rsidRDefault="00AD1766" w:rsidP="00AD1766">
      <w:pPr>
        <w:pStyle w:val="Overskrift1"/>
      </w:pPr>
      <w:bookmarkStart w:id="12" w:name="_Toc323121775"/>
      <w:r w:rsidRPr="001E27ED">
        <w:lastRenderedPageBreak/>
        <w:t>Installasjonsprosedyre</w:t>
      </w:r>
      <w:r w:rsidR="009B024C" w:rsidRPr="001E27ED">
        <w:t>r</w:t>
      </w:r>
      <w:bookmarkEnd w:id="12"/>
    </w:p>
    <w:p w:rsidR="00AD1766" w:rsidRPr="001E27ED" w:rsidRDefault="00AD1766" w:rsidP="00AD1766">
      <w:pPr>
        <w:pStyle w:val="Brdtekst"/>
      </w:pPr>
      <w:r w:rsidRPr="001E27ED">
        <w:t xml:space="preserve">Ved installasjon </w:t>
      </w:r>
      <w:r w:rsidR="009B024C" w:rsidRPr="001E27ED">
        <w:t>bør</w:t>
      </w:r>
      <w:r w:rsidRPr="001E27ED">
        <w:t xml:space="preserve"> følgende prosedyre følges:</w:t>
      </w:r>
    </w:p>
    <w:p w:rsidR="00AD1766" w:rsidRPr="001E27ED" w:rsidRDefault="00AD1766" w:rsidP="00AD1766">
      <w:pPr>
        <w:pStyle w:val="Brdtekst"/>
        <w:numPr>
          <w:ilvl w:val="0"/>
          <w:numId w:val="33"/>
        </w:numPr>
      </w:pPr>
      <w:r w:rsidRPr="001E27ED">
        <w:t xml:space="preserve">Les avsnittet om </w:t>
      </w:r>
      <w:hyperlink w:anchor="_Fallback_rutiner" w:history="1">
        <w:r w:rsidRPr="001E27ED">
          <w:rPr>
            <w:rStyle w:val="Hyperkobling"/>
          </w:rPr>
          <w:t>fallback rutiner</w:t>
        </w:r>
      </w:hyperlink>
      <w:r w:rsidRPr="001E27ED">
        <w:t xml:space="preserve"> og utfør om nødvendig de foreskrevne tiltak.</w:t>
      </w:r>
    </w:p>
    <w:p w:rsidR="0096109F" w:rsidRPr="001E27ED" w:rsidRDefault="0096109F" w:rsidP="0096109F">
      <w:pPr>
        <w:pStyle w:val="Overskrift2"/>
      </w:pPr>
      <w:bookmarkStart w:id="13" w:name="_Installasjon_av_skanner"/>
      <w:bookmarkStart w:id="14" w:name="_Toc323121776"/>
      <w:bookmarkEnd w:id="13"/>
      <w:r w:rsidRPr="001E27ED">
        <w:t>Install</w:t>
      </w:r>
      <w:r w:rsidR="009B024C" w:rsidRPr="001E27ED">
        <w:t>asjon av skanner driver</w:t>
      </w:r>
      <w:bookmarkEnd w:id="14"/>
    </w:p>
    <w:p w:rsidR="00816362" w:rsidRPr="001E27ED" w:rsidRDefault="00906147" w:rsidP="00AD1766">
      <w:pPr>
        <w:pStyle w:val="Brdtekst"/>
      </w:pPr>
      <w:r w:rsidRPr="001E27ED">
        <w:t>Skanner driver</w:t>
      </w:r>
      <w:r w:rsidR="00DF6821" w:rsidRPr="001E27ED">
        <w:t xml:space="preserve"> </w:t>
      </w:r>
      <w:proofErr w:type="gramStart"/>
      <w:r w:rsidR="00874956" w:rsidRPr="001E27ED">
        <w:t>installeres</w:t>
      </w:r>
      <w:proofErr w:type="gramEnd"/>
      <w:r w:rsidR="00874956" w:rsidRPr="001E27ED">
        <w:t xml:space="preserve"> ved å dobbelklikke på </w:t>
      </w:r>
      <w:r w:rsidRPr="001E27ED">
        <w:t xml:space="preserve">CoreScanner64v1.01.0001.exe </w:t>
      </w:r>
      <w:r w:rsidR="00874956" w:rsidRPr="001E27ED">
        <w:t>fil</w:t>
      </w:r>
      <w:r w:rsidRPr="001E27ED">
        <w:t>en</w:t>
      </w:r>
      <w:r w:rsidR="00874956" w:rsidRPr="001E27ED">
        <w:t>.</w:t>
      </w:r>
    </w:p>
    <w:p w:rsidR="009D4942" w:rsidRPr="001E27ED" w:rsidRDefault="00874956" w:rsidP="00AD1766">
      <w:pPr>
        <w:pStyle w:val="Brdtekst"/>
      </w:pPr>
      <w:r w:rsidRPr="001E27ED">
        <w:t>Følgende dialog vises:</w:t>
      </w:r>
    </w:p>
    <w:p w:rsidR="00816362" w:rsidRPr="001E27ED" w:rsidRDefault="009B024C" w:rsidP="00816362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3550768" cy="2698302"/>
            <wp:effectExtent l="19050" t="0" r="0" b="0"/>
            <wp:docPr id="2" name="Bilde 1" descr="ImageScanDriver.png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Driver.png00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474" cy="26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DC6" w:rsidRPr="001E27ED">
        <w:rPr>
          <w:noProof/>
          <w:lang w:eastAsia="nb-NO"/>
        </w:rPr>
        <w:t xml:space="preserve"> </w:t>
      </w:r>
    </w:p>
    <w:p w:rsidR="009D4942" w:rsidRPr="001E27ED" w:rsidRDefault="00816362" w:rsidP="00816362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1</w:t>
        </w:r>
      </w:fldSimple>
    </w:p>
    <w:p w:rsidR="0098119D" w:rsidRPr="001E27ED" w:rsidRDefault="00906147" w:rsidP="0098119D">
      <w:pPr>
        <w:pStyle w:val="Brdtekst"/>
      </w:pPr>
      <w:r w:rsidRPr="001E27ED">
        <w:t xml:space="preserve">Skanner driver forutsetter installasjon av C++ rammeverk. Dette er informasjon om dette. </w:t>
      </w:r>
      <w:r w:rsidR="00816362" w:rsidRPr="001E27ED">
        <w:t>Velg ”</w:t>
      </w:r>
      <w:proofErr w:type="spellStart"/>
      <w:r w:rsidRPr="001E27ED">
        <w:t>Install</w:t>
      </w:r>
      <w:proofErr w:type="spellEnd"/>
      <w:r w:rsidR="00816362" w:rsidRPr="001E27ED">
        <w:t>”.</w:t>
      </w:r>
    </w:p>
    <w:p w:rsidR="00A53A70" w:rsidRPr="001E27ED" w:rsidRDefault="00A53A70" w:rsidP="0098119D">
      <w:pPr>
        <w:pStyle w:val="Brdtekst"/>
      </w:pPr>
    </w:p>
    <w:p w:rsidR="00F76D58" w:rsidRPr="001E27ED" w:rsidRDefault="00906147" w:rsidP="00816362">
      <w:pPr>
        <w:pStyle w:val="Brdtekst"/>
      </w:pPr>
      <w:r w:rsidRPr="001E27ED">
        <w:t>Mens rammeverket installeres vises følgende skjermbilde:</w:t>
      </w:r>
    </w:p>
    <w:p w:rsidR="00816362" w:rsidRPr="001E27ED" w:rsidRDefault="00816362" w:rsidP="00816362">
      <w:pPr>
        <w:pStyle w:val="Brdtekst"/>
      </w:pPr>
    </w:p>
    <w:p w:rsidR="0098119D" w:rsidRPr="001E27ED" w:rsidRDefault="009B024C" w:rsidP="004F6F79">
      <w:pPr>
        <w:pStyle w:val="Brdtekst"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3565398" cy="2709420"/>
            <wp:effectExtent l="19050" t="0" r="0" b="0"/>
            <wp:docPr id="4" name="Bilde 3" descr="ImageScanDriver.png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Driver.png00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103" cy="270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42" w:rsidRPr="001E27ED" w:rsidRDefault="00816362" w:rsidP="004F6F79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2</w:t>
        </w:r>
      </w:fldSimple>
    </w:p>
    <w:p w:rsidR="00816362" w:rsidRPr="001E27ED" w:rsidRDefault="00A60CF2" w:rsidP="00816362">
      <w:pPr>
        <w:pStyle w:val="Brdtekst"/>
      </w:pPr>
      <w:r w:rsidRPr="001E27ED">
        <w:lastRenderedPageBreak/>
        <w:t>Etter at rammeverket er installert forberedes installasjon av skanner driver. Mens dette skjer vises dette skjermbildet:</w:t>
      </w:r>
    </w:p>
    <w:p w:rsidR="00AB15A1" w:rsidRPr="001E27ED" w:rsidRDefault="00AB15A1" w:rsidP="00816362">
      <w:pPr>
        <w:pStyle w:val="Brdtekst"/>
        <w:keepNext/>
        <w:jc w:val="center"/>
      </w:pPr>
    </w:p>
    <w:p w:rsidR="00AB15A1" w:rsidRPr="001E27ED" w:rsidRDefault="009B024C" w:rsidP="00816362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2585161" cy="1265652"/>
            <wp:effectExtent l="19050" t="0" r="5639" b="0"/>
            <wp:docPr id="7" name="Bilde 6" descr="ImageScanDriver.png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Driver.png00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477" cy="12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42" w:rsidRPr="001E27ED" w:rsidRDefault="00816362" w:rsidP="00816362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3</w:t>
        </w:r>
      </w:fldSimple>
    </w:p>
    <w:p w:rsidR="00AD1ECF" w:rsidRPr="001E27ED" w:rsidRDefault="00AD1ECF" w:rsidP="00816362">
      <w:pPr>
        <w:pStyle w:val="Brdtekst"/>
      </w:pPr>
    </w:p>
    <w:p w:rsidR="00816362" w:rsidRPr="001E27ED" w:rsidRDefault="00A60CF2" w:rsidP="00816362">
      <w:pPr>
        <w:pStyle w:val="Brdtekst"/>
      </w:pPr>
      <w:r w:rsidRPr="001E27ED">
        <w:t xml:space="preserve">Når installasjon av </w:t>
      </w:r>
      <w:proofErr w:type="spellStart"/>
      <w:r w:rsidRPr="001E27ED">
        <w:t>scannerdriver</w:t>
      </w:r>
      <w:proofErr w:type="spellEnd"/>
      <w:r w:rsidRPr="001E27ED">
        <w:t xml:space="preserve"> er klar vises dette skjermbildet. Trykk </w:t>
      </w:r>
      <w:proofErr w:type="spellStart"/>
      <w:r w:rsidRPr="001E27ED">
        <w:t>Next</w:t>
      </w:r>
      <w:proofErr w:type="spellEnd"/>
      <w:r w:rsidRPr="001E27ED">
        <w:t>.</w:t>
      </w:r>
    </w:p>
    <w:p w:rsidR="00816362" w:rsidRPr="001E27ED" w:rsidRDefault="009B024C" w:rsidP="00816362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3486150" cy="2311377"/>
            <wp:effectExtent l="19050" t="0" r="0" b="0"/>
            <wp:docPr id="10" name="Bilde 9" descr="ImageScanDriver.png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Driver.png00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231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42" w:rsidRPr="001E27ED" w:rsidRDefault="00816362" w:rsidP="00816362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4</w:t>
        </w:r>
      </w:fldSimple>
    </w:p>
    <w:p w:rsidR="009D4942" w:rsidRPr="001E27ED" w:rsidRDefault="009D4942" w:rsidP="00AD1766">
      <w:pPr>
        <w:pStyle w:val="Brdtekst"/>
      </w:pPr>
    </w:p>
    <w:p w:rsidR="00151461" w:rsidRPr="001E27ED" w:rsidRDefault="00A60CF2" w:rsidP="00151461">
      <w:pPr>
        <w:pStyle w:val="Brdtekst"/>
      </w:pPr>
      <w:r w:rsidRPr="001E27ED">
        <w:t>Mens installasjon av skanner driver pågår vises dette skjermbildet</w:t>
      </w:r>
      <w:r w:rsidR="00816362" w:rsidRPr="001E27ED">
        <w:t>:</w:t>
      </w:r>
    </w:p>
    <w:p w:rsidR="00816362" w:rsidRPr="001E27ED" w:rsidRDefault="009B024C" w:rsidP="00151461">
      <w:pPr>
        <w:pStyle w:val="Brdtekst"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3584122" cy="2376335"/>
            <wp:effectExtent l="19050" t="0" r="0" b="0"/>
            <wp:docPr id="11" name="Bilde 10" descr="ImageScanDriver.png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Driver.png00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231" cy="23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42" w:rsidRPr="001E27ED" w:rsidRDefault="00816362" w:rsidP="00816362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5</w:t>
        </w:r>
      </w:fldSimple>
    </w:p>
    <w:p w:rsidR="009B024C" w:rsidRPr="001E27ED" w:rsidRDefault="009B024C" w:rsidP="00816362">
      <w:pPr>
        <w:pStyle w:val="Brdtekst"/>
      </w:pPr>
    </w:p>
    <w:p w:rsidR="005B2451" w:rsidRDefault="005B2451" w:rsidP="00816362">
      <w:pPr>
        <w:pStyle w:val="Brdtekst"/>
      </w:pPr>
    </w:p>
    <w:p w:rsidR="00906147" w:rsidRPr="001E27ED" w:rsidRDefault="00A60CF2" w:rsidP="00816362">
      <w:pPr>
        <w:pStyle w:val="Brdtekst"/>
      </w:pPr>
      <w:r w:rsidRPr="001E27ED">
        <w:lastRenderedPageBreak/>
        <w:t>Når installasjon er ferdig vises dette skjermbildet. Trykk Finish.</w:t>
      </w:r>
    </w:p>
    <w:p w:rsidR="00A60CF2" w:rsidRPr="001E27ED" w:rsidRDefault="00906147" w:rsidP="00A60CF2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3540579" cy="2347466"/>
            <wp:effectExtent l="19050" t="0" r="2721" b="0"/>
            <wp:docPr id="12" name="Bilde 11" descr="ImageScanDriver.pn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Driver.png00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683" cy="23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47" w:rsidRPr="001E27ED" w:rsidRDefault="00A60CF2" w:rsidP="00A60CF2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6</w:t>
        </w:r>
      </w:fldSimple>
    </w:p>
    <w:p w:rsidR="00906147" w:rsidRPr="001E27ED" w:rsidRDefault="00906147" w:rsidP="00816362">
      <w:pPr>
        <w:pStyle w:val="Brdtekst"/>
      </w:pPr>
    </w:p>
    <w:p w:rsidR="009B024C" w:rsidRPr="001E27ED" w:rsidRDefault="009B024C" w:rsidP="009B024C">
      <w:pPr>
        <w:pStyle w:val="Overskrift2"/>
      </w:pPr>
      <w:bookmarkStart w:id="15" w:name="_Installasjon_av_ImageScan"/>
      <w:bookmarkStart w:id="16" w:name="_Toc323121777"/>
      <w:bookmarkEnd w:id="15"/>
      <w:r w:rsidRPr="001E27ED">
        <w:t>Installasjon av ImageScan</w:t>
      </w:r>
      <w:bookmarkEnd w:id="16"/>
    </w:p>
    <w:p w:rsidR="00151461" w:rsidRPr="001E27ED" w:rsidRDefault="00F73407" w:rsidP="00F73407">
      <w:pPr>
        <w:pStyle w:val="Brdtekst"/>
      </w:pPr>
      <w:r w:rsidRPr="001E27ED">
        <w:t xml:space="preserve">Installer ny versjon av ImageScan ved på </w:t>
      </w:r>
      <w:proofErr w:type="gramStart"/>
      <w:r w:rsidRPr="001E27ED">
        <w:t>dobbeltklikke</w:t>
      </w:r>
      <w:proofErr w:type="gramEnd"/>
      <w:r w:rsidRPr="001E27ED">
        <w:t xml:space="preserve"> på installasjonsfilen (Imag</w:t>
      </w:r>
      <w:r w:rsidRPr="001E27ED">
        <w:t>e</w:t>
      </w:r>
      <w:r w:rsidRPr="001E27ED">
        <w:t xml:space="preserve">Scan.Install.V1000.msi). </w:t>
      </w:r>
    </w:p>
    <w:p w:rsidR="00F73407" w:rsidRDefault="00F73407" w:rsidP="00F73407">
      <w:pPr>
        <w:pStyle w:val="Brdtekst"/>
      </w:pPr>
      <w:r w:rsidRPr="001E27ED">
        <w:t>Dette skjermbildet vises:</w:t>
      </w:r>
    </w:p>
    <w:p w:rsidR="005B2451" w:rsidRPr="001E27ED" w:rsidRDefault="005B2451" w:rsidP="00F73407">
      <w:pPr>
        <w:pStyle w:val="Brdtekst"/>
        <w:rPr>
          <w:b/>
        </w:rPr>
      </w:pPr>
    </w:p>
    <w:p w:rsidR="00F73407" w:rsidRPr="001E27ED" w:rsidRDefault="00A60CF2" w:rsidP="00F73407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3667811" cy="2996959"/>
            <wp:effectExtent l="19050" t="0" r="8839" b="0"/>
            <wp:docPr id="15" name="Bilde 14" descr="ImageScan_2_.png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_2_.png00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395" cy="29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F2" w:rsidRPr="001E27ED" w:rsidRDefault="00F73407" w:rsidP="00F73407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7</w:t>
        </w:r>
      </w:fldSimple>
    </w:p>
    <w:p w:rsidR="00F73407" w:rsidRPr="001E27ED" w:rsidRDefault="00F73407" w:rsidP="00F73407">
      <w:pPr>
        <w:rPr>
          <w:lang w:eastAsia="nb-NO"/>
        </w:rPr>
      </w:pPr>
      <w:r w:rsidRPr="001E27ED">
        <w:rPr>
          <w:lang w:eastAsia="nb-NO"/>
        </w:rPr>
        <w:t xml:space="preserve">Trykk på </w:t>
      </w:r>
      <w:proofErr w:type="spellStart"/>
      <w:r w:rsidRPr="001E27ED">
        <w:rPr>
          <w:lang w:eastAsia="nb-NO"/>
        </w:rPr>
        <w:t>Next</w:t>
      </w:r>
      <w:proofErr w:type="spellEnd"/>
      <w:r w:rsidRPr="001E27ED">
        <w:rPr>
          <w:lang w:eastAsia="nb-NO"/>
        </w:rPr>
        <w:t>.</w:t>
      </w:r>
    </w:p>
    <w:p w:rsidR="00F73407" w:rsidRPr="001E27ED" w:rsidRDefault="00F73407" w:rsidP="00F73407">
      <w:pPr>
        <w:rPr>
          <w:lang w:eastAsia="nb-NO"/>
        </w:rPr>
      </w:pPr>
    </w:p>
    <w:p w:rsidR="00151461" w:rsidRPr="001E27ED" w:rsidRDefault="00151461" w:rsidP="00F73407">
      <w:pPr>
        <w:rPr>
          <w:lang w:eastAsia="nb-NO"/>
        </w:rPr>
      </w:pPr>
    </w:p>
    <w:p w:rsidR="00151461" w:rsidRPr="001E27ED" w:rsidRDefault="00151461" w:rsidP="00F73407">
      <w:pPr>
        <w:rPr>
          <w:lang w:eastAsia="nb-NO"/>
        </w:rPr>
      </w:pPr>
    </w:p>
    <w:p w:rsidR="00151461" w:rsidRPr="001E27ED" w:rsidRDefault="00151461" w:rsidP="00F73407">
      <w:pPr>
        <w:rPr>
          <w:lang w:eastAsia="nb-NO"/>
        </w:rPr>
      </w:pPr>
    </w:p>
    <w:p w:rsidR="00151461" w:rsidRPr="001E27ED" w:rsidRDefault="00151461" w:rsidP="00F73407">
      <w:pPr>
        <w:rPr>
          <w:lang w:eastAsia="nb-NO"/>
        </w:rPr>
      </w:pPr>
    </w:p>
    <w:p w:rsidR="00151461" w:rsidRPr="001E27ED" w:rsidRDefault="00151461" w:rsidP="00F73407">
      <w:pPr>
        <w:rPr>
          <w:lang w:eastAsia="nb-NO"/>
        </w:rPr>
      </w:pPr>
    </w:p>
    <w:p w:rsidR="00151461" w:rsidRPr="001E27ED" w:rsidRDefault="00151461" w:rsidP="00F73407">
      <w:pPr>
        <w:rPr>
          <w:lang w:eastAsia="nb-NO"/>
        </w:rPr>
      </w:pPr>
    </w:p>
    <w:p w:rsidR="00151461" w:rsidRPr="001E27ED" w:rsidRDefault="00151461" w:rsidP="00F73407">
      <w:pPr>
        <w:rPr>
          <w:lang w:eastAsia="nb-NO"/>
        </w:rPr>
      </w:pPr>
    </w:p>
    <w:p w:rsidR="00F73407" w:rsidRPr="001E27ED" w:rsidRDefault="00F73407" w:rsidP="00F73407">
      <w:pPr>
        <w:rPr>
          <w:lang w:eastAsia="nb-NO"/>
        </w:rPr>
      </w:pPr>
      <w:r w:rsidRPr="001E27ED">
        <w:rPr>
          <w:lang w:eastAsia="nb-NO"/>
        </w:rPr>
        <w:lastRenderedPageBreak/>
        <w:t>Da vises et skjermbilde som gir deg anledning til å legge inn en snarvei til opp</w:t>
      </w:r>
      <w:r w:rsidR="00FF4B40" w:rsidRPr="001E27ED">
        <w:rPr>
          <w:lang w:eastAsia="nb-NO"/>
        </w:rPr>
        <w:t xml:space="preserve">start av applikasjonen på </w:t>
      </w:r>
      <w:r w:rsidR="005B2451">
        <w:rPr>
          <w:lang w:eastAsia="nb-NO"/>
        </w:rPr>
        <w:t>skrivebordet</w:t>
      </w:r>
      <w:r w:rsidRPr="001E27ED">
        <w:rPr>
          <w:lang w:eastAsia="nb-NO"/>
        </w:rPr>
        <w:t xml:space="preserve"> og programmeny. Dersom du ønsker dette, sett et kryss i ruten for dine valg. Trykk </w:t>
      </w:r>
      <w:proofErr w:type="spellStart"/>
      <w:r w:rsidRPr="001E27ED">
        <w:rPr>
          <w:lang w:eastAsia="nb-NO"/>
        </w:rPr>
        <w:t>Next</w:t>
      </w:r>
      <w:proofErr w:type="spellEnd"/>
      <w:r w:rsidRPr="001E27ED">
        <w:rPr>
          <w:lang w:eastAsia="nb-NO"/>
        </w:rPr>
        <w:t>.</w:t>
      </w:r>
    </w:p>
    <w:p w:rsidR="00151461" w:rsidRPr="001E27ED" w:rsidRDefault="00151461" w:rsidP="00F73407">
      <w:pPr>
        <w:rPr>
          <w:lang w:eastAsia="nb-NO"/>
        </w:rPr>
      </w:pPr>
    </w:p>
    <w:p w:rsidR="00F73407" w:rsidRPr="001E27ED" w:rsidRDefault="00F73407" w:rsidP="00F73407">
      <w:pPr>
        <w:rPr>
          <w:lang w:eastAsia="nb-NO"/>
        </w:rPr>
      </w:pPr>
    </w:p>
    <w:p w:rsidR="00F73407" w:rsidRPr="001E27ED" w:rsidRDefault="00A60CF2" w:rsidP="00F73407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3475264" cy="2839630"/>
            <wp:effectExtent l="19050" t="0" r="0" b="0"/>
            <wp:docPr id="16" name="Bilde 15" descr="ImageScan_2_.png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_2_.png00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808" cy="28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F2" w:rsidRPr="001E27ED" w:rsidRDefault="00F73407" w:rsidP="00F73407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8</w:t>
        </w:r>
      </w:fldSimple>
    </w:p>
    <w:p w:rsidR="00FF4B40" w:rsidRPr="001E27ED" w:rsidRDefault="00FF4B40" w:rsidP="00F73407">
      <w:pPr>
        <w:rPr>
          <w:lang w:eastAsia="nb-NO"/>
        </w:rPr>
      </w:pPr>
    </w:p>
    <w:p w:rsidR="00FF4B40" w:rsidRPr="001E27ED" w:rsidRDefault="00FF4B40" w:rsidP="00F73407">
      <w:pPr>
        <w:rPr>
          <w:lang w:eastAsia="nb-NO"/>
        </w:rPr>
      </w:pPr>
    </w:p>
    <w:p w:rsidR="00F73407" w:rsidRPr="001E27ED" w:rsidRDefault="00FF4B40" w:rsidP="00F73407">
      <w:pPr>
        <w:rPr>
          <w:lang w:eastAsia="nb-NO"/>
        </w:rPr>
      </w:pPr>
      <w:r w:rsidRPr="001E27ED">
        <w:rPr>
          <w:lang w:eastAsia="nb-NO"/>
        </w:rPr>
        <w:t xml:space="preserve">Deretter vises et skjermbilde hvor du kan angi </w:t>
      </w:r>
      <w:r w:rsidR="00DE6D5A" w:rsidRPr="001E27ED">
        <w:rPr>
          <w:lang w:eastAsia="nb-NO"/>
        </w:rPr>
        <w:t xml:space="preserve">hvilken katalog applikasjonen skal installeres til. Om du ikke har egne preferanser, bør du benytte angitt </w:t>
      </w:r>
      <w:proofErr w:type="spellStart"/>
      <w:r w:rsidR="00DE6D5A" w:rsidRPr="001E27ED">
        <w:rPr>
          <w:lang w:eastAsia="nb-NO"/>
        </w:rPr>
        <w:t>standardverid</w:t>
      </w:r>
      <w:proofErr w:type="spellEnd"/>
      <w:r w:rsidR="00DE6D5A" w:rsidRPr="001E27ED">
        <w:rPr>
          <w:lang w:eastAsia="nb-NO"/>
        </w:rPr>
        <w:t>.</w:t>
      </w:r>
    </w:p>
    <w:p w:rsidR="00DE6D5A" w:rsidRPr="001E27ED" w:rsidRDefault="00DE6D5A" w:rsidP="00F73407">
      <w:pPr>
        <w:rPr>
          <w:lang w:eastAsia="nb-NO"/>
        </w:rPr>
      </w:pPr>
    </w:p>
    <w:p w:rsidR="00DE6D5A" w:rsidRPr="001E27ED" w:rsidRDefault="00DE6D5A" w:rsidP="00F73407">
      <w:pPr>
        <w:rPr>
          <w:lang w:eastAsia="nb-NO"/>
        </w:rPr>
      </w:pPr>
      <w:r w:rsidRPr="001E27ED">
        <w:rPr>
          <w:lang w:eastAsia="nb-NO"/>
        </w:rPr>
        <w:t xml:space="preserve">Du kan også angi om du ønsker å installere applikasjonen kun for deg (Just </w:t>
      </w:r>
      <w:proofErr w:type="spellStart"/>
      <w:r w:rsidRPr="001E27ED">
        <w:rPr>
          <w:lang w:eastAsia="nb-NO"/>
        </w:rPr>
        <w:t>me</w:t>
      </w:r>
      <w:proofErr w:type="spellEnd"/>
      <w:r w:rsidRPr="001E27ED">
        <w:rPr>
          <w:lang w:eastAsia="nb-NO"/>
        </w:rPr>
        <w:t>) eller for alle brukere (</w:t>
      </w:r>
      <w:proofErr w:type="spellStart"/>
      <w:r w:rsidRPr="001E27ED">
        <w:rPr>
          <w:lang w:eastAsia="nb-NO"/>
        </w:rPr>
        <w:t>EveryOne</w:t>
      </w:r>
      <w:proofErr w:type="spellEnd"/>
      <w:r w:rsidRPr="001E27ED">
        <w:rPr>
          <w:lang w:eastAsia="nb-NO"/>
        </w:rPr>
        <w:t>) som anvender gjeldende PC.</w:t>
      </w:r>
    </w:p>
    <w:p w:rsidR="00DE6D5A" w:rsidRPr="001E27ED" w:rsidRDefault="00DE6D5A" w:rsidP="00F73407">
      <w:pPr>
        <w:rPr>
          <w:lang w:eastAsia="nb-NO"/>
        </w:rPr>
      </w:pPr>
    </w:p>
    <w:p w:rsidR="00DE6D5A" w:rsidRPr="001E27ED" w:rsidRDefault="00DE6D5A" w:rsidP="00F73407">
      <w:pPr>
        <w:rPr>
          <w:lang w:eastAsia="nb-NO"/>
        </w:rPr>
      </w:pPr>
      <w:r w:rsidRPr="001E27ED">
        <w:rPr>
          <w:lang w:eastAsia="nb-NO"/>
        </w:rPr>
        <w:t xml:space="preserve">Trykk </w:t>
      </w:r>
      <w:proofErr w:type="spellStart"/>
      <w:r w:rsidRPr="001E27ED">
        <w:rPr>
          <w:lang w:eastAsia="nb-NO"/>
        </w:rPr>
        <w:t>Next</w:t>
      </w:r>
      <w:proofErr w:type="spellEnd"/>
      <w:r w:rsidRPr="001E27ED">
        <w:rPr>
          <w:lang w:eastAsia="nb-NO"/>
        </w:rPr>
        <w:t>.</w:t>
      </w:r>
    </w:p>
    <w:p w:rsidR="00FF4B40" w:rsidRPr="001E27ED" w:rsidRDefault="00FF4B40" w:rsidP="00F73407">
      <w:pPr>
        <w:rPr>
          <w:lang w:eastAsia="nb-NO"/>
        </w:rPr>
      </w:pPr>
    </w:p>
    <w:p w:rsidR="00FF4B40" w:rsidRPr="001E27ED" w:rsidRDefault="00FF4B40" w:rsidP="00F73407">
      <w:pPr>
        <w:rPr>
          <w:lang w:eastAsia="nb-NO"/>
        </w:rPr>
      </w:pPr>
    </w:p>
    <w:p w:rsidR="00F73407" w:rsidRPr="001E27ED" w:rsidRDefault="00A60CF2" w:rsidP="00F73407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3667811" cy="2996959"/>
            <wp:effectExtent l="19050" t="0" r="8839" b="0"/>
            <wp:docPr id="17" name="Bilde 16" descr="ImageScan_2_.png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_2_.png00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395" cy="29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F2" w:rsidRPr="001E27ED" w:rsidRDefault="00F73407" w:rsidP="00F73407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9</w:t>
        </w:r>
      </w:fldSimple>
    </w:p>
    <w:p w:rsidR="00F73407" w:rsidRPr="001E27ED" w:rsidRDefault="00DE6D5A" w:rsidP="00816362">
      <w:pPr>
        <w:pStyle w:val="Brdtekst"/>
      </w:pPr>
      <w:r w:rsidRPr="001E27ED">
        <w:lastRenderedPageBreak/>
        <w:t xml:space="preserve">Deretter vises et skjermbilde hvor du bekrefter dine valg. Dersom du angrer valg </w:t>
      </w:r>
      <w:proofErr w:type="spellStart"/>
      <w:r w:rsidRPr="001E27ED">
        <w:t>Cancel</w:t>
      </w:r>
      <w:proofErr w:type="spellEnd"/>
      <w:r w:rsidRPr="001E27ED">
        <w:t xml:space="preserve"> for å avbryte eller Back for å endre. Velg </w:t>
      </w:r>
      <w:proofErr w:type="spellStart"/>
      <w:r w:rsidRPr="001E27ED">
        <w:t>Next</w:t>
      </w:r>
      <w:proofErr w:type="spellEnd"/>
      <w:r w:rsidRPr="001E27ED">
        <w:t xml:space="preserve"> for å fortsette.</w:t>
      </w:r>
    </w:p>
    <w:p w:rsidR="00DE6D5A" w:rsidRPr="001E27ED" w:rsidRDefault="00DE6D5A" w:rsidP="00816362">
      <w:pPr>
        <w:pStyle w:val="Brdtekst"/>
      </w:pPr>
    </w:p>
    <w:p w:rsidR="00F73407" w:rsidRPr="001E27ED" w:rsidRDefault="00A60CF2" w:rsidP="00F73407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3666871" cy="2996191"/>
            <wp:effectExtent l="19050" t="0" r="0" b="0"/>
            <wp:docPr id="18" name="Bilde 17" descr="ImageScan_2_.png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_2_.png00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454" cy="29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F2" w:rsidRPr="001E27ED" w:rsidRDefault="00F73407" w:rsidP="00F73407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10</w:t>
        </w:r>
      </w:fldSimple>
    </w:p>
    <w:p w:rsidR="00DE6D5A" w:rsidRPr="001E27ED" w:rsidRDefault="00DE6D5A" w:rsidP="00DE6D5A">
      <w:pPr>
        <w:rPr>
          <w:lang w:eastAsia="nb-NO"/>
        </w:rPr>
      </w:pPr>
    </w:p>
    <w:p w:rsidR="00DE6D5A" w:rsidRPr="001E27ED" w:rsidRDefault="00DE6D5A" w:rsidP="00DE6D5A">
      <w:pPr>
        <w:rPr>
          <w:lang w:eastAsia="nb-NO"/>
        </w:rPr>
      </w:pPr>
      <w:r w:rsidRPr="001E27ED">
        <w:rPr>
          <w:lang w:eastAsia="nb-NO"/>
        </w:rPr>
        <w:t>Deretter starter installasjon av applikasjonen. Mens dette pågår vises følgende skjermbilde:</w:t>
      </w:r>
    </w:p>
    <w:p w:rsidR="00151461" w:rsidRPr="001E27ED" w:rsidRDefault="00151461" w:rsidP="00DE6D5A">
      <w:pPr>
        <w:rPr>
          <w:lang w:eastAsia="nb-NO"/>
        </w:rPr>
      </w:pPr>
    </w:p>
    <w:p w:rsidR="00F73407" w:rsidRPr="001E27ED" w:rsidRDefault="00A60CF2" w:rsidP="00F73407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3667811" cy="2996959"/>
            <wp:effectExtent l="19050" t="0" r="8839" b="0"/>
            <wp:docPr id="19" name="Bilde 18" descr="ImageScan_2_.png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_2_.png00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395" cy="29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F2" w:rsidRPr="001E27ED" w:rsidRDefault="00F73407" w:rsidP="00F73407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11</w:t>
        </w:r>
      </w:fldSimple>
    </w:p>
    <w:p w:rsidR="00A60CF2" w:rsidRPr="001E27ED" w:rsidRDefault="00A60CF2" w:rsidP="00816362">
      <w:pPr>
        <w:pStyle w:val="Brdtekst"/>
      </w:pPr>
    </w:p>
    <w:p w:rsidR="00DE6D5A" w:rsidRPr="001E27ED" w:rsidRDefault="00DE6D5A" w:rsidP="00816362">
      <w:pPr>
        <w:pStyle w:val="Brdtekst"/>
      </w:pPr>
    </w:p>
    <w:p w:rsidR="00151461" w:rsidRDefault="00151461" w:rsidP="00816362">
      <w:pPr>
        <w:pStyle w:val="Brdtekst"/>
      </w:pPr>
    </w:p>
    <w:p w:rsidR="003B0AE2" w:rsidRPr="001E27ED" w:rsidRDefault="003B0AE2" w:rsidP="00816362">
      <w:pPr>
        <w:pStyle w:val="Brdtekst"/>
      </w:pPr>
    </w:p>
    <w:p w:rsidR="00151461" w:rsidRPr="001E27ED" w:rsidRDefault="00151461" w:rsidP="00816362">
      <w:pPr>
        <w:pStyle w:val="Brdtekst"/>
      </w:pPr>
    </w:p>
    <w:p w:rsidR="00F73407" w:rsidRPr="001E27ED" w:rsidRDefault="00DE6D5A" w:rsidP="00816362">
      <w:pPr>
        <w:pStyle w:val="Brdtekst"/>
      </w:pPr>
      <w:r w:rsidRPr="001E27ED">
        <w:lastRenderedPageBreak/>
        <w:t xml:space="preserve">Når installasjonen er ferdig vises dette skjermbildet. Trykk </w:t>
      </w:r>
      <w:proofErr w:type="spellStart"/>
      <w:r w:rsidRPr="001E27ED">
        <w:t>Close</w:t>
      </w:r>
      <w:proofErr w:type="spellEnd"/>
      <w:r w:rsidRPr="001E27ED">
        <w:t xml:space="preserve"> for å avslutte.</w:t>
      </w:r>
    </w:p>
    <w:p w:rsidR="00DE6D5A" w:rsidRPr="001E27ED" w:rsidRDefault="00DE6D5A" w:rsidP="00816362">
      <w:pPr>
        <w:pStyle w:val="Brdtekst"/>
      </w:pPr>
    </w:p>
    <w:p w:rsidR="00F73407" w:rsidRPr="001E27ED" w:rsidRDefault="00A60CF2" w:rsidP="00F73407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3666871" cy="2996191"/>
            <wp:effectExtent l="19050" t="0" r="0" b="0"/>
            <wp:docPr id="20" name="Bilde 19" descr="ImageScan_2_.pn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_2_.png00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454" cy="29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F2" w:rsidRPr="001E27ED" w:rsidRDefault="00F73407" w:rsidP="00F73407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12</w:t>
        </w:r>
      </w:fldSimple>
    </w:p>
    <w:p w:rsidR="00DE6D5A" w:rsidRPr="001E27ED" w:rsidRDefault="00DE6D5A" w:rsidP="00DE6D5A">
      <w:pPr>
        <w:rPr>
          <w:lang w:eastAsia="nb-NO"/>
        </w:rPr>
      </w:pPr>
    </w:p>
    <w:p w:rsidR="00DE6D5A" w:rsidRPr="001E27ED" w:rsidRDefault="00DE6D5A" w:rsidP="00DE6D5A">
      <w:pPr>
        <w:rPr>
          <w:lang w:eastAsia="nb-NO"/>
        </w:rPr>
      </w:pPr>
      <w:r w:rsidRPr="001E27ED">
        <w:rPr>
          <w:lang w:eastAsia="nb-NO"/>
        </w:rPr>
        <w:t xml:space="preserve">ImageScan er nå installert. </w:t>
      </w:r>
      <w:r w:rsidR="00AF66D2" w:rsidRPr="001E27ED">
        <w:rPr>
          <w:lang w:eastAsia="nb-NO"/>
        </w:rPr>
        <w:t>Se eget</w:t>
      </w:r>
      <w:r w:rsidR="00473796" w:rsidRPr="001E27ED">
        <w:rPr>
          <w:lang w:eastAsia="nb-NO"/>
        </w:rPr>
        <w:t xml:space="preserve"> kapitel for </w:t>
      </w:r>
      <w:hyperlink w:anchor="_Konfigurering_av_ImageScan" w:history="1">
        <w:r w:rsidR="00473796" w:rsidRPr="001E27ED">
          <w:rPr>
            <w:rStyle w:val="Hyperkobling"/>
            <w:lang w:eastAsia="nb-NO"/>
          </w:rPr>
          <w:t>konfigurering av applikasjonen</w:t>
        </w:r>
      </w:hyperlink>
      <w:r w:rsidR="00473796" w:rsidRPr="001E27ED">
        <w:rPr>
          <w:lang w:eastAsia="nb-NO"/>
        </w:rPr>
        <w:t>.</w:t>
      </w:r>
    </w:p>
    <w:p w:rsidR="00473796" w:rsidRPr="001E27ED" w:rsidRDefault="00473796" w:rsidP="00DE6D5A">
      <w:pPr>
        <w:rPr>
          <w:lang w:eastAsia="nb-NO"/>
        </w:rPr>
      </w:pPr>
    </w:p>
    <w:p w:rsidR="00473796" w:rsidRPr="001E27ED" w:rsidRDefault="00473796" w:rsidP="00473796">
      <w:pPr>
        <w:pStyle w:val="Overskrift2"/>
      </w:pPr>
      <w:bookmarkStart w:id="17" w:name="_Toc323121778"/>
      <w:r w:rsidRPr="001E27ED">
        <w:t>Avinstallasjon av ImageScan</w:t>
      </w:r>
      <w:bookmarkEnd w:id="17"/>
    </w:p>
    <w:p w:rsidR="00473796" w:rsidRPr="001E27ED" w:rsidRDefault="00473796" w:rsidP="00DE6D5A">
      <w:pPr>
        <w:rPr>
          <w:lang w:eastAsia="nb-NO"/>
        </w:rPr>
      </w:pPr>
      <w:r w:rsidRPr="001E27ED">
        <w:rPr>
          <w:lang w:eastAsia="nb-NO"/>
        </w:rPr>
        <w:t>Avinstallasjon av ImageScan er nødvendig når en versjon allerede er installert, og du ønsker å instal</w:t>
      </w:r>
      <w:r w:rsidR="00CD47EE">
        <w:rPr>
          <w:lang w:eastAsia="nb-NO"/>
        </w:rPr>
        <w:softHyphen/>
      </w:r>
      <w:r w:rsidRPr="001E27ED">
        <w:rPr>
          <w:lang w:eastAsia="nb-NO"/>
        </w:rPr>
        <w:t>lere en ny, eller når du ønsker å fjerne en allerede installert versjon.</w:t>
      </w:r>
    </w:p>
    <w:p w:rsidR="00473796" w:rsidRPr="001E27ED" w:rsidRDefault="00473796" w:rsidP="00DE6D5A">
      <w:pPr>
        <w:rPr>
          <w:lang w:eastAsia="nb-NO"/>
        </w:rPr>
      </w:pPr>
      <w:r w:rsidRPr="001E27ED">
        <w:rPr>
          <w:lang w:eastAsia="nb-NO"/>
        </w:rPr>
        <w:t>Avinstallasjon kan gjøres ved å eksekvere installasjonsfilen på nytt eller ved å avinstallere via Wi</w:t>
      </w:r>
      <w:r w:rsidRPr="001E27ED">
        <w:rPr>
          <w:lang w:eastAsia="nb-NO"/>
        </w:rPr>
        <w:t>n</w:t>
      </w:r>
      <w:r w:rsidRPr="001E27ED">
        <w:rPr>
          <w:lang w:eastAsia="nb-NO"/>
        </w:rPr>
        <w:t>dows Kontrollpanel.</w:t>
      </w:r>
    </w:p>
    <w:p w:rsidR="00167483" w:rsidRPr="001E27ED" w:rsidRDefault="00167483" w:rsidP="00DE6D5A">
      <w:pPr>
        <w:rPr>
          <w:lang w:eastAsia="nb-NO"/>
        </w:rPr>
      </w:pPr>
    </w:p>
    <w:p w:rsidR="00167483" w:rsidRPr="001E27ED" w:rsidRDefault="00167483" w:rsidP="00DE6D5A">
      <w:pPr>
        <w:rPr>
          <w:lang w:eastAsia="nb-NO"/>
        </w:rPr>
      </w:pPr>
      <w:r w:rsidRPr="001E27ED">
        <w:rPr>
          <w:lang w:eastAsia="nb-NO"/>
        </w:rPr>
        <w:t xml:space="preserve">Dersom du bruker Kontrollpanelet velger du først ImageScan applikasjon, høyreklikker og velger </w:t>
      </w:r>
      <w:proofErr w:type="spellStart"/>
      <w:r w:rsidRPr="001E27ED">
        <w:rPr>
          <w:lang w:eastAsia="nb-NO"/>
        </w:rPr>
        <w:t>UnInstall</w:t>
      </w:r>
      <w:proofErr w:type="spellEnd"/>
      <w:r w:rsidRPr="001E27ED">
        <w:rPr>
          <w:lang w:eastAsia="nb-NO"/>
        </w:rPr>
        <w:t>. Se bildet under:</w:t>
      </w:r>
    </w:p>
    <w:p w:rsidR="00167483" w:rsidRPr="001E27ED" w:rsidRDefault="00167483" w:rsidP="00DE6D5A">
      <w:pPr>
        <w:rPr>
          <w:lang w:eastAsia="nb-NO"/>
        </w:rPr>
      </w:pPr>
    </w:p>
    <w:p w:rsidR="00151461" w:rsidRPr="001E27ED" w:rsidRDefault="00167483" w:rsidP="00DE6D5A">
      <w:pPr>
        <w:rPr>
          <w:lang w:eastAsia="nb-NO"/>
        </w:rPr>
      </w:pPr>
      <w:r w:rsidRPr="001E27ED">
        <w:rPr>
          <w:noProof/>
          <w:lang w:eastAsia="nb-NO"/>
        </w:rPr>
        <w:drawing>
          <wp:inline distT="0" distB="0" distL="0" distR="0">
            <wp:extent cx="5278120" cy="1443355"/>
            <wp:effectExtent l="19050" t="0" r="0" b="0"/>
            <wp:docPr id="24" name="Bilde 23" descr="ImageScan_2_.png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_2_.png0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61" w:rsidRPr="001E27ED" w:rsidRDefault="00151461" w:rsidP="00DE6D5A">
      <w:pPr>
        <w:rPr>
          <w:lang w:eastAsia="nb-NO"/>
        </w:rPr>
      </w:pPr>
    </w:p>
    <w:p w:rsidR="00151461" w:rsidRPr="001E27ED" w:rsidRDefault="00151461" w:rsidP="00DE6D5A">
      <w:pPr>
        <w:rPr>
          <w:lang w:eastAsia="nb-NO"/>
        </w:rPr>
      </w:pPr>
    </w:p>
    <w:p w:rsidR="00151461" w:rsidRPr="001E27ED" w:rsidRDefault="00151461" w:rsidP="00DE6D5A">
      <w:pPr>
        <w:rPr>
          <w:lang w:eastAsia="nb-NO"/>
        </w:rPr>
      </w:pPr>
    </w:p>
    <w:p w:rsidR="00151461" w:rsidRPr="001E27ED" w:rsidRDefault="00151461" w:rsidP="00DE6D5A">
      <w:pPr>
        <w:rPr>
          <w:lang w:eastAsia="nb-NO"/>
        </w:rPr>
      </w:pPr>
    </w:p>
    <w:p w:rsidR="00151461" w:rsidRPr="001E27ED" w:rsidRDefault="00151461" w:rsidP="00DE6D5A">
      <w:pPr>
        <w:rPr>
          <w:lang w:eastAsia="nb-NO"/>
        </w:rPr>
      </w:pPr>
    </w:p>
    <w:p w:rsidR="00151461" w:rsidRPr="001E27ED" w:rsidRDefault="00151461" w:rsidP="00DE6D5A">
      <w:pPr>
        <w:rPr>
          <w:lang w:eastAsia="nb-NO"/>
        </w:rPr>
      </w:pPr>
    </w:p>
    <w:p w:rsidR="00151461" w:rsidRPr="001E27ED" w:rsidRDefault="00151461" w:rsidP="00DE6D5A">
      <w:pPr>
        <w:rPr>
          <w:lang w:eastAsia="nb-NO"/>
        </w:rPr>
      </w:pPr>
    </w:p>
    <w:p w:rsidR="00151461" w:rsidRPr="001E27ED" w:rsidRDefault="00151461" w:rsidP="00DE6D5A">
      <w:pPr>
        <w:rPr>
          <w:lang w:eastAsia="nb-NO"/>
        </w:rPr>
      </w:pPr>
    </w:p>
    <w:p w:rsidR="00151461" w:rsidRPr="001E27ED" w:rsidRDefault="00151461" w:rsidP="00DE6D5A">
      <w:pPr>
        <w:rPr>
          <w:lang w:eastAsia="nb-NO"/>
        </w:rPr>
      </w:pPr>
    </w:p>
    <w:p w:rsidR="00151461" w:rsidRPr="001E27ED" w:rsidRDefault="00151461" w:rsidP="00DE6D5A">
      <w:pPr>
        <w:rPr>
          <w:lang w:eastAsia="nb-NO"/>
        </w:rPr>
      </w:pPr>
    </w:p>
    <w:p w:rsidR="00151461" w:rsidRPr="001E27ED" w:rsidRDefault="00151461" w:rsidP="00DE6D5A">
      <w:pPr>
        <w:rPr>
          <w:lang w:eastAsia="nb-NO"/>
        </w:rPr>
      </w:pPr>
    </w:p>
    <w:p w:rsidR="00151461" w:rsidRPr="001E27ED" w:rsidRDefault="00151461" w:rsidP="00DE6D5A">
      <w:pPr>
        <w:rPr>
          <w:lang w:eastAsia="nb-NO"/>
        </w:rPr>
      </w:pPr>
    </w:p>
    <w:p w:rsidR="00473796" w:rsidRPr="001E27ED" w:rsidRDefault="00167483" w:rsidP="00DE6D5A">
      <w:pPr>
        <w:rPr>
          <w:lang w:eastAsia="nb-NO"/>
        </w:rPr>
      </w:pPr>
      <w:r w:rsidRPr="001E27ED">
        <w:rPr>
          <w:lang w:eastAsia="nb-NO"/>
        </w:rPr>
        <w:lastRenderedPageBreak/>
        <w:t>Uansett hvilken metode du bruker vil følgende skjermbilde deretter vises:</w:t>
      </w:r>
    </w:p>
    <w:p w:rsidR="00473796" w:rsidRPr="001E27ED" w:rsidRDefault="00473796" w:rsidP="00DE6D5A">
      <w:pPr>
        <w:rPr>
          <w:lang w:eastAsia="nb-NO"/>
        </w:rPr>
      </w:pPr>
    </w:p>
    <w:p w:rsidR="00473796" w:rsidRPr="001E27ED" w:rsidRDefault="00473796" w:rsidP="00DE6D5A">
      <w:pPr>
        <w:rPr>
          <w:lang w:eastAsia="nb-NO"/>
        </w:rPr>
      </w:pPr>
    </w:p>
    <w:p w:rsidR="00F73407" w:rsidRPr="001E27ED" w:rsidRDefault="00A60CF2" w:rsidP="00F73407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3923843" cy="3206162"/>
            <wp:effectExtent l="19050" t="0" r="457" b="0"/>
            <wp:docPr id="21" name="Bilde 20" descr="ImageScan_2_.png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_2_.png00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580" cy="321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F2" w:rsidRPr="001E27ED" w:rsidRDefault="00F73407" w:rsidP="00F73407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13</w:t>
        </w:r>
      </w:fldSimple>
    </w:p>
    <w:p w:rsidR="00F73407" w:rsidRPr="001E27ED" w:rsidRDefault="00F73407" w:rsidP="00F73407">
      <w:pPr>
        <w:rPr>
          <w:lang w:eastAsia="nb-NO"/>
        </w:rPr>
      </w:pPr>
    </w:p>
    <w:p w:rsidR="00F73407" w:rsidRPr="001E27ED" w:rsidRDefault="00F73407" w:rsidP="00F73407">
      <w:pPr>
        <w:rPr>
          <w:lang w:eastAsia="nb-NO"/>
        </w:rPr>
      </w:pPr>
    </w:p>
    <w:p w:rsidR="00F73407" w:rsidRPr="001E27ED" w:rsidRDefault="00167483" w:rsidP="00F73407">
      <w:pPr>
        <w:rPr>
          <w:lang w:eastAsia="nb-NO"/>
        </w:rPr>
      </w:pPr>
      <w:r w:rsidRPr="001E27ED">
        <w:rPr>
          <w:lang w:eastAsia="nb-NO"/>
        </w:rPr>
        <w:t xml:space="preserve">Velg </w:t>
      </w:r>
      <w:proofErr w:type="spellStart"/>
      <w:r w:rsidRPr="001E27ED">
        <w:rPr>
          <w:lang w:eastAsia="nb-NO"/>
        </w:rPr>
        <w:t>Remove</w:t>
      </w:r>
      <w:proofErr w:type="spellEnd"/>
      <w:r w:rsidRPr="001E27ED">
        <w:rPr>
          <w:lang w:eastAsia="nb-NO"/>
        </w:rPr>
        <w:t xml:space="preserve"> for å fjerne applikasjonen og trykk på Finish.</w:t>
      </w:r>
    </w:p>
    <w:p w:rsidR="00167483" w:rsidRPr="001E27ED" w:rsidRDefault="00167483" w:rsidP="00F73407">
      <w:pPr>
        <w:rPr>
          <w:lang w:eastAsia="nb-NO"/>
        </w:rPr>
      </w:pPr>
    </w:p>
    <w:p w:rsidR="00167483" w:rsidRPr="001E27ED" w:rsidRDefault="00167483" w:rsidP="00F73407">
      <w:pPr>
        <w:rPr>
          <w:lang w:eastAsia="nb-NO"/>
        </w:rPr>
      </w:pPr>
      <w:r w:rsidRPr="001E27ED">
        <w:rPr>
          <w:lang w:eastAsia="nb-NO"/>
        </w:rPr>
        <w:t>Mens applikasjonen fjernes vises følgende skjermbilde.</w:t>
      </w:r>
    </w:p>
    <w:p w:rsidR="00151461" w:rsidRPr="001E27ED" w:rsidRDefault="00151461" w:rsidP="00F73407">
      <w:pPr>
        <w:rPr>
          <w:lang w:eastAsia="nb-NO"/>
        </w:rPr>
      </w:pPr>
    </w:p>
    <w:p w:rsidR="00F73407" w:rsidRPr="001E27ED" w:rsidRDefault="00A60CF2" w:rsidP="00F73407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3790950" cy="3097577"/>
            <wp:effectExtent l="19050" t="0" r="0" b="0"/>
            <wp:docPr id="22" name="Bilde 21" descr="ImageScan_2_.png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_2_.png00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5908" cy="31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F2" w:rsidRPr="001E27ED" w:rsidRDefault="00F73407" w:rsidP="00F73407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14</w:t>
        </w:r>
      </w:fldSimple>
    </w:p>
    <w:p w:rsidR="00167483" w:rsidRPr="001E27ED" w:rsidRDefault="00167483" w:rsidP="00167483">
      <w:pPr>
        <w:rPr>
          <w:lang w:eastAsia="nb-NO"/>
        </w:rPr>
      </w:pPr>
    </w:p>
    <w:p w:rsidR="00167483" w:rsidRPr="001E27ED" w:rsidRDefault="00167483" w:rsidP="00167483">
      <w:pPr>
        <w:rPr>
          <w:lang w:eastAsia="nb-NO"/>
        </w:rPr>
      </w:pPr>
    </w:p>
    <w:p w:rsidR="008F4C09" w:rsidRPr="001E27ED" w:rsidRDefault="008F4C09" w:rsidP="00167483">
      <w:pPr>
        <w:rPr>
          <w:lang w:eastAsia="nb-NO"/>
        </w:rPr>
      </w:pPr>
    </w:p>
    <w:p w:rsidR="00167483" w:rsidRPr="001E27ED" w:rsidRDefault="00167483" w:rsidP="00167483">
      <w:pPr>
        <w:rPr>
          <w:lang w:eastAsia="nb-NO"/>
        </w:rPr>
      </w:pPr>
      <w:r w:rsidRPr="001E27ED">
        <w:rPr>
          <w:lang w:eastAsia="nb-NO"/>
        </w:rPr>
        <w:lastRenderedPageBreak/>
        <w:t>Nå</w:t>
      </w:r>
      <w:r w:rsidR="00692F51" w:rsidRPr="001E27ED">
        <w:rPr>
          <w:lang w:eastAsia="nb-NO"/>
        </w:rPr>
        <w:t>r</w:t>
      </w:r>
      <w:r w:rsidRPr="001E27ED">
        <w:rPr>
          <w:lang w:eastAsia="nb-NO"/>
        </w:rPr>
        <w:t xml:space="preserve"> avinstalleringen er ferdig, vises dette skjermbildet. Trykk på </w:t>
      </w:r>
      <w:proofErr w:type="spellStart"/>
      <w:r w:rsidRPr="001E27ED">
        <w:rPr>
          <w:lang w:eastAsia="nb-NO"/>
        </w:rPr>
        <w:t>Clos</w:t>
      </w:r>
      <w:r w:rsidR="008F4C09" w:rsidRPr="001E27ED">
        <w:rPr>
          <w:lang w:eastAsia="nb-NO"/>
        </w:rPr>
        <w:t>e</w:t>
      </w:r>
      <w:proofErr w:type="spellEnd"/>
      <w:r w:rsidRPr="001E27ED">
        <w:rPr>
          <w:lang w:eastAsia="nb-NO"/>
        </w:rPr>
        <w:t xml:space="preserve"> for å avslutte,</w:t>
      </w:r>
    </w:p>
    <w:p w:rsidR="00167483" w:rsidRPr="001E27ED" w:rsidRDefault="00167483" w:rsidP="00167483">
      <w:pPr>
        <w:rPr>
          <w:lang w:eastAsia="nb-NO"/>
        </w:rPr>
      </w:pPr>
    </w:p>
    <w:p w:rsidR="00167483" w:rsidRPr="001E27ED" w:rsidRDefault="00167483" w:rsidP="00167483">
      <w:pPr>
        <w:rPr>
          <w:lang w:eastAsia="nb-NO"/>
        </w:rPr>
      </w:pPr>
    </w:p>
    <w:p w:rsidR="00F73407" w:rsidRPr="001E27ED" w:rsidRDefault="00A60CF2" w:rsidP="00F73407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2811932" cy="2297623"/>
            <wp:effectExtent l="19050" t="0" r="7468" b="0"/>
            <wp:docPr id="23" name="Bilde 22" descr="ImageScan_2_.png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_2_.png00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146" cy="22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4C" w:rsidRPr="001E27ED" w:rsidRDefault="00F73407" w:rsidP="00F73407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15</w:t>
        </w:r>
      </w:fldSimple>
    </w:p>
    <w:p w:rsidR="00A60CF2" w:rsidRPr="001E27ED" w:rsidRDefault="00A60CF2" w:rsidP="00816362">
      <w:pPr>
        <w:pStyle w:val="Brdtekst"/>
      </w:pPr>
    </w:p>
    <w:p w:rsidR="00692F51" w:rsidRPr="001E27ED" w:rsidRDefault="00397F91" w:rsidP="00692F51">
      <w:pPr>
        <w:pStyle w:val="Overskrift2"/>
      </w:pPr>
      <w:bookmarkStart w:id="18" w:name="_Fallback_rutiner"/>
      <w:bookmarkStart w:id="19" w:name="_Toc323121779"/>
      <w:bookmarkEnd w:id="18"/>
      <w:r w:rsidRPr="001E27ED">
        <w:t>Normal oppstart av ImageScan</w:t>
      </w:r>
      <w:bookmarkEnd w:id="19"/>
    </w:p>
    <w:p w:rsidR="00397F91" w:rsidRPr="001E27ED" w:rsidRDefault="00397F91" w:rsidP="00397F91">
      <w:pPr>
        <w:pStyle w:val="Brdtekst"/>
      </w:pPr>
      <w:r w:rsidRPr="001E27ED">
        <w:t>Når applikasjonen starter normalt skal den se slik ut:</w:t>
      </w:r>
    </w:p>
    <w:p w:rsidR="00692F51" w:rsidRPr="001E27ED" w:rsidRDefault="00692F51" w:rsidP="00397F91">
      <w:pPr>
        <w:pStyle w:val="Brdtekst"/>
      </w:pPr>
    </w:p>
    <w:p w:rsidR="00397F91" w:rsidRPr="001E27ED" w:rsidRDefault="00397F91" w:rsidP="00397F91">
      <w:pPr>
        <w:pStyle w:val="Brdtekst"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4596841" cy="3824249"/>
            <wp:effectExtent l="19050" t="0" r="0" b="0"/>
            <wp:docPr id="32" name="Bilde 24" descr="Image.png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00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836" cy="382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91" w:rsidRPr="001E27ED" w:rsidRDefault="00397F91" w:rsidP="00397F91">
      <w:pPr>
        <w:pStyle w:val="Brdtekst"/>
        <w:jc w:val="center"/>
        <w:rPr>
          <w:b/>
          <w:iCs/>
        </w:rPr>
      </w:pPr>
      <w:r w:rsidRPr="001E27ED">
        <w:rPr>
          <w:b/>
          <w:iCs/>
        </w:rPr>
        <w:t xml:space="preserve">Figur </w:t>
      </w:r>
      <w:r w:rsidR="00072ABE" w:rsidRPr="00072ABE">
        <w:rPr>
          <w:b/>
          <w:iCs/>
        </w:rPr>
        <w:fldChar w:fldCharType="begin"/>
      </w:r>
      <w:r w:rsidRPr="001E27ED">
        <w:rPr>
          <w:b/>
          <w:iCs/>
        </w:rPr>
        <w:instrText xml:space="preserve"> SEQ Figur \* ARABIC </w:instrText>
      </w:r>
      <w:r w:rsidR="00072ABE" w:rsidRPr="00072ABE">
        <w:rPr>
          <w:b/>
          <w:iCs/>
        </w:rPr>
        <w:fldChar w:fldCharType="separate"/>
      </w:r>
      <w:r w:rsidR="00F21571">
        <w:rPr>
          <w:b/>
          <w:iCs/>
          <w:noProof/>
        </w:rPr>
        <w:t>16</w:t>
      </w:r>
      <w:r w:rsidR="00072ABE" w:rsidRPr="001E27ED">
        <w:fldChar w:fldCharType="end"/>
      </w:r>
    </w:p>
    <w:p w:rsidR="00397F91" w:rsidRPr="001E27ED" w:rsidRDefault="00397F91" w:rsidP="00397F91">
      <w:pPr>
        <w:pStyle w:val="Brdtekst"/>
      </w:pPr>
    </w:p>
    <w:p w:rsidR="00AD1766" w:rsidRPr="001E27ED" w:rsidRDefault="00AD1766" w:rsidP="00AD1766">
      <w:pPr>
        <w:pStyle w:val="Overskrift2"/>
      </w:pPr>
      <w:bookmarkStart w:id="20" w:name="_Konfigurering_av_ImageScan"/>
      <w:bookmarkStart w:id="21" w:name="_Toc323121780"/>
      <w:bookmarkEnd w:id="20"/>
      <w:r w:rsidRPr="001E27ED">
        <w:lastRenderedPageBreak/>
        <w:t>Konfigurering</w:t>
      </w:r>
      <w:r w:rsidR="00CE5297" w:rsidRPr="001E27ED">
        <w:t xml:space="preserve"> av ImageScan</w:t>
      </w:r>
      <w:bookmarkEnd w:id="21"/>
    </w:p>
    <w:p w:rsidR="00191616" w:rsidRPr="001E27ED" w:rsidRDefault="00191616" w:rsidP="00191616">
      <w:pPr>
        <w:pStyle w:val="Brdtekst"/>
      </w:pPr>
      <w:r w:rsidRPr="001E27ED">
        <w:t>Nå ny versjon er installert kommer den med en konfigurasjonsfil som kan være forskjellig fra den som lå i produksjon</w:t>
      </w:r>
      <w:r w:rsidR="00B91F27" w:rsidRPr="001E27ED">
        <w:t>.</w:t>
      </w:r>
      <w:r w:rsidR="00F858DA" w:rsidRPr="001E27ED">
        <w:t xml:space="preserve"> </w:t>
      </w:r>
      <w:r w:rsidRPr="001E27ED">
        <w:t xml:space="preserve">Derfor skal det alltid tas kopi av </w:t>
      </w:r>
      <w:r w:rsidR="00BD29E3" w:rsidRPr="001E27ED">
        <w:t>eksisterende</w:t>
      </w:r>
      <w:r w:rsidRPr="001E27ED">
        <w:t xml:space="preserve"> før avinstallering.</w:t>
      </w:r>
    </w:p>
    <w:p w:rsidR="00191616" w:rsidRPr="001E27ED" w:rsidRDefault="00191616" w:rsidP="00191616">
      <w:pPr>
        <w:pStyle w:val="Brdtekst"/>
      </w:pPr>
      <w:r w:rsidRPr="001E27ED">
        <w:t>Dersom ny versjon ikke inneholder endringer i konfigurasjonen</w:t>
      </w:r>
      <w:r w:rsidR="00B4535B" w:rsidRPr="001E27ED">
        <w:t xml:space="preserve">, kan </w:t>
      </w:r>
      <w:proofErr w:type="gramStart"/>
      <w:r w:rsidR="00B4535B" w:rsidRPr="001E27ED">
        <w:t>installert</w:t>
      </w:r>
      <w:proofErr w:type="gramEnd"/>
      <w:r w:rsidR="00B4535B" w:rsidRPr="001E27ED">
        <w:t xml:space="preserve"> konfigurasjonsfil slettes, og gammel konfigurasjonsfil legges tilbake.</w:t>
      </w:r>
    </w:p>
    <w:p w:rsidR="00B4535B" w:rsidRPr="001E27ED" w:rsidRDefault="00B4535B" w:rsidP="00191616">
      <w:pPr>
        <w:pStyle w:val="Brdtekst"/>
      </w:pPr>
      <w:r w:rsidRPr="001E27ED">
        <w:t>Dersom det er gjort endringer i konfigurasjonsfil i ny versjon,</w:t>
      </w:r>
      <w:r w:rsidR="00AA2201" w:rsidRPr="001E27ED">
        <w:t xml:space="preserve"> </w:t>
      </w:r>
      <w:r w:rsidRPr="001E27ED">
        <w:t>er disse angitt under ”Endringer i denne versjon”</w:t>
      </w:r>
      <w:r w:rsidR="00B91F27" w:rsidRPr="001E27ED">
        <w:t>.</w:t>
      </w:r>
      <w:r w:rsidR="00F858DA" w:rsidRPr="001E27ED">
        <w:t xml:space="preserve"> </w:t>
      </w:r>
      <w:r w:rsidRPr="001E27ED">
        <w:t>I så fall kan gammel konfigurasjonsfil legges tilbake som angitt, men endringen</w:t>
      </w:r>
      <w:r w:rsidR="00AA2201" w:rsidRPr="001E27ED">
        <w:t>e må deret</w:t>
      </w:r>
      <w:r w:rsidR="00203401" w:rsidRPr="001E27ED">
        <w:softHyphen/>
      </w:r>
      <w:r w:rsidR="00AA2201" w:rsidRPr="001E27ED">
        <w:t>ter editeres inn.</w:t>
      </w:r>
    </w:p>
    <w:p w:rsidR="00BD29E3" w:rsidRPr="001E27ED" w:rsidRDefault="00BD29E3" w:rsidP="00191616">
      <w:pPr>
        <w:pStyle w:val="Brdtekst"/>
      </w:pPr>
      <w:r w:rsidRPr="001E27ED">
        <w:t>En komplett oversikt over alle applikasjonsmessige konfigurasjoner er angitt i neste kapittel.</w:t>
      </w:r>
    </w:p>
    <w:p w:rsidR="008F4C09" w:rsidRPr="001E27ED" w:rsidRDefault="008F4C09" w:rsidP="008F4C09">
      <w:pPr>
        <w:pStyle w:val="Overskrift2"/>
      </w:pPr>
      <w:bookmarkStart w:id="22" w:name="_Toc323121781"/>
      <w:r w:rsidRPr="001E27ED">
        <w:t>Mulige feilsituasjoner</w:t>
      </w:r>
      <w:bookmarkEnd w:id="22"/>
    </w:p>
    <w:p w:rsidR="00397F91" w:rsidRPr="001E27ED" w:rsidRDefault="00692F51" w:rsidP="00397F91">
      <w:pPr>
        <w:pStyle w:val="Brdtekst"/>
      </w:pPr>
      <w:r w:rsidRPr="001E27ED">
        <w:t xml:space="preserve">I dette kapittel er det samlet en del mulige feilsituasjoner som kan oppstå ved oppstart av </w:t>
      </w:r>
      <w:r w:rsidR="00CD47EE" w:rsidRPr="001E27ED">
        <w:t>Imag</w:t>
      </w:r>
      <w:r w:rsidR="00CD47EE" w:rsidRPr="001E27ED">
        <w:t>e</w:t>
      </w:r>
      <w:r w:rsidR="00CD47EE" w:rsidRPr="001E27ED">
        <w:t>Scan</w:t>
      </w:r>
      <w:r w:rsidRPr="001E27ED">
        <w:t>.</w:t>
      </w:r>
    </w:p>
    <w:p w:rsidR="00692F51" w:rsidRPr="001E27ED" w:rsidRDefault="00692F51" w:rsidP="00692F51">
      <w:pPr>
        <w:pStyle w:val="Overskrift3"/>
      </w:pPr>
      <w:bookmarkStart w:id="23" w:name="_Toc323121782"/>
      <w:r w:rsidRPr="001E27ED">
        <w:t xml:space="preserve">Manglende </w:t>
      </w:r>
      <w:proofErr w:type="spellStart"/>
      <w:r w:rsidRPr="001E27ED">
        <w:t>scanner</w:t>
      </w:r>
      <w:bookmarkEnd w:id="23"/>
      <w:proofErr w:type="spellEnd"/>
    </w:p>
    <w:p w:rsidR="00397F91" w:rsidRPr="001E27ED" w:rsidRDefault="00692F51" w:rsidP="00191616">
      <w:pPr>
        <w:pStyle w:val="Brdtekst"/>
      </w:pPr>
      <w:r w:rsidRPr="001E27ED">
        <w:t xml:space="preserve">I dette tilfellet </w:t>
      </w:r>
      <w:r w:rsidR="00CD47EE">
        <w:t xml:space="preserve">(se bildet) </w:t>
      </w:r>
      <w:r w:rsidRPr="001E27ED">
        <w:t>er applikasjonen installert, men det er ingen skanner tilkoblet PC.</w:t>
      </w:r>
    </w:p>
    <w:p w:rsidR="00692F51" w:rsidRPr="001E27ED" w:rsidRDefault="00692F51" w:rsidP="00191616">
      <w:pPr>
        <w:pStyle w:val="Brdtekst"/>
      </w:pPr>
    </w:p>
    <w:p w:rsidR="00397F91" w:rsidRPr="001E27ED" w:rsidRDefault="00CE5297" w:rsidP="00397F91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4504003" cy="1439635"/>
            <wp:effectExtent l="19050" t="19050" r="10847" b="27215"/>
            <wp:docPr id="26" name="Bilde 25" descr="Image.png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00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343" cy="1443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7F91" w:rsidRPr="001E27ED" w:rsidRDefault="00397F91" w:rsidP="00397F91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17</w:t>
        </w:r>
      </w:fldSimple>
    </w:p>
    <w:p w:rsidR="00692F51" w:rsidRPr="001E27ED" w:rsidRDefault="00692F51" w:rsidP="00692F51">
      <w:pPr>
        <w:pStyle w:val="Overskrift3"/>
      </w:pPr>
      <w:bookmarkStart w:id="24" w:name="_Toc323121783"/>
      <w:r w:rsidRPr="001E27ED">
        <w:t>Manglende skanner driver</w:t>
      </w:r>
      <w:bookmarkEnd w:id="24"/>
    </w:p>
    <w:p w:rsidR="00692F51" w:rsidRPr="001E27ED" w:rsidRDefault="00692F51" w:rsidP="00692F51">
      <w:pPr>
        <w:pStyle w:val="Brdtekst"/>
      </w:pPr>
      <w:r w:rsidRPr="001E27ED">
        <w:t xml:space="preserve">I dette tilfellet </w:t>
      </w:r>
      <w:r w:rsidR="00CD47EE" w:rsidRPr="00CD47EE">
        <w:t xml:space="preserve">(se bildet) </w:t>
      </w:r>
      <w:r w:rsidRPr="001E27ED">
        <w:t>er en mulig årsak være at programvaren for skanner driver ikke er installert.</w:t>
      </w:r>
    </w:p>
    <w:p w:rsidR="00397F91" w:rsidRPr="001E27ED" w:rsidRDefault="00397F91" w:rsidP="00191616">
      <w:pPr>
        <w:pStyle w:val="Brdtekst"/>
      </w:pPr>
    </w:p>
    <w:p w:rsidR="00397F91" w:rsidRPr="001E27ED" w:rsidRDefault="00CE5297" w:rsidP="00397F91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4585607" cy="1778449"/>
            <wp:effectExtent l="19050" t="19050" r="24493" b="12251"/>
            <wp:docPr id="27" name="Bilde 26" descr="Image.png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00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162" cy="1781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7F91" w:rsidRPr="001E27ED" w:rsidRDefault="00397F91" w:rsidP="00397F91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18</w:t>
        </w:r>
      </w:fldSimple>
    </w:p>
    <w:p w:rsidR="00692F51" w:rsidRPr="001E27ED" w:rsidRDefault="007030C2" w:rsidP="00692F51">
      <w:pPr>
        <w:pStyle w:val="Overskrift3"/>
      </w:pPr>
      <w:bookmarkStart w:id="25" w:name="_Toc323121784"/>
      <w:r>
        <w:t xml:space="preserve">Versjon av </w:t>
      </w:r>
      <w:r w:rsidR="00692F51" w:rsidRPr="001E27ED">
        <w:t>ImageScan er allerede installert</w:t>
      </w:r>
      <w:bookmarkEnd w:id="25"/>
    </w:p>
    <w:p w:rsidR="00692F51" w:rsidRPr="001E27ED" w:rsidRDefault="00692F51" w:rsidP="00692F51">
      <w:pPr>
        <w:pStyle w:val="Brdtekst"/>
      </w:pPr>
      <w:r w:rsidRPr="001E27ED">
        <w:t xml:space="preserve">I dette tilfellet </w:t>
      </w:r>
      <w:r w:rsidR="00CD47EE" w:rsidRPr="00CD47EE">
        <w:t xml:space="preserve">(se bildet) </w:t>
      </w:r>
      <w:r w:rsidRPr="001E27ED">
        <w:t>er det allerede</w:t>
      </w:r>
      <w:r w:rsidR="00CD47EE">
        <w:t xml:space="preserve"> installert en versjon av ImageS</w:t>
      </w:r>
      <w:r w:rsidRPr="001E27ED">
        <w:t>can. Denne må først avinstal</w:t>
      </w:r>
      <w:r w:rsidR="00CD47EE">
        <w:softHyphen/>
      </w:r>
      <w:r w:rsidRPr="001E27ED">
        <w:t>leres før ny versjon kan installeres.</w:t>
      </w:r>
    </w:p>
    <w:p w:rsidR="00397F91" w:rsidRPr="001E27ED" w:rsidRDefault="00397F91" w:rsidP="00191616">
      <w:pPr>
        <w:pStyle w:val="Brdtekst"/>
      </w:pPr>
    </w:p>
    <w:p w:rsidR="00397F91" w:rsidRPr="001E27ED" w:rsidRDefault="00CE5297" w:rsidP="00397F91">
      <w:pPr>
        <w:pStyle w:val="Brdtekst"/>
        <w:keepNext/>
        <w:jc w:val="center"/>
      </w:pPr>
      <w:r w:rsidRPr="001E27ED">
        <w:rPr>
          <w:noProof/>
          <w:lang w:eastAsia="nb-NO"/>
        </w:rPr>
        <w:lastRenderedPageBreak/>
        <w:drawing>
          <wp:inline distT="0" distB="0" distL="0" distR="0">
            <wp:extent cx="2959281" cy="1701586"/>
            <wp:effectExtent l="19050" t="19050" r="12519" b="12914"/>
            <wp:docPr id="28" name="Bilde 27" descr="ImageScan.png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.png0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850" cy="17042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7F91" w:rsidRPr="001E27ED" w:rsidRDefault="00397F91" w:rsidP="00397F91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19</w:t>
        </w:r>
      </w:fldSimple>
    </w:p>
    <w:p w:rsidR="00692F51" w:rsidRPr="001E27ED" w:rsidRDefault="00692F51" w:rsidP="00692F51">
      <w:pPr>
        <w:rPr>
          <w:lang w:eastAsia="nb-NO"/>
        </w:rPr>
      </w:pPr>
    </w:p>
    <w:p w:rsidR="00692F51" w:rsidRPr="001E27ED" w:rsidRDefault="00C10760" w:rsidP="00692F51">
      <w:pPr>
        <w:pStyle w:val="Overskrift3"/>
      </w:pPr>
      <w:bookmarkStart w:id="26" w:name="_Toc323121785"/>
      <w:r w:rsidRPr="001E27ED">
        <w:t xml:space="preserve">Feilplassert </w:t>
      </w:r>
      <w:proofErr w:type="spellStart"/>
      <w:r w:rsidR="00370C8E" w:rsidRPr="001E27ED">
        <w:t>in</w:t>
      </w:r>
      <w:r w:rsidRPr="001E27ED">
        <w:t>i-fil</w:t>
      </w:r>
      <w:bookmarkEnd w:id="26"/>
      <w:proofErr w:type="spellEnd"/>
    </w:p>
    <w:p w:rsidR="00692F51" w:rsidRPr="001E27ED" w:rsidRDefault="00C10760" w:rsidP="00692F51">
      <w:pPr>
        <w:pStyle w:val="Brdtekst"/>
      </w:pPr>
      <w:r w:rsidRPr="001E27ED">
        <w:t xml:space="preserve">ImageScan applikasjonen installeres </w:t>
      </w:r>
      <w:proofErr w:type="spellStart"/>
      <w:r w:rsidRPr="001E27ED">
        <w:t>default</w:t>
      </w:r>
      <w:proofErr w:type="spellEnd"/>
      <w:r w:rsidRPr="001E27ED">
        <w:t xml:space="preserve"> til </w:t>
      </w:r>
      <w:proofErr w:type="spellStart"/>
      <w:r w:rsidRPr="001E27ED">
        <w:t>ProgramFiles</w:t>
      </w:r>
      <w:proofErr w:type="spellEnd"/>
      <w:r w:rsidRPr="001E27ED">
        <w:t xml:space="preserve"> katalogen. Dersom applikasjonen konfi</w:t>
      </w:r>
      <w:r w:rsidR="00CD47EE">
        <w:softHyphen/>
      </w:r>
      <w:r w:rsidRPr="001E27ED">
        <w:t xml:space="preserve">gureres til å ha en </w:t>
      </w:r>
      <w:proofErr w:type="spellStart"/>
      <w:r w:rsidRPr="001E27ED">
        <w:t>ini-fil</w:t>
      </w:r>
      <w:proofErr w:type="spellEnd"/>
      <w:r w:rsidRPr="001E27ED">
        <w:t xml:space="preserve"> passert i samme katalog, vil denne feilen oppstå. Årsaken til dette er at det ikke er tillatt å skrive tilbake til en fil i denne katalogen, med mindre man har administrator rettighe</w:t>
      </w:r>
      <w:r w:rsidR="00CD47EE">
        <w:softHyphen/>
      </w:r>
      <w:r w:rsidR="00370C8E" w:rsidRPr="001E27ED">
        <w:t>ter eller kjører applikasjonen med administratorrettigheter.</w:t>
      </w:r>
    </w:p>
    <w:p w:rsidR="00692F51" w:rsidRPr="001E27ED" w:rsidRDefault="00692F51" w:rsidP="00692F51">
      <w:pPr>
        <w:rPr>
          <w:lang w:eastAsia="nb-NO"/>
        </w:rPr>
      </w:pPr>
    </w:p>
    <w:p w:rsidR="00397F91" w:rsidRPr="001E27ED" w:rsidRDefault="00CE5297" w:rsidP="00397F91">
      <w:pPr>
        <w:pStyle w:val="Brdtekst"/>
        <w:keepNext/>
        <w:jc w:val="center"/>
      </w:pPr>
      <w:r w:rsidRPr="001E27ED">
        <w:rPr>
          <w:noProof/>
          <w:lang w:eastAsia="nb-NO"/>
        </w:rPr>
        <w:drawing>
          <wp:inline distT="0" distB="0" distL="0" distR="0">
            <wp:extent cx="4130671" cy="1070915"/>
            <wp:effectExtent l="19050" t="19050" r="22229" b="14935"/>
            <wp:docPr id="29" name="Bilde 28" descr="ImageScan.png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.png00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183" cy="1072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7F91" w:rsidRPr="001E27ED" w:rsidRDefault="00397F91" w:rsidP="00397F91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20</w:t>
        </w:r>
      </w:fldSimple>
    </w:p>
    <w:p w:rsidR="00416304" w:rsidRPr="001E27ED" w:rsidRDefault="00416304" w:rsidP="00416304">
      <w:pPr>
        <w:rPr>
          <w:lang w:eastAsia="nb-NO"/>
        </w:rPr>
      </w:pPr>
    </w:p>
    <w:p w:rsidR="009855B8" w:rsidRPr="001E27ED" w:rsidRDefault="009855B8" w:rsidP="009855B8">
      <w:pPr>
        <w:pStyle w:val="Overskrift2"/>
      </w:pPr>
      <w:bookmarkStart w:id="27" w:name="_Toc323121786"/>
      <w:r w:rsidRPr="001E27ED">
        <w:t>Endringer i denne versjon</w:t>
      </w:r>
      <w:bookmarkEnd w:id="27"/>
    </w:p>
    <w:p w:rsidR="00D55357" w:rsidRPr="001E27ED" w:rsidRDefault="00471688" w:rsidP="001C7506">
      <w:pPr>
        <w:pStyle w:val="Brdtekst"/>
      </w:pPr>
      <w:r w:rsidRPr="001E27ED">
        <w:t>Siden dette er en førstegangsinstallasjon av denne applikasjo</w:t>
      </w:r>
      <w:r w:rsidR="00F858DA" w:rsidRPr="001E27ED">
        <w:t xml:space="preserve">nen, er det ingen eksisterende </w:t>
      </w:r>
      <w:proofErr w:type="spellStart"/>
      <w:r w:rsidR="00F858DA" w:rsidRPr="001E27ED">
        <w:t>konfigu</w:t>
      </w:r>
      <w:r w:rsidR="0089347D" w:rsidRPr="001E27ED">
        <w:softHyphen/>
      </w:r>
      <w:r w:rsidR="00F858DA" w:rsidRPr="001E27ED">
        <w:t>rasjon</w:t>
      </w:r>
      <w:r w:rsidRPr="001E27ED">
        <w:t>fil</w:t>
      </w:r>
      <w:proofErr w:type="spellEnd"/>
      <w:r w:rsidR="00F858DA" w:rsidRPr="001E27ED">
        <w:t xml:space="preserve">. </w:t>
      </w:r>
      <w:r w:rsidRPr="001E27ED">
        <w:t>Den installerte versjon må derfor benyttes og redigeres til det aktuelle miljø.</w:t>
      </w:r>
    </w:p>
    <w:p w:rsidR="00E26381" w:rsidRPr="001E27ED" w:rsidRDefault="00E26381" w:rsidP="00E26381">
      <w:pPr>
        <w:pStyle w:val="Overskrift2"/>
      </w:pPr>
      <w:bookmarkStart w:id="28" w:name="_Toc323121787"/>
      <w:r w:rsidRPr="001E27ED">
        <w:t>Fallback rutiner</w:t>
      </w:r>
      <w:bookmarkEnd w:id="28"/>
    </w:p>
    <w:p w:rsidR="00E26381" w:rsidRPr="001E27ED" w:rsidRDefault="00E26381" w:rsidP="00E26381">
      <w:pPr>
        <w:pStyle w:val="Brdtekst"/>
      </w:pPr>
      <w:r w:rsidRPr="001E27ED">
        <w:t>Fallback rutiner defineres i denne sammenheng som nødvendige rutiner for å bringe et system tilbake i den tilstand det hadde før man påbegynte installasjon av en ny versjon, men velger å avslutte denne før installasjon er ferdig eller mislykkes.</w:t>
      </w:r>
    </w:p>
    <w:p w:rsidR="00E26381" w:rsidRPr="001E27ED" w:rsidRDefault="00E26381" w:rsidP="00E26381">
      <w:pPr>
        <w:pStyle w:val="Brdtekst"/>
      </w:pPr>
      <w:r w:rsidRPr="001E27ED">
        <w:t>Det er i utgangspunktet ikke mulig å beskrive eksakte rutiner for hvilke prosedyrer som skal følges i en slik situasjon. Dette henger sammen med at det er avhengig av hva installasjonen inneholdt av endringer, hvor langt man kom i installasjonen osv.</w:t>
      </w:r>
    </w:p>
    <w:p w:rsidR="00E26381" w:rsidRPr="001E27ED" w:rsidRDefault="00E26381" w:rsidP="00E26381">
      <w:pPr>
        <w:pStyle w:val="Brdtekst"/>
      </w:pPr>
      <w:r w:rsidRPr="001E27ED">
        <w:t>Som generelle retningslinjer kan anføres:</w:t>
      </w:r>
    </w:p>
    <w:p w:rsidR="00E26381" w:rsidRPr="001E27ED" w:rsidRDefault="00E26381" w:rsidP="00E26381">
      <w:pPr>
        <w:pStyle w:val="Brdtekst"/>
        <w:rPr>
          <w:b/>
        </w:rPr>
      </w:pPr>
      <w:r w:rsidRPr="001E27ED">
        <w:rPr>
          <w:b/>
        </w:rPr>
        <w:t xml:space="preserve">Ta total </w:t>
      </w:r>
      <w:proofErr w:type="spellStart"/>
      <w:r w:rsidRPr="001E27ED">
        <w:rPr>
          <w:b/>
        </w:rPr>
        <w:t>backup</w:t>
      </w:r>
      <w:proofErr w:type="spellEnd"/>
      <w:r w:rsidRPr="001E27ED">
        <w:rPr>
          <w:b/>
        </w:rPr>
        <w:t xml:space="preserve"> av både applikasjonsserver FØR installasjon påbegyn</w:t>
      </w:r>
      <w:r w:rsidRPr="001E27ED">
        <w:rPr>
          <w:b/>
        </w:rPr>
        <w:softHyphen/>
        <w:t>nes. Dette er omfat</w:t>
      </w:r>
      <w:r w:rsidR="00CD47EE">
        <w:rPr>
          <w:b/>
        </w:rPr>
        <w:softHyphen/>
      </w:r>
      <w:r w:rsidRPr="001E27ED">
        <w:rPr>
          <w:b/>
        </w:rPr>
        <w:t>tende, men vil garantere likhet.</w:t>
      </w:r>
    </w:p>
    <w:p w:rsidR="00E26381" w:rsidRPr="001E27ED" w:rsidRDefault="00E26381" w:rsidP="00E26381">
      <w:pPr>
        <w:pStyle w:val="Brdtekst"/>
      </w:pPr>
      <w:r w:rsidRPr="001E27ED">
        <w:t>Dersom man er villig til å redusere risikoen, så kan følgende retningslinjer følges:</w:t>
      </w:r>
    </w:p>
    <w:p w:rsidR="00E26381" w:rsidRPr="001E27ED" w:rsidRDefault="00E26381" w:rsidP="001C7506">
      <w:pPr>
        <w:pStyle w:val="Brdtekst"/>
      </w:pPr>
      <w:r w:rsidRPr="001E27ED">
        <w:rPr>
          <w:b/>
        </w:rPr>
        <w:t>På applikasjonsserver avinstalleres evt. ny versjon og ”gammel” versjon reinstalleres. Følg installasjonsveiledning. Spesielt mht å ta kopi av konfigurasjonsfil.</w:t>
      </w:r>
    </w:p>
    <w:p w:rsidR="00D55357" w:rsidRPr="001E27ED" w:rsidRDefault="00D55357" w:rsidP="00D55357"/>
    <w:p w:rsidR="00D55357" w:rsidRDefault="00943727" w:rsidP="00943727">
      <w:pPr>
        <w:pStyle w:val="Overskrift1"/>
      </w:pPr>
      <w:bookmarkStart w:id="29" w:name="_Toc323121788"/>
      <w:r>
        <w:lastRenderedPageBreak/>
        <w:t>Konfigurering ved hjelp av barcodes</w:t>
      </w:r>
      <w:bookmarkEnd w:id="29"/>
    </w:p>
    <w:p w:rsidR="00943727" w:rsidRDefault="00943727" w:rsidP="00943727">
      <w:pPr>
        <w:pStyle w:val="Overskrift2"/>
      </w:pPr>
      <w:bookmarkStart w:id="30" w:name="_Toc323121789"/>
      <w:proofErr w:type="spellStart"/>
      <w:r>
        <w:t>Set</w:t>
      </w:r>
      <w:proofErr w:type="spellEnd"/>
      <w:r>
        <w:t xml:space="preserve"> SNAPI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Imaging</w:t>
      </w:r>
      <w:proofErr w:type="spellEnd"/>
      <w:r>
        <w:t xml:space="preserve"> mode</w:t>
      </w:r>
      <w:bookmarkEnd w:id="30"/>
    </w:p>
    <w:p w:rsidR="00D039AE" w:rsidRPr="00D039AE" w:rsidRDefault="00D039AE" w:rsidP="00D039AE">
      <w:pPr>
        <w:pStyle w:val="Brdtekst"/>
      </w:pPr>
      <w:proofErr w:type="spellStart"/>
      <w:r>
        <w:t>Scann</w:t>
      </w:r>
      <w:proofErr w:type="spellEnd"/>
      <w:r>
        <w:t xml:space="preserve"> strekkoden under for å sette skanner i riktig modus til bruk i ImageScan.</w:t>
      </w:r>
    </w:p>
    <w:p w:rsidR="00EC50AB" w:rsidRPr="00943727" w:rsidRDefault="00EC50AB" w:rsidP="00F82809">
      <w:pPr>
        <w:pStyle w:val="Brdtekst"/>
        <w:jc w:val="center"/>
      </w:pPr>
      <w:r>
        <w:rPr>
          <w:noProof/>
          <w:lang w:eastAsia="nb-NO"/>
        </w:rPr>
        <w:drawing>
          <wp:inline distT="0" distB="0" distL="0" distR="0">
            <wp:extent cx="4133215" cy="1660525"/>
            <wp:effectExtent l="19050" t="0" r="635" b="0"/>
            <wp:docPr id="3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66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27" w:rsidRDefault="00943727" w:rsidP="00943727">
      <w:pPr>
        <w:pStyle w:val="Overskrift2"/>
      </w:pPr>
      <w:bookmarkStart w:id="31" w:name="_Toc323121790"/>
      <w:proofErr w:type="spellStart"/>
      <w:r>
        <w:t>Beeper</w:t>
      </w:r>
      <w:proofErr w:type="spellEnd"/>
      <w:r>
        <w:t xml:space="preserve"> </w:t>
      </w:r>
      <w:proofErr w:type="spellStart"/>
      <w:r>
        <w:t>Volume</w:t>
      </w:r>
      <w:bookmarkEnd w:id="31"/>
      <w:proofErr w:type="spellEnd"/>
    </w:p>
    <w:p w:rsidR="00D039AE" w:rsidRPr="00D039AE" w:rsidRDefault="00D039AE" w:rsidP="00D039AE">
      <w:pPr>
        <w:pStyle w:val="Brdtekst"/>
      </w:pPr>
      <w:r>
        <w:t>Skann en av strekkodene under for å sette ønsket lydvolum.</w:t>
      </w:r>
    </w:p>
    <w:p w:rsidR="00EC50AB" w:rsidRDefault="00EC50AB" w:rsidP="00F82809">
      <w:pPr>
        <w:pStyle w:val="Brdtekst"/>
        <w:jc w:val="center"/>
      </w:pPr>
      <w:r>
        <w:rPr>
          <w:noProof/>
          <w:lang w:eastAsia="nb-NO"/>
        </w:rPr>
        <w:drawing>
          <wp:inline distT="0" distB="0" distL="0" distR="0">
            <wp:extent cx="4030980" cy="1550670"/>
            <wp:effectExtent l="19050" t="0" r="7620" b="0"/>
            <wp:docPr id="5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0AB" w:rsidRDefault="00EC50AB" w:rsidP="00F82809">
      <w:pPr>
        <w:pStyle w:val="Brdtekst"/>
        <w:jc w:val="center"/>
      </w:pPr>
      <w:r>
        <w:rPr>
          <w:noProof/>
          <w:lang w:eastAsia="nb-NO"/>
        </w:rPr>
        <w:drawing>
          <wp:inline distT="0" distB="0" distL="0" distR="0">
            <wp:extent cx="3818255" cy="1836420"/>
            <wp:effectExtent l="19050" t="0" r="0" b="0"/>
            <wp:docPr id="6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0AB" w:rsidRPr="00EC50AB" w:rsidRDefault="00EC50AB" w:rsidP="00F82809">
      <w:pPr>
        <w:pStyle w:val="Brdtekst"/>
        <w:jc w:val="center"/>
      </w:pPr>
      <w:r>
        <w:rPr>
          <w:noProof/>
          <w:lang w:eastAsia="nb-NO"/>
        </w:rPr>
        <w:drawing>
          <wp:inline distT="0" distB="0" distL="0" distR="0">
            <wp:extent cx="4418330" cy="1668145"/>
            <wp:effectExtent l="19050" t="0" r="1270" b="0"/>
            <wp:docPr id="8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27" w:rsidRDefault="00943727" w:rsidP="00943727">
      <w:pPr>
        <w:pStyle w:val="Overskrift2"/>
        <w:rPr>
          <w:lang w:val="en-US"/>
        </w:rPr>
      </w:pPr>
      <w:bookmarkStart w:id="32" w:name="_Toc323121791"/>
      <w:r w:rsidRPr="00943727">
        <w:rPr>
          <w:lang w:val="en-US"/>
        </w:rPr>
        <w:lastRenderedPageBreak/>
        <w:t>Beeper Tone</w:t>
      </w:r>
      <w:bookmarkEnd w:id="32"/>
    </w:p>
    <w:p w:rsidR="00D039AE" w:rsidRPr="00D039AE" w:rsidRDefault="00D039AE" w:rsidP="00D039AE">
      <w:pPr>
        <w:pStyle w:val="Brdtekst"/>
      </w:pPr>
      <w:r w:rsidRPr="00D039AE">
        <w:t>Skann en av strekkodene under for å sette</w:t>
      </w:r>
      <w:r>
        <w:t xml:space="preserve"> ønsket tonenivå.</w:t>
      </w:r>
    </w:p>
    <w:p w:rsidR="00EC50AB" w:rsidRDefault="00EC50AB" w:rsidP="00F82809">
      <w:pPr>
        <w:pStyle w:val="Brdtekst"/>
        <w:jc w:val="center"/>
        <w:rPr>
          <w:lang w:val="en-US"/>
        </w:rPr>
      </w:pPr>
      <w:r>
        <w:rPr>
          <w:noProof/>
          <w:lang w:eastAsia="nb-NO"/>
        </w:rPr>
        <w:drawing>
          <wp:inline distT="0" distB="0" distL="0" distR="0">
            <wp:extent cx="4096385" cy="1631315"/>
            <wp:effectExtent l="19050" t="0" r="0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0AB" w:rsidRDefault="00EC50AB" w:rsidP="00F82809">
      <w:pPr>
        <w:pStyle w:val="Brdtekst"/>
        <w:jc w:val="center"/>
        <w:rPr>
          <w:lang w:val="en-US"/>
        </w:rPr>
      </w:pPr>
      <w:r>
        <w:rPr>
          <w:noProof/>
          <w:lang w:eastAsia="nb-NO"/>
        </w:rPr>
        <w:drawing>
          <wp:inline distT="0" distB="0" distL="0" distR="0">
            <wp:extent cx="3460115" cy="2011680"/>
            <wp:effectExtent l="19050" t="0" r="6985" b="0"/>
            <wp:docPr id="9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0AB" w:rsidRPr="00EC50AB" w:rsidRDefault="00EC50AB" w:rsidP="00F82809">
      <w:pPr>
        <w:pStyle w:val="Brdtekst"/>
        <w:jc w:val="center"/>
        <w:rPr>
          <w:lang w:val="en-US"/>
        </w:rPr>
      </w:pPr>
      <w:r>
        <w:rPr>
          <w:noProof/>
          <w:lang w:eastAsia="nb-NO"/>
        </w:rPr>
        <w:drawing>
          <wp:inline distT="0" distB="0" distL="0" distR="0">
            <wp:extent cx="3935730" cy="1880235"/>
            <wp:effectExtent l="19050" t="0" r="7620" b="0"/>
            <wp:docPr id="14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27" w:rsidRDefault="00943727" w:rsidP="00943727">
      <w:pPr>
        <w:pStyle w:val="Overskrift2"/>
        <w:rPr>
          <w:lang w:val="en-US"/>
        </w:rPr>
      </w:pPr>
      <w:bookmarkStart w:id="33" w:name="_Toc323121792"/>
      <w:r w:rsidRPr="00943727">
        <w:rPr>
          <w:lang w:val="en-US"/>
        </w:rPr>
        <w:t xml:space="preserve">Beep </w:t>
      </w:r>
      <w:r>
        <w:rPr>
          <w:lang w:val="en-US"/>
        </w:rPr>
        <w:t>after</w:t>
      </w:r>
      <w:r w:rsidRPr="00943727">
        <w:rPr>
          <w:lang w:val="en-US"/>
        </w:rPr>
        <w:t xml:space="preserve"> good Decode</w:t>
      </w:r>
      <w:bookmarkEnd w:id="33"/>
    </w:p>
    <w:p w:rsidR="00D039AE" w:rsidRPr="00D039AE" w:rsidRDefault="00D039AE" w:rsidP="00D039AE">
      <w:pPr>
        <w:pStyle w:val="Brdtekst"/>
      </w:pPr>
      <w:r w:rsidRPr="00D039AE">
        <w:t>Skann en av strekkodene under for å sette</w:t>
      </w:r>
      <w:r>
        <w:t xml:space="preserve"> ønsket reaksjon etter en vellykket skanning</w:t>
      </w:r>
    </w:p>
    <w:p w:rsidR="00EC50AB" w:rsidRDefault="00EC50AB" w:rsidP="00F82809">
      <w:pPr>
        <w:pStyle w:val="Brdtekst"/>
        <w:jc w:val="center"/>
        <w:rPr>
          <w:lang w:val="en-US"/>
        </w:rPr>
      </w:pPr>
      <w:r>
        <w:rPr>
          <w:noProof/>
          <w:lang w:eastAsia="nb-NO"/>
        </w:rPr>
        <w:lastRenderedPageBreak/>
        <w:drawing>
          <wp:inline distT="0" distB="0" distL="0" distR="0">
            <wp:extent cx="4125595" cy="1894840"/>
            <wp:effectExtent l="19050" t="0" r="8255" b="0"/>
            <wp:docPr id="25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D5" w:rsidRDefault="00EC50AB" w:rsidP="00F302D5">
      <w:pPr>
        <w:pStyle w:val="Brdtekst"/>
        <w:jc w:val="center"/>
        <w:rPr>
          <w:lang w:val="en-US"/>
        </w:rPr>
      </w:pPr>
      <w:r>
        <w:rPr>
          <w:noProof/>
          <w:lang w:eastAsia="nb-NO"/>
        </w:rPr>
        <w:drawing>
          <wp:inline distT="0" distB="0" distL="0" distR="0">
            <wp:extent cx="3584575" cy="2143125"/>
            <wp:effectExtent l="19050" t="0" r="0" b="0"/>
            <wp:docPr id="30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27" w:rsidRDefault="00943727" w:rsidP="00943727">
      <w:pPr>
        <w:pStyle w:val="Brdtekst"/>
        <w:rPr>
          <w:lang w:val="en-US"/>
        </w:rPr>
      </w:pPr>
    </w:p>
    <w:p w:rsidR="00F302D5" w:rsidRPr="00943727" w:rsidRDefault="00F302D5" w:rsidP="00943727">
      <w:pPr>
        <w:pStyle w:val="Brdtekst"/>
        <w:rPr>
          <w:lang w:val="en-US"/>
        </w:rPr>
        <w:sectPr w:rsidR="00F302D5" w:rsidRPr="00943727" w:rsidSect="0048650E">
          <w:headerReference w:type="default" r:id="rId45"/>
          <w:footerReference w:type="default" r:id="rId46"/>
          <w:headerReference w:type="first" r:id="rId47"/>
          <w:footerReference w:type="first" r:id="rId48"/>
          <w:pgSz w:w="11906" w:h="16838" w:code="9"/>
          <w:pgMar w:top="1440" w:right="1797" w:bottom="1440" w:left="1797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p w:rsidR="00E22A9C" w:rsidRPr="001E27ED" w:rsidRDefault="00E22A9C" w:rsidP="008D069F">
      <w:pPr>
        <w:pStyle w:val="Overskrift1"/>
      </w:pPr>
      <w:bookmarkStart w:id="34" w:name="_Toc323121793"/>
      <w:r w:rsidRPr="001E27ED">
        <w:lastRenderedPageBreak/>
        <w:t>Applikasjonskonfigurering</w:t>
      </w:r>
      <w:bookmarkEnd w:id="34"/>
    </w:p>
    <w:p w:rsidR="00387C4B" w:rsidRPr="001E27ED" w:rsidRDefault="00BF13EE" w:rsidP="008D069F">
      <w:pPr>
        <w:pStyle w:val="Overskrift2"/>
      </w:pPr>
      <w:bookmarkStart w:id="35" w:name="_Toc323121794"/>
      <w:r w:rsidRPr="001E27ED">
        <w:t>Konfigurering av applikasjon</w:t>
      </w:r>
      <w:bookmarkEnd w:id="35"/>
    </w:p>
    <w:p w:rsidR="00E26381" w:rsidRPr="001E27ED" w:rsidRDefault="00E26381" w:rsidP="00E26381">
      <w:pPr>
        <w:pStyle w:val="Brdtekst"/>
      </w:pPr>
      <w:r w:rsidRPr="001E27ED">
        <w:t>ImageScan applikasjonen benytter to konfigurasjonsfiler:</w:t>
      </w:r>
    </w:p>
    <w:p w:rsidR="00E26381" w:rsidRPr="001E27ED" w:rsidRDefault="00E26381" w:rsidP="00E26381">
      <w:pPr>
        <w:pStyle w:val="Brdtekst"/>
        <w:numPr>
          <w:ilvl w:val="0"/>
          <w:numId w:val="40"/>
        </w:numPr>
      </w:pPr>
      <w:proofErr w:type="spellStart"/>
      <w:r w:rsidRPr="001E27ED">
        <w:t>ImageScan.exe.config</w:t>
      </w:r>
      <w:proofErr w:type="spellEnd"/>
    </w:p>
    <w:p w:rsidR="00E26381" w:rsidRPr="001E27ED" w:rsidRDefault="00E26381" w:rsidP="00E26381">
      <w:pPr>
        <w:pStyle w:val="Brdtekst"/>
        <w:numPr>
          <w:ilvl w:val="0"/>
          <w:numId w:val="40"/>
        </w:numPr>
      </w:pPr>
      <w:r w:rsidRPr="001E27ED">
        <w:t xml:space="preserve">ImageScan.ini </w:t>
      </w:r>
    </w:p>
    <w:p w:rsidR="00387C4B" w:rsidRPr="001E27ED" w:rsidRDefault="00E26381" w:rsidP="00E26381">
      <w:pPr>
        <w:pStyle w:val="Brdtekst"/>
      </w:pPr>
      <w:proofErr w:type="spellStart"/>
      <w:r w:rsidRPr="001E27ED">
        <w:rPr>
          <w:b/>
        </w:rPr>
        <w:t>ImageScan.exe.config</w:t>
      </w:r>
      <w:proofErr w:type="spellEnd"/>
      <w:r w:rsidRPr="001E27ED">
        <w:t xml:space="preserve"> ligger i installasjonskatalogen, og inneholder innstillinger som ikke endres så ofte (se egen tabell). Dersom applikasjonen er installert til katalogen </w:t>
      </w:r>
      <w:proofErr w:type="spellStart"/>
      <w:r w:rsidRPr="001E27ED">
        <w:t>ProgramFiles</w:t>
      </w:r>
      <w:proofErr w:type="spellEnd"/>
      <w:r w:rsidRPr="001E27ED">
        <w:t>, må du ha administrator rettigheter for å kunne endre i den.</w:t>
      </w:r>
    </w:p>
    <w:p w:rsidR="00E26381" w:rsidRPr="001E27ED" w:rsidRDefault="00E26381" w:rsidP="00E26381">
      <w:pPr>
        <w:pStyle w:val="Brdtekst"/>
      </w:pPr>
      <w:r w:rsidRPr="001E27ED">
        <w:rPr>
          <w:b/>
        </w:rPr>
        <w:t>ImageScan.ini</w:t>
      </w:r>
      <w:r w:rsidRPr="001E27ED">
        <w:t xml:space="preserve"> inneholder sist brukte løpenummer, og kan plasseres hvor som helst</w:t>
      </w:r>
    </w:p>
    <w:p w:rsidR="00947ECE" w:rsidRPr="001E27ED" w:rsidRDefault="00947ECE" w:rsidP="00947ECE">
      <w:r w:rsidRPr="001E27ED">
        <w:t xml:space="preserve">Filen </w:t>
      </w:r>
      <w:proofErr w:type="spellStart"/>
      <w:r w:rsidRPr="001E27ED">
        <w:t>ImageScan.exe.config</w:t>
      </w:r>
      <w:proofErr w:type="spellEnd"/>
      <w:r w:rsidRPr="001E27ED">
        <w:t xml:space="preserve"> er et XML dokument inndelt i seksjoner. I seksjonen </w:t>
      </w:r>
      <w:r w:rsidRPr="001E27ED">
        <w:rPr>
          <w:rFonts w:ascii="Consolas" w:hAnsi="Consolas" w:cs="Consolas"/>
          <w:color w:val="0000FF"/>
          <w:szCs w:val="16"/>
          <w:lang w:eastAsia="nb-NO"/>
        </w:rPr>
        <w:t>&lt;</w:t>
      </w:r>
      <w:proofErr w:type="spellStart"/>
      <w:r w:rsidRPr="001E27ED">
        <w:rPr>
          <w:rFonts w:ascii="Consolas" w:hAnsi="Consolas" w:cs="Consolas"/>
          <w:color w:val="A31515"/>
          <w:szCs w:val="16"/>
          <w:lang w:eastAsia="nb-NO"/>
        </w:rPr>
        <w:t>appSettings</w:t>
      </w:r>
      <w:proofErr w:type="spellEnd"/>
      <w:r w:rsidRPr="001E27ED">
        <w:rPr>
          <w:rFonts w:ascii="Consolas" w:hAnsi="Consolas" w:cs="Consolas"/>
          <w:color w:val="0000FF"/>
          <w:szCs w:val="16"/>
          <w:lang w:eastAsia="nb-NO"/>
        </w:rPr>
        <w:t>&gt;</w:t>
      </w:r>
      <w:r w:rsidRPr="001E27ED">
        <w:rPr>
          <w:color w:val="0000FF"/>
          <w:sz w:val="15"/>
          <w:szCs w:val="15"/>
          <w:lang w:eastAsia="nb-NO"/>
        </w:rPr>
        <w:t xml:space="preserve"> </w:t>
      </w:r>
      <w:r w:rsidRPr="001E27ED">
        <w:t>ligger en del innstillinger som har følgende betydning:</w:t>
      </w:r>
    </w:p>
    <w:p w:rsidR="00E26381" w:rsidRPr="001E27ED" w:rsidRDefault="00E26381" w:rsidP="00E26381">
      <w:pPr>
        <w:pStyle w:val="Brdtekst"/>
      </w:pPr>
    </w:p>
    <w:tbl>
      <w:tblPr>
        <w:tblStyle w:val="Tabellrutenett"/>
        <w:tblW w:w="14378" w:type="dxa"/>
        <w:tblLayout w:type="fixed"/>
        <w:tblLook w:val="04A0"/>
      </w:tblPr>
      <w:tblGrid>
        <w:gridCol w:w="2518"/>
        <w:gridCol w:w="5103"/>
        <w:gridCol w:w="6757"/>
      </w:tblGrid>
      <w:tr w:rsidR="006C583A" w:rsidRPr="001E27ED" w:rsidTr="00444067">
        <w:tc>
          <w:tcPr>
            <w:tcW w:w="2518" w:type="dxa"/>
            <w:shd w:val="clear" w:color="auto" w:fill="FFFF99"/>
          </w:tcPr>
          <w:p w:rsidR="006C583A" w:rsidRPr="001E27ED" w:rsidRDefault="006C583A" w:rsidP="00EC2E4B">
            <w:pPr>
              <w:pStyle w:val="Brdtekst"/>
              <w:rPr>
                <w:b/>
              </w:rPr>
            </w:pPr>
            <w:r w:rsidRPr="001E27ED">
              <w:rPr>
                <w:b/>
              </w:rPr>
              <w:t>Navn</w:t>
            </w:r>
          </w:p>
        </w:tc>
        <w:tc>
          <w:tcPr>
            <w:tcW w:w="5103" w:type="dxa"/>
            <w:shd w:val="clear" w:color="auto" w:fill="FFFF99"/>
          </w:tcPr>
          <w:p w:rsidR="006C583A" w:rsidRPr="001E27ED" w:rsidRDefault="006C583A" w:rsidP="00EC2E4B">
            <w:pPr>
              <w:pStyle w:val="Brdtekst"/>
              <w:rPr>
                <w:b/>
              </w:rPr>
            </w:pPr>
            <w:r w:rsidRPr="001E27ED">
              <w:rPr>
                <w:b/>
              </w:rPr>
              <w:t>Verdi</w:t>
            </w:r>
          </w:p>
        </w:tc>
        <w:tc>
          <w:tcPr>
            <w:tcW w:w="6757" w:type="dxa"/>
            <w:shd w:val="clear" w:color="auto" w:fill="FFFF99"/>
          </w:tcPr>
          <w:p w:rsidR="006C583A" w:rsidRPr="001E27ED" w:rsidRDefault="006C583A" w:rsidP="00EC2E4B">
            <w:pPr>
              <w:pStyle w:val="Brdtekst"/>
              <w:rPr>
                <w:b/>
              </w:rPr>
            </w:pPr>
            <w:r w:rsidRPr="001E27ED">
              <w:rPr>
                <w:b/>
              </w:rPr>
              <w:t>Betydning</w:t>
            </w:r>
          </w:p>
        </w:tc>
      </w:tr>
      <w:tr w:rsidR="006C583A" w:rsidRPr="001E27ED" w:rsidTr="00444067">
        <w:tc>
          <w:tcPr>
            <w:tcW w:w="2518" w:type="dxa"/>
          </w:tcPr>
          <w:p w:rsidR="006C583A" w:rsidRPr="001E27ED" w:rsidRDefault="00947ECE" w:rsidP="0040456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Cs w:val="16"/>
                <w:lang w:eastAsia="nb-NO"/>
              </w:rPr>
            </w:pPr>
            <w:proofErr w:type="spellStart"/>
            <w:r w:rsidRPr="00C3364C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ApplicationIniFile</w:t>
            </w:r>
            <w:proofErr w:type="spellEnd"/>
          </w:p>
        </w:tc>
        <w:tc>
          <w:tcPr>
            <w:tcW w:w="5103" w:type="dxa"/>
          </w:tcPr>
          <w:p w:rsidR="006C583A" w:rsidRPr="008D069F" w:rsidRDefault="00947ECE" w:rsidP="00EC2E4B">
            <w:pPr>
              <w:pStyle w:val="Brdtekst"/>
              <w:rPr>
                <w:lang w:val="en-US"/>
              </w:rPr>
            </w:pPr>
            <w:r w:rsidRPr="008D069F">
              <w:rPr>
                <w:rFonts w:ascii="Consolas" w:hAnsi="Consolas" w:cs="Consolas"/>
                <w:color w:val="0000FF"/>
                <w:sz w:val="15"/>
                <w:szCs w:val="15"/>
                <w:lang w:val="en-US" w:eastAsia="nb-NO"/>
              </w:rPr>
              <w:t>C:\Users\Public\ImageScan\ImageScan.ini</w:t>
            </w:r>
          </w:p>
        </w:tc>
        <w:tc>
          <w:tcPr>
            <w:tcW w:w="6757" w:type="dxa"/>
          </w:tcPr>
          <w:p w:rsidR="006C583A" w:rsidRPr="001E27ED" w:rsidRDefault="00444067" w:rsidP="00EC2E4B">
            <w:pPr>
              <w:pStyle w:val="Brdtekst"/>
            </w:pPr>
            <w:r w:rsidRPr="001E27ED">
              <w:t xml:space="preserve">Angir sti og navn på </w:t>
            </w:r>
            <w:proofErr w:type="spellStart"/>
            <w:r w:rsidRPr="001E27ED">
              <w:t>ImageScan’s</w:t>
            </w:r>
            <w:proofErr w:type="spellEnd"/>
            <w:r w:rsidRPr="001E27ED">
              <w:t xml:space="preserve"> </w:t>
            </w:r>
            <w:proofErr w:type="spellStart"/>
            <w:r w:rsidRPr="001E27ED">
              <w:t>ini</w:t>
            </w:r>
            <w:proofErr w:type="spellEnd"/>
            <w:r w:rsidRPr="001E27ED">
              <w:t xml:space="preserve"> fil. Se egen tabell for innhold.</w:t>
            </w:r>
          </w:p>
        </w:tc>
      </w:tr>
      <w:tr w:rsidR="00947ECE" w:rsidRPr="001E27ED" w:rsidTr="00444067">
        <w:tc>
          <w:tcPr>
            <w:tcW w:w="2518" w:type="dxa"/>
          </w:tcPr>
          <w:p w:rsidR="00947ECE" w:rsidRPr="001E27ED" w:rsidRDefault="00947ECE" w:rsidP="0040456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Cs w:val="16"/>
                <w:lang w:eastAsia="nb-NO"/>
              </w:rPr>
            </w:pPr>
            <w:proofErr w:type="spellStart"/>
            <w:r w:rsidRPr="00C3364C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ExportCatalog</w:t>
            </w:r>
            <w:proofErr w:type="spellEnd"/>
          </w:p>
        </w:tc>
        <w:tc>
          <w:tcPr>
            <w:tcW w:w="5103" w:type="dxa"/>
          </w:tcPr>
          <w:p w:rsidR="00947ECE" w:rsidRPr="008D069F" w:rsidRDefault="00947ECE" w:rsidP="00947ECE">
            <w:pPr>
              <w:pStyle w:val="Brdtekst"/>
              <w:rPr>
                <w:rFonts w:ascii="Consolas" w:hAnsi="Consolas" w:cs="Consolas"/>
                <w:color w:val="008000"/>
                <w:sz w:val="15"/>
                <w:szCs w:val="15"/>
                <w:lang w:val="en-US" w:eastAsia="nb-NO"/>
              </w:rPr>
            </w:pPr>
            <w:r w:rsidRPr="008D069F">
              <w:rPr>
                <w:rFonts w:ascii="Consolas" w:hAnsi="Consolas" w:cs="Consolas"/>
                <w:color w:val="0000FF"/>
                <w:sz w:val="15"/>
                <w:szCs w:val="15"/>
                <w:lang w:val="en-US" w:eastAsia="nb-NO"/>
              </w:rPr>
              <w:t>C:\Users\Public\ImageScan\Exported\</w:t>
            </w:r>
          </w:p>
          <w:p w:rsidR="00947ECE" w:rsidRPr="001E27ED" w:rsidRDefault="00947ECE" w:rsidP="00947ECE">
            <w:pPr>
              <w:pStyle w:val="Brdtekst"/>
            </w:pPr>
            <w:r w:rsidRPr="00C3364C">
              <w:rPr>
                <w:rFonts w:ascii="Consolas" w:hAnsi="Consolas" w:cs="Consolas"/>
                <w:color w:val="008000"/>
                <w:sz w:val="15"/>
                <w:szCs w:val="15"/>
                <w:lang w:eastAsia="nb-NO"/>
              </w:rPr>
              <w:t>\\ntfelles.ad.ergogroup.no\felles\Midlertidig\fros\ImageScan\Exported\</w:t>
            </w:r>
          </w:p>
        </w:tc>
        <w:tc>
          <w:tcPr>
            <w:tcW w:w="6757" w:type="dxa"/>
          </w:tcPr>
          <w:p w:rsidR="00947ECE" w:rsidRPr="001E27ED" w:rsidRDefault="00444067" w:rsidP="00EC2E4B">
            <w:pPr>
              <w:pStyle w:val="Brdtekst"/>
            </w:pPr>
            <w:r w:rsidRPr="001E27ED">
              <w:t>Angir katalog til de dokumenter ImageScan produserer. Katalog kan angis ved hjelp av ”drive letter” (C:\) eller som UNC katalog.</w:t>
            </w:r>
          </w:p>
          <w:p w:rsidR="00444067" w:rsidRPr="008D069F" w:rsidRDefault="00444067" w:rsidP="00EC2E4B">
            <w:pPr>
              <w:pStyle w:val="Brdtekst"/>
              <w:rPr>
                <w:lang w:val="en-US"/>
              </w:rPr>
            </w:pPr>
            <w:proofErr w:type="spellStart"/>
            <w:r w:rsidRPr="008D069F">
              <w:rPr>
                <w:lang w:val="en-US"/>
              </w:rPr>
              <w:t>Eksempler</w:t>
            </w:r>
            <w:proofErr w:type="spellEnd"/>
            <w:r w:rsidRPr="008D069F">
              <w:rPr>
                <w:lang w:val="en-US"/>
              </w:rPr>
              <w:t>:</w:t>
            </w:r>
          </w:p>
          <w:p w:rsidR="00444067" w:rsidRPr="008D069F" w:rsidRDefault="008E549B" w:rsidP="00EC2E4B">
            <w:pPr>
              <w:pStyle w:val="Brdtekst"/>
              <w:rPr>
                <w:lang w:val="en-US"/>
              </w:rPr>
            </w:pPr>
            <w:r w:rsidRPr="008D069F">
              <w:rPr>
                <w:lang w:val="en-US"/>
              </w:rPr>
              <w:t>C:\Users\Public\ImageScan\Exported\</w:t>
            </w:r>
          </w:p>
          <w:p w:rsidR="008E549B" w:rsidRPr="001E27ED" w:rsidRDefault="008E549B" w:rsidP="00EC2E4B">
            <w:pPr>
              <w:pStyle w:val="Brdtekst"/>
            </w:pPr>
            <w:r w:rsidRPr="001E27ED">
              <w:t>\\ntfelles.ad.ergogroup.no\felles\Midlertidig\fros\ImageScan\Exported\</w:t>
            </w:r>
          </w:p>
        </w:tc>
      </w:tr>
      <w:tr w:rsidR="00947ECE" w:rsidRPr="001E27ED" w:rsidTr="00444067">
        <w:tc>
          <w:tcPr>
            <w:tcW w:w="2518" w:type="dxa"/>
          </w:tcPr>
          <w:p w:rsidR="00947ECE" w:rsidRPr="001E27ED" w:rsidRDefault="00947ECE" w:rsidP="0040456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Cs w:val="16"/>
                <w:lang w:eastAsia="nb-NO"/>
              </w:rPr>
            </w:pPr>
            <w:proofErr w:type="spellStart"/>
            <w:r w:rsidRPr="00C3364C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TemporaryImageStore</w:t>
            </w:r>
            <w:proofErr w:type="spellEnd"/>
          </w:p>
        </w:tc>
        <w:tc>
          <w:tcPr>
            <w:tcW w:w="5103" w:type="dxa"/>
          </w:tcPr>
          <w:p w:rsidR="00947ECE" w:rsidRPr="008D069F" w:rsidRDefault="00947ECE" w:rsidP="00EC2E4B">
            <w:pPr>
              <w:pStyle w:val="Brdtekst"/>
              <w:rPr>
                <w:lang w:val="en-US"/>
              </w:rPr>
            </w:pPr>
            <w:r w:rsidRPr="008D069F">
              <w:rPr>
                <w:rFonts w:ascii="Consolas" w:hAnsi="Consolas" w:cs="Consolas"/>
                <w:color w:val="0000FF"/>
                <w:sz w:val="15"/>
                <w:szCs w:val="15"/>
                <w:lang w:val="en-US" w:eastAsia="nb-NO"/>
              </w:rPr>
              <w:t>C:\Users\Public\ImageScan\Temporary\</w:t>
            </w:r>
          </w:p>
        </w:tc>
        <w:tc>
          <w:tcPr>
            <w:tcW w:w="6757" w:type="dxa"/>
          </w:tcPr>
          <w:p w:rsidR="00947ECE" w:rsidRPr="001E27ED" w:rsidRDefault="008E549B" w:rsidP="00EC2E4B">
            <w:pPr>
              <w:pStyle w:val="Brdtekst"/>
            </w:pPr>
            <w:r w:rsidRPr="001E27ED">
              <w:t xml:space="preserve">Denne katalogen benyttes for midlertidig lagring av </w:t>
            </w:r>
            <w:proofErr w:type="spellStart"/>
            <w:r w:rsidRPr="001E27ED">
              <w:t>scannede</w:t>
            </w:r>
            <w:proofErr w:type="spellEnd"/>
            <w:r w:rsidRPr="001E27ED">
              <w:t xml:space="preserve"> bilder før de blir lagt inn som del av et PDF dokument. Normalt vil denne katalogen være tom da applikasjonen sletter filene etter at de er lagt inn.</w:t>
            </w:r>
          </w:p>
        </w:tc>
      </w:tr>
    </w:tbl>
    <w:p w:rsidR="00BF13EE" w:rsidRPr="001E27ED" w:rsidRDefault="00BF13EE" w:rsidP="008D069F">
      <w:pPr>
        <w:pStyle w:val="Overskrift2"/>
      </w:pPr>
      <w:bookmarkStart w:id="36" w:name="_Toc323121795"/>
      <w:bookmarkEnd w:id="6"/>
      <w:r w:rsidRPr="001E27ED">
        <w:t>Konfigurering av logging</w:t>
      </w:r>
      <w:bookmarkEnd w:id="36"/>
    </w:p>
    <w:p w:rsidR="00BF13EE" w:rsidRPr="001E27ED" w:rsidRDefault="00BF13EE" w:rsidP="00BF13EE">
      <w:pPr>
        <w:pStyle w:val="Brdtekst"/>
      </w:pPr>
      <w:r w:rsidRPr="001E27ED">
        <w:t>ImageScan har innebygde muligheter for å logge egen virksomhet. Denne skal normalt bare brukes i situasjoner hvor man mistenker feil. Konfigurering av logging ligger på samme sted som applikasjonskonfigureringen.</w:t>
      </w:r>
    </w:p>
    <w:p w:rsidR="00461CEC" w:rsidRPr="001E27ED" w:rsidRDefault="00461CEC" w:rsidP="00BF13EE">
      <w:pPr>
        <w:pStyle w:val="Brdtekst"/>
      </w:pPr>
      <w:r w:rsidRPr="001E27ED">
        <w:t xml:space="preserve">ImageScan kan produsere tre forskjellige loggfiler. Det produseres en loggfil pr dag. </w:t>
      </w:r>
      <w:proofErr w:type="gramStart"/>
      <w:r w:rsidRPr="001E27ED">
        <w:t>Navnene på disse er som angitt hvor ’</w:t>
      </w:r>
      <w:proofErr w:type="spellStart"/>
      <w:r w:rsidRPr="001E27ED">
        <w:t>ååååmmdd</w:t>
      </w:r>
      <w:proofErr w:type="spellEnd"/>
      <w:r w:rsidRPr="001E27ED">
        <w:t>’</w:t>
      </w:r>
      <w:proofErr w:type="gramEnd"/>
      <w:r w:rsidRPr="001E27ED">
        <w:t xml:space="preserve"> angir </w:t>
      </w:r>
      <w:proofErr w:type="spellStart"/>
      <w:r w:rsidRPr="001E27ED">
        <w:t>år-måned-dag</w:t>
      </w:r>
      <w:proofErr w:type="spellEnd"/>
      <w:r w:rsidRPr="001E27ED">
        <w:t>.</w:t>
      </w:r>
    </w:p>
    <w:p w:rsidR="00461CEC" w:rsidRPr="001E27ED" w:rsidRDefault="00461CEC" w:rsidP="00461CEC">
      <w:pPr>
        <w:pStyle w:val="Brdtekst"/>
        <w:numPr>
          <w:ilvl w:val="0"/>
          <w:numId w:val="41"/>
        </w:numPr>
      </w:pPr>
      <w:r w:rsidRPr="001E27ED">
        <w:t>ImageScan_ ååååmmdd.txt inneholder logginformasjon knyttet til selve ImageScan programmet.</w:t>
      </w:r>
    </w:p>
    <w:p w:rsidR="00461CEC" w:rsidRPr="001E27ED" w:rsidRDefault="00461CEC" w:rsidP="00461CEC">
      <w:pPr>
        <w:pStyle w:val="Brdtekst"/>
        <w:numPr>
          <w:ilvl w:val="0"/>
          <w:numId w:val="41"/>
        </w:numPr>
      </w:pPr>
      <w:proofErr w:type="spellStart"/>
      <w:r w:rsidRPr="001E27ED">
        <w:lastRenderedPageBreak/>
        <w:t>ScannerLogic</w:t>
      </w:r>
      <w:proofErr w:type="spellEnd"/>
      <w:r w:rsidRPr="001E27ED">
        <w:t xml:space="preserve">_ ååååmmdd.txt inneholder logginformasjon knyttet til </w:t>
      </w:r>
      <w:proofErr w:type="spellStart"/>
      <w:r w:rsidRPr="001E27ED">
        <w:t>scanning</w:t>
      </w:r>
      <w:proofErr w:type="spellEnd"/>
      <w:r w:rsidRPr="001E27ED">
        <w:t>.</w:t>
      </w:r>
    </w:p>
    <w:p w:rsidR="00461CEC" w:rsidRPr="001E27ED" w:rsidRDefault="00461CEC" w:rsidP="00461CEC">
      <w:pPr>
        <w:pStyle w:val="Brdtekst"/>
        <w:numPr>
          <w:ilvl w:val="0"/>
          <w:numId w:val="41"/>
        </w:numPr>
      </w:pPr>
      <w:r w:rsidRPr="001E27ED">
        <w:t>DocumentCreator_ååååmmdd.txt inneholder logginformasjon knyttet til produksjon av dokumenter</w:t>
      </w:r>
    </w:p>
    <w:p w:rsidR="00002A06" w:rsidRPr="001E27ED" w:rsidRDefault="00002A06" w:rsidP="00002A06">
      <w:pPr>
        <w:pStyle w:val="Brdtekst"/>
      </w:pPr>
      <w:r w:rsidRPr="001E27ED">
        <w:t>Konfigurering av logging ser slik ut:</w:t>
      </w:r>
    </w:p>
    <w:tbl>
      <w:tblPr>
        <w:tblStyle w:val="Tabellrutenett"/>
        <w:tblW w:w="14290" w:type="dxa"/>
        <w:tblLayout w:type="fixed"/>
        <w:tblLook w:val="04A0"/>
      </w:tblPr>
      <w:tblGrid>
        <w:gridCol w:w="4423"/>
        <w:gridCol w:w="3535"/>
        <w:gridCol w:w="6332"/>
      </w:tblGrid>
      <w:tr w:rsidR="00002A06" w:rsidRPr="001E27ED" w:rsidTr="00514D62">
        <w:tc>
          <w:tcPr>
            <w:tcW w:w="4423" w:type="dxa"/>
            <w:tcBorders>
              <w:bottom w:val="single" w:sz="4" w:space="0" w:color="auto"/>
            </w:tcBorders>
            <w:shd w:val="clear" w:color="auto" w:fill="FFFF99"/>
          </w:tcPr>
          <w:p w:rsidR="00002A06" w:rsidRPr="001E27ED" w:rsidRDefault="00002A06" w:rsidP="00002A06">
            <w:pPr>
              <w:pStyle w:val="Brdtekst"/>
              <w:rPr>
                <w:b/>
              </w:rPr>
            </w:pPr>
            <w:r w:rsidRPr="001E27ED">
              <w:rPr>
                <w:b/>
              </w:rPr>
              <w:t>Navn</w:t>
            </w:r>
          </w:p>
        </w:tc>
        <w:tc>
          <w:tcPr>
            <w:tcW w:w="3535" w:type="dxa"/>
            <w:tcBorders>
              <w:bottom w:val="single" w:sz="4" w:space="0" w:color="auto"/>
            </w:tcBorders>
            <w:shd w:val="clear" w:color="auto" w:fill="FFFF99"/>
          </w:tcPr>
          <w:p w:rsidR="00002A06" w:rsidRPr="001E27ED" w:rsidRDefault="00002A06" w:rsidP="00002A06">
            <w:pPr>
              <w:pStyle w:val="Brdtekst"/>
              <w:rPr>
                <w:b/>
              </w:rPr>
            </w:pPr>
            <w:r w:rsidRPr="001E27ED">
              <w:rPr>
                <w:b/>
              </w:rPr>
              <w:t>Verdi</w:t>
            </w:r>
          </w:p>
        </w:tc>
        <w:tc>
          <w:tcPr>
            <w:tcW w:w="6332" w:type="dxa"/>
            <w:tcBorders>
              <w:bottom w:val="single" w:sz="4" w:space="0" w:color="auto"/>
            </w:tcBorders>
            <w:shd w:val="clear" w:color="auto" w:fill="FFFF99"/>
          </w:tcPr>
          <w:p w:rsidR="00002A06" w:rsidRPr="001E27ED" w:rsidRDefault="00002A06" w:rsidP="00002A06">
            <w:pPr>
              <w:pStyle w:val="Brdtekst"/>
              <w:rPr>
                <w:b/>
              </w:rPr>
            </w:pPr>
            <w:r w:rsidRPr="001E27ED">
              <w:rPr>
                <w:b/>
              </w:rPr>
              <w:t>Betydning</w:t>
            </w:r>
          </w:p>
        </w:tc>
      </w:tr>
      <w:tr w:rsidR="00DB5B58" w:rsidRPr="001E27ED" w:rsidTr="00514D62">
        <w:tc>
          <w:tcPr>
            <w:tcW w:w="14290" w:type="dxa"/>
            <w:gridSpan w:val="3"/>
            <w:shd w:val="clear" w:color="auto" w:fill="FFFFCC"/>
          </w:tcPr>
          <w:p w:rsidR="00DB5B58" w:rsidRPr="001E27ED" w:rsidRDefault="00DB5B58" w:rsidP="00DB5B58">
            <w:pPr>
              <w:rPr>
                <w:b/>
                <w:lang w:eastAsia="nb-NO"/>
              </w:rPr>
            </w:pPr>
          </w:p>
          <w:p w:rsidR="00DB5B58" w:rsidRPr="001E27ED" w:rsidRDefault="00DB5B58" w:rsidP="00DB5B58">
            <w:pPr>
              <w:rPr>
                <w:b/>
                <w:lang w:eastAsia="nb-NO"/>
              </w:rPr>
            </w:pPr>
            <w:r w:rsidRPr="001E27ED">
              <w:rPr>
                <w:b/>
                <w:lang w:eastAsia="nb-NO"/>
              </w:rPr>
              <w:t>Innstillinger for logging av</w:t>
            </w:r>
            <w:r w:rsidR="00514D62">
              <w:rPr>
                <w:b/>
                <w:lang w:eastAsia="nb-NO"/>
              </w:rPr>
              <w:t xml:space="preserve"> </w:t>
            </w:r>
            <w:proofErr w:type="spellStart"/>
            <w:r w:rsidR="00514D62">
              <w:rPr>
                <w:b/>
                <w:lang w:eastAsia="nb-NO"/>
              </w:rPr>
              <w:t>scanner</w:t>
            </w:r>
            <w:proofErr w:type="spellEnd"/>
            <w:r w:rsidRPr="001E27ED">
              <w:rPr>
                <w:b/>
                <w:lang w:eastAsia="nb-NO"/>
              </w:rPr>
              <w:t xml:space="preserve"> aktiviteter</w:t>
            </w:r>
          </w:p>
          <w:p w:rsidR="00DB5B58" w:rsidRPr="001E27ED" w:rsidRDefault="00DB5B58" w:rsidP="00DB5B58">
            <w:pPr>
              <w:rPr>
                <w:b/>
              </w:rPr>
            </w:pPr>
          </w:p>
        </w:tc>
      </w:tr>
      <w:tr w:rsidR="00002A06" w:rsidRPr="001E27ED" w:rsidTr="00514D62">
        <w:tc>
          <w:tcPr>
            <w:tcW w:w="4423" w:type="dxa"/>
          </w:tcPr>
          <w:p w:rsidR="00002A06" w:rsidRPr="001E27ED" w:rsidRDefault="00002A06" w:rsidP="00002A06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.ScannerLogic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.DoLogging</w:t>
            </w:r>
            <w:proofErr w:type="spellEnd"/>
          </w:p>
        </w:tc>
        <w:tc>
          <w:tcPr>
            <w:tcW w:w="3535" w:type="dxa"/>
          </w:tcPr>
          <w:p w:rsidR="00002A06" w:rsidRPr="001E27ED" w:rsidRDefault="00002A06" w:rsidP="00002A06">
            <w:pPr>
              <w:pStyle w:val="Brdtekst"/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true</w:t>
            </w:r>
          </w:p>
        </w:tc>
        <w:tc>
          <w:tcPr>
            <w:tcW w:w="6332" w:type="dxa"/>
          </w:tcPr>
          <w:p w:rsidR="00002A06" w:rsidRPr="001E27ED" w:rsidRDefault="00DB5B58" w:rsidP="00002A06">
            <w:pPr>
              <w:pStyle w:val="Brdtekst"/>
            </w:pPr>
            <w:r w:rsidRPr="001E27ED">
              <w:t>Flagg som indikerer om logging skal utføres eller ikke. Gyldige verdier er true eller false.</w:t>
            </w:r>
          </w:p>
        </w:tc>
      </w:tr>
      <w:tr w:rsidR="00002A06" w:rsidRPr="001E27ED" w:rsidTr="00514D62">
        <w:tc>
          <w:tcPr>
            <w:tcW w:w="4423" w:type="dxa"/>
          </w:tcPr>
          <w:p w:rsidR="00002A06" w:rsidRPr="001E27ED" w:rsidRDefault="00002A06" w:rsidP="00002A06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.ScannerLogic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.DoDeleteLogFiles</w:t>
            </w:r>
            <w:proofErr w:type="spellEnd"/>
          </w:p>
        </w:tc>
        <w:tc>
          <w:tcPr>
            <w:tcW w:w="3535" w:type="dxa"/>
          </w:tcPr>
          <w:p w:rsidR="00002A06" w:rsidRPr="001E27ED" w:rsidRDefault="00002A06" w:rsidP="00002A06">
            <w:pPr>
              <w:pStyle w:val="Brdtekst"/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true</w:t>
            </w:r>
          </w:p>
        </w:tc>
        <w:tc>
          <w:tcPr>
            <w:tcW w:w="6332" w:type="dxa"/>
          </w:tcPr>
          <w:p w:rsidR="00002A06" w:rsidRPr="001E27ED" w:rsidRDefault="00DB5B58" w:rsidP="00002A06">
            <w:pPr>
              <w:pStyle w:val="Brdtekst"/>
            </w:pPr>
            <w:r w:rsidRPr="001E27ED">
              <w:t xml:space="preserve">Flagg som indikerer om </w:t>
            </w:r>
            <w:r w:rsidR="001E27ED" w:rsidRPr="001E27ED">
              <w:t>sletting av loggfiler</w:t>
            </w:r>
            <w:r w:rsidRPr="001E27ED">
              <w:t xml:space="preserve"> skal utføres eller ikke. Gyldige verdier er true eller false.</w:t>
            </w:r>
          </w:p>
        </w:tc>
      </w:tr>
      <w:tr w:rsidR="00002A06" w:rsidRPr="001E27ED" w:rsidTr="00514D62">
        <w:tc>
          <w:tcPr>
            <w:tcW w:w="4423" w:type="dxa"/>
          </w:tcPr>
          <w:p w:rsidR="00002A06" w:rsidRPr="001E27ED" w:rsidRDefault="00002A06" w:rsidP="00002A06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.ScannerLogic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.LogFilePath</w:t>
            </w:r>
            <w:proofErr w:type="spellEnd"/>
          </w:p>
        </w:tc>
        <w:tc>
          <w:tcPr>
            <w:tcW w:w="3535" w:type="dxa"/>
          </w:tcPr>
          <w:p w:rsidR="00002A06" w:rsidRPr="008D069F" w:rsidRDefault="00DB5B58" w:rsidP="00002A06">
            <w:pPr>
              <w:pStyle w:val="Brdtekst"/>
              <w:rPr>
                <w:lang w:val="en-US"/>
              </w:rPr>
            </w:pPr>
            <w:r w:rsidRPr="008D069F">
              <w:rPr>
                <w:rFonts w:ascii="Consolas" w:hAnsi="Consolas" w:cs="Consolas"/>
                <w:color w:val="0000FF"/>
                <w:sz w:val="15"/>
                <w:szCs w:val="15"/>
                <w:lang w:val="en-US" w:eastAsia="nb-NO"/>
              </w:rPr>
              <w:t>C:\Users\Public\ImageScan\Logs\</w:t>
            </w:r>
          </w:p>
        </w:tc>
        <w:tc>
          <w:tcPr>
            <w:tcW w:w="6332" w:type="dxa"/>
          </w:tcPr>
          <w:p w:rsidR="00002A06" w:rsidRPr="001E27ED" w:rsidRDefault="001E27ED" w:rsidP="00002A06">
            <w:pPr>
              <w:pStyle w:val="Brdtekst"/>
            </w:pPr>
            <w:r w:rsidRPr="001E27ED">
              <w:t>Sti til katalog hvor logg</w:t>
            </w:r>
            <w:r>
              <w:t xml:space="preserve"> loggfiler skal lagres</w:t>
            </w:r>
          </w:p>
        </w:tc>
      </w:tr>
      <w:tr w:rsidR="00002A06" w:rsidRPr="001E27ED" w:rsidTr="00514D62">
        <w:tc>
          <w:tcPr>
            <w:tcW w:w="4423" w:type="dxa"/>
          </w:tcPr>
          <w:p w:rsidR="00002A06" w:rsidRPr="001E27ED" w:rsidRDefault="00DB5B58" w:rsidP="00002A06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.ScannerLogic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.LogFileName</w:t>
            </w:r>
            <w:proofErr w:type="spellEnd"/>
          </w:p>
        </w:tc>
        <w:tc>
          <w:tcPr>
            <w:tcW w:w="3535" w:type="dxa"/>
          </w:tcPr>
          <w:p w:rsidR="00002A06" w:rsidRPr="001E27ED" w:rsidRDefault="00DB5B58" w:rsidP="00002A06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ScannerLogic</w:t>
            </w:r>
            <w:proofErr w:type="spellEnd"/>
          </w:p>
        </w:tc>
        <w:tc>
          <w:tcPr>
            <w:tcW w:w="6332" w:type="dxa"/>
          </w:tcPr>
          <w:p w:rsidR="00002A06" w:rsidRPr="001E27ED" w:rsidRDefault="001E27ED" w:rsidP="00002A06">
            <w:pPr>
              <w:pStyle w:val="Brdtekst"/>
            </w:pPr>
            <w:r>
              <w:t>Navn på loggfil av denne type</w:t>
            </w:r>
          </w:p>
        </w:tc>
      </w:tr>
      <w:tr w:rsidR="00002A06" w:rsidRPr="001E27ED" w:rsidTr="00514D62">
        <w:tc>
          <w:tcPr>
            <w:tcW w:w="4423" w:type="dxa"/>
          </w:tcPr>
          <w:p w:rsidR="00002A06" w:rsidRPr="001E27ED" w:rsidRDefault="00DB5B58" w:rsidP="00002A06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.ScannerLogic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.LogFileExtension</w:t>
            </w:r>
            <w:proofErr w:type="spellEnd"/>
          </w:p>
        </w:tc>
        <w:tc>
          <w:tcPr>
            <w:tcW w:w="3535" w:type="dxa"/>
          </w:tcPr>
          <w:p w:rsidR="00002A06" w:rsidRPr="001E27ED" w:rsidRDefault="00DB5B58" w:rsidP="00002A06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txt</w:t>
            </w:r>
            <w:proofErr w:type="spellEnd"/>
          </w:p>
        </w:tc>
        <w:tc>
          <w:tcPr>
            <w:tcW w:w="6332" w:type="dxa"/>
          </w:tcPr>
          <w:p w:rsidR="00002A06" w:rsidRPr="001E27ED" w:rsidRDefault="001E27ED" w:rsidP="00002A06">
            <w:pPr>
              <w:pStyle w:val="Brdtekst"/>
            </w:pPr>
            <w:r>
              <w:t xml:space="preserve">Hvilken </w:t>
            </w:r>
            <w:proofErr w:type="gramStart"/>
            <w:r>
              <w:t>file</w:t>
            </w:r>
            <w:proofErr w:type="gramEnd"/>
            <w:r>
              <w:t xml:space="preserve"> extension loggfiler av denne type skal ha</w:t>
            </w:r>
          </w:p>
        </w:tc>
      </w:tr>
      <w:tr w:rsidR="00002A06" w:rsidRPr="001E27ED" w:rsidTr="00514D62">
        <w:tc>
          <w:tcPr>
            <w:tcW w:w="4423" w:type="dxa"/>
          </w:tcPr>
          <w:p w:rsidR="00002A06" w:rsidRPr="001E27ED" w:rsidRDefault="00DB5B58" w:rsidP="00002A06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.ScannerLogic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.LogFileArchivePath</w:t>
            </w:r>
            <w:proofErr w:type="spellEnd"/>
          </w:p>
        </w:tc>
        <w:tc>
          <w:tcPr>
            <w:tcW w:w="3535" w:type="dxa"/>
          </w:tcPr>
          <w:p w:rsidR="00002A06" w:rsidRPr="008D069F" w:rsidRDefault="00DB5B58" w:rsidP="00002A06">
            <w:pPr>
              <w:pStyle w:val="Brdtekst"/>
              <w:rPr>
                <w:lang w:val="en-US"/>
              </w:rPr>
            </w:pPr>
            <w:r w:rsidRPr="008D069F">
              <w:rPr>
                <w:rFonts w:ascii="Consolas" w:hAnsi="Consolas" w:cs="Consolas"/>
                <w:color w:val="0000FF"/>
                <w:sz w:val="15"/>
                <w:szCs w:val="15"/>
                <w:lang w:val="en-US" w:eastAsia="nb-NO"/>
              </w:rPr>
              <w:t>C:\Users\Public\ImageScan\Archive\Logs\</w:t>
            </w:r>
          </w:p>
        </w:tc>
        <w:tc>
          <w:tcPr>
            <w:tcW w:w="6332" w:type="dxa"/>
          </w:tcPr>
          <w:p w:rsidR="00002A06" w:rsidRPr="001E27ED" w:rsidRDefault="001E27ED" w:rsidP="00002A06">
            <w:pPr>
              <w:pStyle w:val="Brdtekst"/>
            </w:pPr>
            <w:r>
              <w:t>Navn på katalog hvor loggfiler skal arkiveres</w:t>
            </w:r>
          </w:p>
        </w:tc>
      </w:tr>
      <w:tr w:rsidR="00002A06" w:rsidRPr="001E27ED" w:rsidTr="00514D62">
        <w:tc>
          <w:tcPr>
            <w:tcW w:w="4423" w:type="dxa"/>
          </w:tcPr>
          <w:p w:rsidR="00002A06" w:rsidRPr="001E27ED" w:rsidRDefault="00DB5B58" w:rsidP="00002A06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.ScannerLogic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.DaysToKeepLogFiles</w:t>
            </w:r>
            <w:proofErr w:type="spellEnd"/>
          </w:p>
        </w:tc>
        <w:tc>
          <w:tcPr>
            <w:tcW w:w="3535" w:type="dxa"/>
          </w:tcPr>
          <w:p w:rsidR="00002A06" w:rsidRPr="001E27ED" w:rsidRDefault="00DB5B58" w:rsidP="00002A06">
            <w:pPr>
              <w:pStyle w:val="Brdtekst"/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7</w:t>
            </w:r>
          </w:p>
        </w:tc>
        <w:tc>
          <w:tcPr>
            <w:tcW w:w="6332" w:type="dxa"/>
          </w:tcPr>
          <w:p w:rsidR="00002A06" w:rsidRPr="001E27ED" w:rsidRDefault="001E27ED" w:rsidP="00002A06">
            <w:pPr>
              <w:pStyle w:val="Brdtekst"/>
            </w:pPr>
            <w:r>
              <w:t>Antall dager loggfiler skal oppbevares før de slettes.</w:t>
            </w:r>
          </w:p>
        </w:tc>
      </w:tr>
      <w:tr w:rsidR="00DB5B58" w:rsidRPr="001E27ED" w:rsidTr="00514D62">
        <w:tc>
          <w:tcPr>
            <w:tcW w:w="4423" w:type="dxa"/>
          </w:tcPr>
          <w:p w:rsidR="00DB5B58" w:rsidRPr="001E27ED" w:rsidRDefault="00DB5B58" w:rsidP="00002A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.ScannerLogic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.DaysToArchiveLogFiles</w:t>
            </w:r>
            <w:proofErr w:type="spellEnd"/>
          </w:p>
        </w:tc>
        <w:tc>
          <w:tcPr>
            <w:tcW w:w="3535" w:type="dxa"/>
          </w:tcPr>
          <w:p w:rsidR="00DB5B58" w:rsidRPr="001E27ED" w:rsidRDefault="00DB5B58" w:rsidP="00002A06">
            <w:pPr>
              <w:pStyle w:val="Brdtekst"/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1</w:t>
            </w:r>
          </w:p>
        </w:tc>
        <w:tc>
          <w:tcPr>
            <w:tcW w:w="6332" w:type="dxa"/>
          </w:tcPr>
          <w:p w:rsidR="00DB5B58" w:rsidRPr="001E27ED" w:rsidRDefault="001E27ED" w:rsidP="00002A06">
            <w:pPr>
              <w:pStyle w:val="Brdtekst"/>
            </w:pPr>
            <w:r>
              <w:t>Antall dager før loggfiler blir flyttet til arkiveringskatalogen.</w:t>
            </w:r>
          </w:p>
        </w:tc>
      </w:tr>
      <w:tr w:rsidR="00DB5B58" w:rsidRPr="001E27ED" w:rsidTr="00514D62">
        <w:tc>
          <w:tcPr>
            <w:tcW w:w="4423" w:type="dxa"/>
            <w:tcBorders>
              <w:bottom w:val="single" w:sz="4" w:space="0" w:color="auto"/>
            </w:tcBorders>
          </w:tcPr>
          <w:p w:rsidR="00DB5B58" w:rsidRPr="001E27ED" w:rsidRDefault="00DB5B58" w:rsidP="00002A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.ScannerLogic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.SearchPattern</w:t>
            </w:r>
            <w:proofErr w:type="spellEnd"/>
          </w:p>
        </w:tc>
        <w:tc>
          <w:tcPr>
            <w:tcW w:w="3535" w:type="dxa"/>
            <w:tcBorders>
              <w:bottom w:val="single" w:sz="4" w:space="0" w:color="auto"/>
            </w:tcBorders>
          </w:tcPr>
          <w:p w:rsidR="00DB5B58" w:rsidRPr="001E27ED" w:rsidRDefault="00DB5B58" w:rsidP="00002A06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ScannerLogic</w:t>
            </w:r>
            <w:proofErr w:type="spell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*</w:t>
            </w:r>
          </w:p>
        </w:tc>
        <w:tc>
          <w:tcPr>
            <w:tcW w:w="6332" w:type="dxa"/>
            <w:tcBorders>
              <w:bottom w:val="single" w:sz="4" w:space="0" w:color="auto"/>
            </w:tcBorders>
          </w:tcPr>
          <w:p w:rsidR="00DB5B58" w:rsidRPr="001E27ED" w:rsidRDefault="001E27ED" w:rsidP="00002A06">
            <w:pPr>
              <w:pStyle w:val="Brdtekst"/>
            </w:pPr>
            <w:r>
              <w:t>Søkemønster for å kunne finne loggfiler av denne type.</w:t>
            </w:r>
          </w:p>
        </w:tc>
      </w:tr>
      <w:tr w:rsidR="001E27ED" w:rsidRPr="001E27ED" w:rsidTr="00514D62">
        <w:tc>
          <w:tcPr>
            <w:tcW w:w="14290" w:type="dxa"/>
            <w:gridSpan w:val="3"/>
            <w:shd w:val="clear" w:color="auto" w:fill="FFFFCC"/>
          </w:tcPr>
          <w:p w:rsidR="001E27ED" w:rsidRPr="001E27ED" w:rsidRDefault="001E27ED" w:rsidP="005B2451">
            <w:pPr>
              <w:rPr>
                <w:b/>
                <w:lang w:eastAsia="nb-NO"/>
              </w:rPr>
            </w:pPr>
          </w:p>
          <w:p w:rsidR="001E27ED" w:rsidRPr="001E27ED" w:rsidRDefault="001E27ED" w:rsidP="005B2451">
            <w:pPr>
              <w:rPr>
                <w:b/>
                <w:lang w:eastAsia="nb-NO"/>
              </w:rPr>
            </w:pPr>
            <w:r w:rsidRPr="001E27ED">
              <w:rPr>
                <w:b/>
                <w:lang w:eastAsia="nb-NO"/>
              </w:rPr>
              <w:t xml:space="preserve">Innstillinger for logging av </w:t>
            </w:r>
            <w:r>
              <w:rPr>
                <w:b/>
                <w:lang w:eastAsia="nb-NO"/>
              </w:rPr>
              <w:t>dokument</w:t>
            </w:r>
            <w:r w:rsidRPr="001E27ED">
              <w:rPr>
                <w:b/>
                <w:lang w:eastAsia="nb-NO"/>
              </w:rPr>
              <w:t xml:space="preserve"> aktiviteter</w:t>
            </w:r>
          </w:p>
          <w:p w:rsidR="001E27ED" w:rsidRPr="001E27ED" w:rsidRDefault="001E27ED" w:rsidP="005B2451">
            <w:pPr>
              <w:rPr>
                <w:b/>
              </w:rPr>
            </w:pPr>
          </w:p>
        </w:tc>
      </w:tr>
      <w:tr w:rsidR="001E27ED" w:rsidRPr="001E27ED" w:rsidTr="00514D62">
        <w:tc>
          <w:tcPr>
            <w:tcW w:w="4423" w:type="dxa"/>
          </w:tcPr>
          <w:p w:rsidR="001E27ED" w:rsidRPr="001E27ED" w:rsidRDefault="001E27ED" w:rsidP="001E27ED">
            <w:pPr>
              <w:pStyle w:val="HTML-forhndsformatert"/>
              <w:shd w:val="clear" w:color="auto" w:fill="FFFFFF"/>
              <w:rPr>
                <w:color w:val="000000"/>
                <w:sz w:val="15"/>
                <w:szCs w:val="15"/>
                <w:lang w:eastAsia="nb-NO"/>
              </w:rPr>
            </w:pPr>
            <w:proofErr w:type="spellStart"/>
            <w:r w:rsidRPr="00002A06">
              <w:rPr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color w:val="0000FF"/>
                <w:sz w:val="15"/>
                <w:szCs w:val="15"/>
                <w:lang w:eastAsia="nb-NO"/>
              </w:rPr>
              <w:t>.</w:t>
            </w:r>
            <w:r w:rsidRPr="001E27ED">
              <w:rPr>
                <w:color w:val="0000FF"/>
                <w:sz w:val="15"/>
                <w:szCs w:val="15"/>
                <w:lang w:eastAsia="nb-NO"/>
              </w:rPr>
              <w:t>DocumentCreator</w:t>
            </w:r>
            <w:proofErr w:type="gramEnd"/>
            <w:r w:rsidRPr="00002A06">
              <w:rPr>
                <w:color w:val="0000FF"/>
                <w:sz w:val="15"/>
                <w:szCs w:val="15"/>
                <w:lang w:eastAsia="nb-NO"/>
              </w:rPr>
              <w:t>.DoLogging</w:t>
            </w:r>
            <w:proofErr w:type="spellEnd"/>
          </w:p>
        </w:tc>
        <w:tc>
          <w:tcPr>
            <w:tcW w:w="3535" w:type="dxa"/>
          </w:tcPr>
          <w:p w:rsidR="001E27ED" w:rsidRPr="001E27ED" w:rsidRDefault="001E27ED" w:rsidP="005B2451">
            <w:pPr>
              <w:pStyle w:val="Brdtekst"/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true</w:t>
            </w:r>
          </w:p>
        </w:tc>
        <w:tc>
          <w:tcPr>
            <w:tcW w:w="6332" w:type="dxa"/>
          </w:tcPr>
          <w:p w:rsidR="001E27ED" w:rsidRPr="001E27ED" w:rsidRDefault="001E27ED" w:rsidP="005B2451">
            <w:pPr>
              <w:pStyle w:val="Brdtekst"/>
            </w:pPr>
            <w:r w:rsidRPr="001E27ED">
              <w:t>Flagg som indikerer om logging skal utføres eller ikke. Gyldige verdier er true eller false.</w:t>
            </w:r>
          </w:p>
        </w:tc>
      </w:tr>
      <w:tr w:rsidR="001E27ED" w:rsidRPr="001E27ED" w:rsidTr="00514D62">
        <w:tc>
          <w:tcPr>
            <w:tcW w:w="4423" w:type="dxa"/>
          </w:tcPr>
          <w:p w:rsidR="001E27ED" w:rsidRPr="001E27ED" w:rsidRDefault="001E27ED" w:rsidP="005B2451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1E27ED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DocumentCreator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.DoDeleteLogFiles</w:t>
            </w:r>
            <w:proofErr w:type="spellEnd"/>
          </w:p>
        </w:tc>
        <w:tc>
          <w:tcPr>
            <w:tcW w:w="3535" w:type="dxa"/>
          </w:tcPr>
          <w:p w:rsidR="001E27ED" w:rsidRPr="001E27ED" w:rsidRDefault="001E27ED" w:rsidP="005B2451">
            <w:pPr>
              <w:pStyle w:val="Brdtekst"/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true</w:t>
            </w:r>
          </w:p>
        </w:tc>
        <w:tc>
          <w:tcPr>
            <w:tcW w:w="6332" w:type="dxa"/>
          </w:tcPr>
          <w:p w:rsidR="001E27ED" w:rsidRPr="001E27ED" w:rsidRDefault="001E27ED" w:rsidP="005B2451">
            <w:pPr>
              <w:pStyle w:val="Brdtekst"/>
            </w:pPr>
            <w:r w:rsidRPr="001E27ED">
              <w:t>Flagg som indikerer om sletting av loggfiler skal utføres eller ikke. Gyldige verdier er true eller false.</w:t>
            </w:r>
          </w:p>
        </w:tc>
      </w:tr>
      <w:tr w:rsidR="001E27ED" w:rsidRPr="001E27ED" w:rsidTr="00514D62">
        <w:tc>
          <w:tcPr>
            <w:tcW w:w="4423" w:type="dxa"/>
          </w:tcPr>
          <w:p w:rsidR="001E27ED" w:rsidRPr="001E27ED" w:rsidRDefault="001E27ED" w:rsidP="005B2451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1E27ED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DocumentCreator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.LogFilePath</w:t>
            </w:r>
            <w:proofErr w:type="spellEnd"/>
          </w:p>
        </w:tc>
        <w:tc>
          <w:tcPr>
            <w:tcW w:w="3535" w:type="dxa"/>
          </w:tcPr>
          <w:p w:rsidR="001E27ED" w:rsidRPr="001E27ED" w:rsidRDefault="001E27ED" w:rsidP="005B2451">
            <w:pPr>
              <w:pStyle w:val="Brdtekst"/>
              <w:rPr>
                <w:lang w:val="en-US"/>
              </w:rPr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val="en-US" w:eastAsia="nb-NO"/>
              </w:rPr>
              <w:t>C:\Users\Public\ImageScan\Logs\</w:t>
            </w:r>
          </w:p>
        </w:tc>
        <w:tc>
          <w:tcPr>
            <w:tcW w:w="6332" w:type="dxa"/>
          </w:tcPr>
          <w:p w:rsidR="001E27ED" w:rsidRPr="001E27ED" w:rsidRDefault="001E27ED" w:rsidP="005B2451">
            <w:pPr>
              <w:pStyle w:val="Brdtekst"/>
            </w:pPr>
            <w:r w:rsidRPr="001E27ED">
              <w:t>Sti til katalog hvor logg</w:t>
            </w:r>
            <w:r>
              <w:t xml:space="preserve"> loggfiler skal lagres</w:t>
            </w:r>
          </w:p>
        </w:tc>
      </w:tr>
      <w:tr w:rsidR="001E27ED" w:rsidRPr="001E27ED" w:rsidTr="00514D62">
        <w:tc>
          <w:tcPr>
            <w:tcW w:w="4423" w:type="dxa"/>
          </w:tcPr>
          <w:p w:rsidR="001E27ED" w:rsidRPr="001E27ED" w:rsidRDefault="001E27ED" w:rsidP="005B2451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1E27ED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DocumentCreator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.LogFileName</w:t>
            </w:r>
            <w:proofErr w:type="spellEnd"/>
          </w:p>
        </w:tc>
        <w:tc>
          <w:tcPr>
            <w:tcW w:w="3535" w:type="dxa"/>
          </w:tcPr>
          <w:p w:rsidR="001E27ED" w:rsidRPr="00514D62" w:rsidRDefault="00514D62" w:rsidP="00514D6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5"/>
                <w:szCs w:val="15"/>
                <w:lang w:eastAsia="nb-NO"/>
              </w:rPr>
            </w:pPr>
            <w:proofErr w:type="spellStart"/>
            <w:r w:rsidRPr="00514D62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DocumentCreator</w:t>
            </w:r>
            <w:proofErr w:type="spellEnd"/>
          </w:p>
        </w:tc>
        <w:tc>
          <w:tcPr>
            <w:tcW w:w="6332" w:type="dxa"/>
          </w:tcPr>
          <w:p w:rsidR="001E27ED" w:rsidRPr="001E27ED" w:rsidRDefault="001E27ED" w:rsidP="005B2451">
            <w:pPr>
              <w:pStyle w:val="Brdtekst"/>
            </w:pPr>
            <w:r>
              <w:t>Navn på loggfil av denne type</w:t>
            </w:r>
          </w:p>
        </w:tc>
      </w:tr>
      <w:tr w:rsidR="001E27ED" w:rsidRPr="001E27ED" w:rsidTr="00514D62">
        <w:tc>
          <w:tcPr>
            <w:tcW w:w="4423" w:type="dxa"/>
          </w:tcPr>
          <w:p w:rsidR="001E27ED" w:rsidRPr="001E27ED" w:rsidRDefault="001E27ED" w:rsidP="005B2451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1E27ED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DocumentCreator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.LogFileExtension</w:t>
            </w:r>
            <w:proofErr w:type="spellEnd"/>
          </w:p>
        </w:tc>
        <w:tc>
          <w:tcPr>
            <w:tcW w:w="3535" w:type="dxa"/>
          </w:tcPr>
          <w:p w:rsidR="001E27ED" w:rsidRPr="001E27ED" w:rsidRDefault="001E27ED" w:rsidP="005B2451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txt</w:t>
            </w:r>
            <w:proofErr w:type="spellEnd"/>
          </w:p>
        </w:tc>
        <w:tc>
          <w:tcPr>
            <w:tcW w:w="6332" w:type="dxa"/>
          </w:tcPr>
          <w:p w:rsidR="001E27ED" w:rsidRPr="001E27ED" w:rsidRDefault="001E27ED" w:rsidP="005B2451">
            <w:pPr>
              <w:pStyle w:val="Brdtekst"/>
            </w:pPr>
            <w:r>
              <w:t xml:space="preserve">Hvilken </w:t>
            </w:r>
            <w:proofErr w:type="gramStart"/>
            <w:r>
              <w:t>file</w:t>
            </w:r>
            <w:proofErr w:type="gramEnd"/>
            <w:r>
              <w:t xml:space="preserve"> extension loggfiler av denne type skal ha</w:t>
            </w:r>
          </w:p>
        </w:tc>
      </w:tr>
      <w:tr w:rsidR="001E27ED" w:rsidRPr="001E27ED" w:rsidTr="00514D62">
        <w:tc>
          <w:tcPr>
            <w:tcW w:w="4423" w:type="dxa"/>
          </w:tcPr>
          <w:p w:rsidR="001E27ED" w:rsidRPr="001E27ED" w:rsidRDefault="001E27ED" w:rsidP="005B2451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lastRenderedPageBreak/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1E27ED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DocumentCreator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.LogFileArchivePath</w:t>
            </w:r>
            <w:proofErr w:type="spellEnd"/>
          </w:p>
        </w:tc>
        <w:tc>
          <w:tcPr>
            <w:tcW w:w="3535" w:type="dxa"/>
          </w:tcPr>
          <w:p w:rsidR="001E27ED" w:rsidRPr="001E27ED" w:rsidRDefault="001E27ED" w:rsidP="005B2451">
            <w:pPr>
              <w:pStyle w:val="Brdtekst"/>
              <w:rPr>
                <w:lang w:val="en-US"/>
              </w:rPr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val="en-US" w:eastAsia="nb-NO"/>
              </w:rPr>
              <w:t>C:\Users\Public\ImageScan\Archive\Logs\</w:t>
            </w:r>
          </w:p>
        </w:tc>
        <w:tc>
          <w:tcPr>
            <w:tcW w:w="6332" w:type="dxa"/>
          </w:tcPr>
          <w:p w:rsidR="001E27ED" w:rsidRPr="001E27ED" w:rsidRDefault="001E27ED" w:rsidP="005B2451">
            <w:pPr>
              <w:pStyle w:val="Brdtekst"/>
            </w:pPr>
            <w:r>
              <w:t>Navn på katalog hvor loggfiler skal arkiveres</w:t>
            </w:r>
          </w:p>
        </w:tc>
      </w:tr>
      <w:tr w:rsidR="001E27ED" w:rsidRPr="001E27ED" w:rsidTr="00514D62">
        <w:tc>
          <w:tcPr>
            <w:tcW w:w="4423" w:type="dxa"/>
          </w:tcPr>
          <w:p w:rsidR="001E27ED" w:rsidRPr="001E27ED" w:rsidRDefault="001E27ED" w:rsidP="005B2451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1E27ED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DocumentCreator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.DaysToKeepLogFiles</w:t>
            </w:r>
            <w:proofErr w:type="spellEnd"/>
          </w:p>
        </w:tc>
        <w:tc>
          <w:tcPr>
            <w:tcW w:w="3535" w:type="dxa"/>
          </w:tcPr>
          <w:p w:rsidR="001E27ED" w:rsidRPr="001E27ED" w:rsidRDefault="001E27ED" w:rsidP="005B2451">
            <w:pPr>
              <w:pStyle w:val="Brdtekst"/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7</w:t>
            </w:r>
          </w:p>
        </w:tc>
        <w:tc>
          <w:tcPr>
            <w:tcW w:w="6332" w:type="dxa"/>
          </w:tcPr>
          <w:p w:rsidR="001E27ED" w:rsidRPr="001E27ED" w:rsidRDefault="001E27ED" w:rsidP="005B2451">
            <w:pPr>
              <w:pStyle w:val="Brdtekst"/>
            </w:pPr>
            <w:r>
              <w:t>Antall dager loggfiler skal oppbevares før de slettes.</w:t>
            </w:r>
          </w:p>
        </w:tc>
      </w:tr>
      <w:tr w:rsidR="001E27ED" w:rsidRPr="001E27ED" w:rsidTr="00514D62">
        <w:tc>
          <w:tcPr>
            <w:tcW w:w="4423" w:type="dxa"/>
          </w:tcPr>
          <w:p w:rsidR="001E27ED" w:rsidRPr="001E27ED" w:rsidRDefault="001E27ED" w:rsidP="005B24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1E27ED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DocumentCreator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.DaysToArchiveLogFiles</w:t>
            </w:r>
            <w:proofErr w:type="spellEnd"/>
          </w:p>
        </w:tc>
        <w:tc>
          <w:tcPr>
            <w:tcW w:w="3535" w:type="dxa"/>
          </w:tcPr>
          <w:p w:rsidR="001E27ED" w:rsidRPr="001E27ED" w:rsidRDefault="001E27ED" w:rsidP="005B2451">
            <w:pPr>
              <w:pStyle w:val="Brdtekst"/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1</w:t>
            </w:r>
          </w:p>
        </w:tc>
        <w:tc>
          <w:tcPr>
            <w:tcW w:w="6332" w:type="dxa"/>
          </w:tcPr>
          <w:p w:rsidR="001E27ED" w:rsidRPr="001E27ED" w:rsidRDefault="001E27ED" w:rsidP="005B2451">
            <w:pPr>
              <w:pStyle w:val="Brdtekst"/>
            </w:pPr>
            <w:r>
              <w:t>Antall dager før loggfiler blir flyttet til arkiveringskatalogen.</w:t>
            </w:r>
          </w:p>
        </w:tc>
      </w:tr>
      <w:tr w:rsidR="001E27ED" w:rsidRPr="001E27ED" w:rsidTr="00514D62">
        <w:tc>
          <w:tcPr>
            <w:tcW w:w="4423" w:type="dxa"/>
          </w:tcPr>
          <w:p w:rsidR="001E27ED" w:rsidRPr="001E27ED" w:rsidRDefault="001E27ED" w:rsidP="005B24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1E27ED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DocumentCreator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.SearchPattern</w:t>
            </w:r>
            <w:proofErr w:type="spellEnd"/>
          </w:p>
        </w:tc>
        <w:tc>
          <w:tcPr>
            <w:tcW w:w="3535" w:type="dxa"/>
          </w:tcPr>
          <w:p w:rsidR="001E27ED" w:rsidRPr="00514D62" w:rsidRDefault="00514D62" w:rsidP="00514D62">
            <w:pPr>
              <w:pStyle w:val="Brdtekst"/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</w:pPr>
            <w:proofErr w:type="spellStart"/>
            <w:r w:rsidRPr="00514D62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DocumentCreator</w:t>
            </w:r>
            <w:proofErr w:type="spellEnd"/>
            <w:r w:rsidR="001E27ED"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*</w:t>
            </w:r>
          </w:p>
        </w:tc>
        <w:tc>
          <w:tcPr>
            <w:tcW w:w="6332" w:type="dxa"/>
          </w:tcPr>
          <w:p w:rsidR="001E27ED" w:rsidRPr="001E27ED" w:rsidRDefault="001E27ED" w:rsidP="005B2451">
            <w:pPr>
              <w:pStyle w:val="Brdtekst"/>
            </w:pPr>
            <w:r>
              <w:t>Søkemønster for å kunne finne loggfiler av denne type.</w:t>
            </w:r>
          </w:p>
        </w:tc>
      </w:tr>
      <w:tr w:rsidR="001E27ED" w:rsidRPr="001E27ED" w:rsidTr="00514D62">
        <w:tc>
          <w:tcPr>
            <w:tcW w:w="4423" w:type="dxa"/>
            <w:tcBorders>
              <w:bottom w:val="single" w:sz="4" w:space="0" w:color="auto"/>
            </w:tcBorders>
          </w:tcPr>
          <w:p w:rsidR="001E27ED" w:rsidRPr="001E27ED" w:rsidRDefault="001E27ED" w:rsidP="00002A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</w:pPr>
          </w:p>
        </w:tc>
        <w:tc>
          <w:tcPr>
            <w:tcW w:w="3535" w:type="dxa"/>
            <w:tcBorders>
              <w:bottom w:val="single" w:sz="4" w:space="0" w:color="auto"/>
            </w:tcBorders>
          </w:tcPr>
          <w:p w:rsidR="001E27ED" w:rsidRPr="001E27ED" w:rsidRDefault="001E27ED" w:rsidP="00002A06">
            <w:pPr>
              <w:pStyle w:val="Brdtekst"/>
            </w:pPr>
          </w:p>
        </w:tc>
        <w:tc>
          <w:tcPr>
            <w:tcW w:w="6332" w:type="dxa"/>
            <w:tcBorders>
              <w:bottom w:val="single" w:sz="4" w:space="0" w:color="auto"/>
            </w:tcBorders>
          </w:tcPr>
          <w:p w:rsidR="001E27ED" w:rsidRPr="001E27ED" w:rsidRDefault="001E27ED" w:rsidP="00002A06">
            <w:pPr>
              <w:pStyle w:val="Brdtekst"/>
            </w:pPr>
          </w:p>
        </w:tc>
      </w:tr>
      <w:tr w:rsidR="00514D62" w:rsidRPr="001E27ED" w:rsidTr="00514D62">
        <w:tc>
          <w:tcPr>
            <w:tcW w:w="14290" w:type="dxa"/>
            <w:gridSpan w:val="3"/>
            <w:shd w:val="clear" w:color="auto" w:fill="FFFFCC"/>
          </w:tcPr>
          <w:p w:rsidR="00514D62" w:rsidRPr="001E27ED" w:rsidRDefault="00514D62" w:rsidP="005B2451">
            <w:pPr>
              <w:rPr>
                <w:b/>
                <w:lang w:eastAsia="nb-NO"/>
              </w:rPr>
            </w:pPr>
          </w:p>
          <w:p w:rsidR="00514D62" w:rsidRPr="001E27ED" w:rsidRDefault="00514D62" w:rsidP="005B2451">
            <w:pPr>
              <w:rPr>
                <w:b/>
                <w:lang w:eastAsia="nb-NO"/>
              </w:rPr>
            </w:pPr>
            <w:r w:rsidRPr="001E27ED">
              <w:rPr>
                <w:b/>
                <w:lang w:eastAsia="nb-NO"/>
              </w:rPr>
              <w:t xml:space="preserve">Innstillinger for logging av </w:t>
            </w:r>
            <w:proofErr w:type="spellStart"/>
            <w:r>
              <w:rPr>
                <w:b/>
                <w:lang w:eastAsia="nb-NO"/>
              </w:rPr>
              <w:t>scanning</w:t>
            </w:r>
            <w:proofErr w:type="spellEnd"/>
            <w:r w:rsidRPr="001E27ED">
              <w:rPr>
                <w:b/>
                <w:lang w:eastAsia="nb-NO"/>
              </w:rPr>
              <w:t xml:space="preserve"> aktiviteter</w:t>
            </w:r>
          </w:p>
          <w:p w:rsidR="00514D62" w:rsidRPr="001E27ED" w:rsidRDefault="00514D62" w:rsidP="005B2451">
            <w:pPr>
              <w:rPr>
                <w:b/>
              </w:rPr>
            </w:pPr>
          </w:p>
        </w:tc>
      </w:tr>
      <w:tr w:rsidR="00514D62" w:rsidRPr="001E27ED" w:rsidTr="00514D62">
        <w:tc>
          <w:tcPr>
            <w:tcW w:w="4423" w:type="dxa"/>
          </w:tcPr>
          <w:p w:rsidR="00514D62" w:rsidRPr="00514D62" w:rsidRDefault="00514D62" w:rsidP="005B2451">
            <w:pPr>
              <w:pStyle w:val="HTML-forhndsformatert"/>
              <w:shd w:val="clear" w:color="auto" w:fill="FFFFFF"/>
              <w:rPr>
                <w:color w:val="0000FF"/>
                <w:sz w:val="15"/>
                <w:szCs w:val="15"/>
                <w:lang w:eastAsia="nb-NO"/>
              </w:rPr>
            </w:pPr>
            <w:proofErr w:type="spellStart"/>
            <w:r w:rsidRPr="00002A06">
              <w:rPr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color w:val="0000FF"/>
                <w:sz w:val="15"/>
                <w:szCs w:val="15"/>
                <w:lang w:eastAsia="nb-NO"/>
              </w:rPr>
              <w:t>.</w:t>
            </w:r>
            <w:r w:rsidRPr="00514D62">
              <w:rPr>
                <w:color w:val="0000FF"/>
                <w:sz w:val="15"/>
                <w:szCs w:val="15"/>
                <w:lang w:eastAsia="nb-NO"/>
              </w:rPr>
              <w:t>ImageScanMainForm</w:t>
            </w:r>
            <w:proofErr w:type="gramEnd"/>
            <w:r w:rsidRPr="00002A06">
              <w:rPr>
                <w:color w:val="0000FF"/>
                <w:sz w:val="15"/>
                <w:szCs w:val="15"/>
                <w:lang w:eastAsia="nb-NO"/>
              </w:rPr>
              <w:t>.DoLogging</w:t>
            </w:r>
            <w:proofErr w:type="spellEnd"/>
          </w:p>
        </w:tc>
        <w:tc>
          <w:tcPr>
            <w:tcW w:w="3535" w:type="dxa"/>
          </w:tcPr>
          <w:p w:rsidR="00514D62" w:rsidRPr="001E27ED" w:rsidRDefault="00514D62" w:rsidP="005B2451">
            <w:pPr>
              <w:pStyle w:val="Brdtekst"/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true</w:t>
            </w:r>
          </w:p>
        </w:tc>
        <w:tc>
          <w:tcPr>
            <w:tcW w:w="6332" w:type="dxa"/>
          </w:tcPr>
          <w:p w:rsidR="00514D62" w:rsidRPr="001E27ED" w:rsidRDefault="00514D62" w:rsidP="005B2451">
            <w:pPr>
              <w:pStyle w:val="Brdtekst"/>
            </w:pPr>
            <w:r w:rsidRPr="001E27ED">
              <w:t>Flagg som indikerer om logging skal utføres eller ikke. Gyldige verdier er true eller false.</w:t>
            </w:r>
          </w:p>
        </w:tc>
      </w:tr>
      <w:tr w:rsidR="00514D62" w:rsidRPr="001E27ED" w:rsidTr="00514D62">
        <w:tc>
          <w:tcPr>
            <w:tcW w:w="4423" w:type="dxa"/>
          </w:tcPr>
          <w:p w:rsidR="00514D62" w:rsidRPr="001E27ED" w:rsidRDefault="00514D62" w:rsidP="005B2451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514D62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ImageScanMainForm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.DoDeleteLogFiles</w:t>
            </w:r>
            <w:proofErr w:type="spellEnd"/>
          </w:p>
        </w:tc>
        <w:tc>
          <w:tcPr>
            <w:tcW w:w="3535" w:type="dxa"/>
          </w:tcPr>
          <w:p w:rsidR="00514D62" w:rsidRPr="001E27ED" w:rsidRDefault="00514D62" w:rsidP="005B2451">
            <w:pPr>
              <w:pStyle w:val="Brdtekst"/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true</w:t>
            </w:r>
          </w:p>
        </w:tc>
        <w:tc>
          <w:tcPr>
            <w:tcW w:w="6332" w:type="dxa"/>
          </w:tcPr>
          <w:p w:rsidR="00514D62" w:rsidRPr="001E27ED" w:rsidRDefault="00514D62" w:rsidP="005B2451">
            <w:pPr>
              <w:pStyle w:val="Brdtekst"/>
            </w:pPr>
            <w:r w:rsidRPr="001E27ED">
              <w:t>Flagg som indikerer om sletting av loggfiler skal utføres eller ikke. Gyldige verdier er true eller false.</w:t>
            </w:r>
          </w:p>
        </w:tc>
      </w:tr>
      <w:tr w:rsidR="00514D62" w:rsidRPr="001E27ED" w:rsidTr="00514D62">
        <w:tc>
          <w:tcPr>
            <w:tcW w:w="4423" w:type="dxa"/>
          </w:tcPr>
          <w:p w:rsidR="00514D62" w:rsidRPr="001E27ED" w:rsidRDefault="00514D62" w:rsidP="005B2451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514D62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ImageScanMainForm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.LogFilePath</w:t>
            </w:r>
            <w:proofErr w:type="spellEnd"/>
          </w:p>
        </w:tc>
        <w:tc>
          <w:tcPr>
            <w:tcW w:w="3535" w:type="dxa"/>
          </w:tcPr>
          <w:p w:rsidR="00514D62" w:rsidRPr="001E27ED" w:rsidRDefault="00514D62" w:rsidP="005B2451">
            <w:pPr>
              <w:pStyle w:val="Brdtekst"/>
              <w:rPr>
                <w:lang w:val="en-US"/>
              </w:rPr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val="en-US" w:eastAsia="nb-NO"/>
              </w:rPr>
              <w:t>C:\Users\Public\ImageScan\Logs\</w:t>
            </w:r>
          </w:p>
        </w:tc>
        <w:tc>
          <w:tcPr>
            <w:tcW w:w="6332" w:type="dxa"/>
          </w:tcPr>
          <w:p w:rsidR="00514D62" w:rsidRPr="001E27ED" w:rsidRDefault="00514D62" w:rsidP="005B2451">
            <w:pPr>
              <w:pStyle w:val="Brdtekst"/>
            </w:pPr>
            <w:r w:rsidRPr="001E27ED">
              <w:t>Sti til katalog hvor logg</w:t>
            </w:r>
            <w:r>
              <w:t xml:space="preserve"> loggfiler skal lagres</w:t>
            </w:r>
          </w:p>
        </w:tc>
      </w:tr>
      <w:tr w:rsidR="00514D62" w:rsidRPr="001E27ED" w:rsidTr="00514D62">
        <w:tc>
          <w:tcPr>
            <w:tcW w:w="4423" w:type="dxa"/>
          </w:tcPr>
          <w:p w:rsidR="00514D62" w:rsidRPr="001E27ED" w:rsidRDefault="00514D62" w:rsidP="005B2451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514D62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ImageScanMainForm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.LogFileName</w:t>
            </w:r>
            <w:proofErr w:type="spellEnd"/>
          </w:p>
        </w:tc>
        <w:tc>
          <w:tcPr>
            <w:tcW w:w="3535" w:type="dxa"/>
          </w:tcPr>
          <w:p w:rsidR="00514D62" w:rsidRPr="00514D62" w:rsidRDefault="00514D62" w:rsidP="00514D6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5"/>
                <w:szCs w:val="15"/>
                <w:lang w:eastAsia="nb-NO"/>
              </w:rPr>
            </w:pPr>
            <w:r w:rsidRPr="00514D62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ImageScan</w:t>
            </w:r>
          </w:p>
          <w:p w:rsidR="00514D62" w:rsidRPr="00514D62" w:rsidRDefault="00514D62" w:rsidP="005B24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/>
                <w:sz w:val="15"/>
                <w:szCs w:val="15"/>
                <w:lang w:eastAsia="nb-NO"/>
              </w:rPr>
            </w:pPr>
          </w:p>
        </w:tc>
        <w:tc>
          <w:tcPr>
            <w:tcW w:w="6332" w:type="dxa"/>
          </w:tcPr>
          <w:p w:rsidR="00514D62" w:rsidRPr="001E27ED" w:rsidRDefault="00514D62" w:rsidP="005B2451">
            <w:pPr>
              <w:pStyle w:val="Brdtekst"/>
            </w:pPr>
            <w:r>
              <w:t>Navn på loggfil av denne type</w:t>
            </w:r>
          </w:p>
        </w:tc>
      </w:tr>
      <w:tr w:rsidR="00514D62" w:rsidRPr="001E27ED" w:rsidTr="00514D62">
        <w:tc>
          <w:tcPr>
            <w:tcW w:w="4423" w:type="dxa"/>
          </w:tcPr>
          <w:p w:rsidR="00514D62" w:rsidRPr="001E27ED" w:rsidRDefault="00514D62" w:rsidP="005B2451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514D62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ImageScanMainForm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.LogFileExtension</w:t>
            </w:r>
            <w:proofErr w:type="spellEnd"/>
          </w:p>
        </w:tc>
        <w:tc>
          <w:tcPr>
            <w:tcW w:w="3535" w:type="dxa"/>
          </w:tcPr>
          <w:p w:rsidR="00514D62" w:rsidRPr="001E27ED" w:rsidRDefault="00514D62" w:rsidP="005B2451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txt</w:t>
            </w:r>
            <w:proofErr w:type="spellEnd"/>
          </w:p>
        </w:tc>
        <w:tc>
          <w:tcPr>
            <w:tcW w:w="6332" w:type="dxa"/>
          </w:tcPr>
          <w:p w:rsidR="00514D62" w:rsidRPr="001E27ED" w:rsidRDefault="00514D62" w:rsidP="005B2451">
            <w:pPr>
              <w:pStyle w:val="Brdtekst"/>
            </w:pPr>
            <w:r>
              <w:t xml:space="preserve">Hvilken </w:t>
            </w:r>
            <w:proofErr w:type="gramStart"/>
            <w:r>
              <w:t>file</w:t>
            </w:r>
            <w:proofErr w:type="gramEnd"/>
            <w:r>
              <w:t xml:space="preserve"> extension loggfiler av denne type skal ha</w:t>
            </w:r>
          </w:p>
        </w:tc>
      </w:tr>
      <w:tr w:rsidR="00514D62" w:rsidRPr="001E27ED" w:rsidTr="00514D62">
        <w:tc>
          <w:tcPr>
            <w:tcW w:w="4423" w:type="dxa"/>
          </w:tcPr>
          <w:p w:rsidR="00514D62" w:rsidRPr="001E27ED" w:rsidRDefault="00514D62" w:rsidP="005B2451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514D62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ImageScanMainForm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.LogFileArchivePath</w:t>
            </w:r>
            <w:proofErr w:type="spellEnd"/>
          </w:p>
        </w:tc>
        <w:tc>
          <w:tcPr>
            <w:tcW w:w="3535" w:type="dxa"/>
          </w:tcPr>
          <w:p w:rsidR="00514D62" w:rsidRPr="001E27ED" w:rsidRDefault="00514D62" w:rsidP="005B2451">
            <w:pPr>
              <w:pStyle w:val="Brdtekst"/>
              <w:rPr>
                <w:lang w:val="en-US"/>
              </w:rPr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val="en-US" w:eastAsia="nb-NO"/>
              </w:rPr>
              <w:t>C:\Users\Public\ImageScan\Archive\Logs\</w:t>
            </w:r>
          </w:p>
        </w:tc>
        <w:tc>
          <w:tcPr>
            <w:tcW w:w="6332" w:type="dxa"/>
          </w:tcPr>
          <w:p w:rsidR="00514D62" w:rsidRPr="001E27ED" w:rsidRDefault="00514D62" w:rsidP="005B2451">
            <w:pPr>
              <w:pStyle w:val="Brdtekst"/>
            </w:pPr>
            <w:r>
              <w:t>Navn på katalog hvor loggfiler skal arkiveres</w:t>
            </w:r>
          </w:p>
        </w:tc>
      </w:tr>
      <w:tr w:rsidR="00514D62" w:rsidRPr="001E27ED" w:rsidTr="00514D62">
        <w:tc>
          <w:tcPr>
            <w:tcW w:w="4423" w:type="dxa"/>
          </w:tcPr>
          <w:p w:rsidR="00514D62" w:rsidRPr="001E27ED" w:rsidRDefault="00514D62" w:rsidP="005B2451">
            <w:pPr>
              <w:pStyle w:val="Brdtekst"/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514D62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ImageScanMainForm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.DaysToKeepLogFiles</w:t>
            </w:r>
            <w:proofErr w:type="spellEnd"/>
          </w:p>
        </w:tc>
        <w:tc>
          <w:tcPr>
            <w:tcW w:w="3535" w:type="dxa"/>
          </w:tcPr>
          <w:p w:rsidR="00514D62" w:rsidRPr="001E27ED" w:rsidRDefault="00514D62" w:rsidP="005B2451">
            <w:pPr>
              <w:pStyle w:val="Brdtekst"/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7</w:t>
            </w:r>
          </w:p>
        </w:tc>
        <w:tc>
          <w:tcPr>
            <w:tcW w:w="6332" w:type="dxa"/>
          </w:tcPr>
          <w:p w:rsidR="00514D62" w:rsidRPr="001E27ED" w:rsidRDefault="00514D62" w:rsidP="005B2451">
            <w:pPr>
              <w:pStyle w:val="Brdtekst"/>
            </w:pPr>
            <w:r>
              <w:t>Antall dager loggfiler skal oppbevares før de slettes.</w:t>
            </w:r>
          </w:p>
        </w:tc>
      </w:tr>
      <w:tr w:rsidR="00514D62" w:rsidRPr="001E27ED" w:rsidTr="00514D62">
        <w:tc>
          <w:tcPr>
            <w:tcW w:w="4423" w:type="dxa"/>
          </w:tcPr>
          <w:p w:rsidR="00514D62" w:rsidRPr="001E27ED" w:rsidRDefault="00514D62" w:rsidP="005B24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514D62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ImageScanMainForm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.DaysToArchiveLogFiles</w:t>
            </w:r>
            <w:proofErr w:type="spellEnd"/>
          </w:p>
        </w:tc>
        <w:tc>
          <w:tcPr>
            <w:tcW w:w="3535" w:type="dxa"/>
          </w:tcPr>
          <w:p w:rsidR="00514D62" w:rsidRPr="001E27ED" w:rsidRDefault="00514D62" w:rsidP="005B2451">
            <w:pPr>
              <w:pStyle w:val="Brdtekst"/>
            </w:pP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1</w:t>
            </w:r>
          </w:p>
        </w:tc>
        <w:tc>
          <w:tcPr>
            <w:tcW w:w="6332" w:type="dxa"/>
          </w:tcPr>
          <w:p w:rsidR="00514D62" w:rsidRPr="001E27ED" w:rsidRDefault="00514D62" w:rsidP="005B2451">
            <w:pPr>
              <w:pStyle w:val="Brdtekst"/>
            </w:pPr>
            <w:r>
              <w:t>Antall dager før loggfiler blir flyttet til arkiveringskatalogen.</w:t>
            </w:r>
          </w:p>
        </w:tc>
      </w:tr>
      <w:tr w:rsidR="00514D62" w:rsidRPr="001E27ED" w:rsidTr="00514D62">
        <w:tc>
          <w:tcPr>
            <w:tcW w:w="4423" w:type="dxa"/>
          </w:tcPr>
          <w:p w:rsidR="00514D62" w:rsidRPr="001E27ED" w:rsidRDefault="00514D62" w:rsidP="005B24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</w:pPr>
            <w:proofErr w:type="spell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FileLogging</w:t>
            </w:r>
            <w:proofErr w:type="gramStart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</w:t>
            </w:r>
            <w:r w:rsidRPr="00514D62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ImageScanMainForm</w:t>
            </w:r>
            <w:proofErr w:type="gramEnd"/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.SearchPattern</w:t>
            </w:r>
            <w:proofErr w:type="spellEnd"/>
          </w:p>
        </w:tc>
        <w:tc>
          <w:tcPr>
            <w:tcW w:w="3535" w:type="dxa"/>
          </w:tcPr>
          <w:p w:rsidR="00514D62" w:rsidRPr="00514D62" w:rsidRDefault="00514D62" w:rsidP="00514D62">
            <w:pPr>
              <w:pStyle w:val="Brdtekst"/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</w:pPr>
            <w:r w:rsidRPr="00514D62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ImageScan</w:t>
            </w:r>
            <w:r w:rsidRPr="00002A06">
              <w:rPr>
                <w:rFonts w:ascii="Consolas" w:hAnsi="Consolas" w:cs="Consolas"/>
                <w:color w:val="0000FF"/>
                <w:sz w:val="15"/>
                <w:szCs w:val="15"/>
                <w:lang w:eastAsia="nb-NO"/>
              </w:rPr>
              <w:t>*</w:t>
            </w:r>
          </w:p>
        </w:tc>
        <w:tc>
          <w:tcPr>
            <w:tcW w:w="6332" w:type="dxa"/>
          </w:tcPr>
          <w:p w:rsidR="00514D62" w:rsidRPr="001E27ED" w:rsidRDefault="00514D62" w:rsidP="005B2451">
            <w:pPr>
              <w:pStyle w:val="Brdtekst"/>
            </w:pPr>
            <w:r>
              <w:t>Søkemønster for å kunne finne loggfiler av denne type.</w:t>
            </w:r>
          </w:p>
        </w:tc>
      </w:tr>
    </w:tbl>
    <w:p w:rsidR="008E549B" w:rsidRPr="001E27ED" w:rsidRDefault="00BF13EE" w:rsidP="008D069F">
      <w:pPr>
        <w:pStyle w:val="Overskrift2"/>
      </w:pPr>
      <w:bookmarkStart w:id="37" w:name="_Toc323121796"/>
      <w:r w:rsidRPr="001E27ED">
        <w:t>K</w:t>
      </w:r>
      <w:r w:rsidR="008E549B" w:rsidRPr="001E27ED">
        <w:t>onfigurering</w:t>
      </w:r>
      <w:r w:rsidRPr="001E27ED">
        <w:t xml:space="preserve"> av løpenummer</w:t>
      </w:r>
      <w:bookmarkEnd w:id="37"/>
    </w:p>
    <w:p w:rsidR="008E549B" w:rsidRPr="001E27ED" w:rsidRDefault="008E549B" w:rsidP="008E549B">
      <w:pPr>
        <w:pStyle w:val="Brdtekst"/>
      </w:pPr>
      <w:r w:rsidRPr="001E27ED">
        <w:t>De dokumenter ImageScan produsere</w:t>
      </w:r>
      <w:r w:rsidR="00BF13EE" w:rsidRPr="001E27ED">
        <w:t>r</w:t>
      </w:r>
      <w:r w:rsidRPr="001E27ED">
        <w:t xml:space="preserve"> skal ha unike løpenummer som del av filnavnet. For å holde orden på løpenummer lagres dette til konfigurasjonsfilen </w:t>
      </w:r>
      <w:r w:rsidRPr="001E27ED">
        <w:rPr>
          <w:b/>
        </w:rPr>
        <w:t>Imag</w:t>
      </w:r>
      <w:r w:rsidRPr="001E27ED">
        <w:rPr>
          <w:b/>
        </w:rPr>
        <w:t>e</w:t>
      </w:r>
      <w:r w:rsidRPr="001E27ED">
        <w:rPr>
          <w:b/>
        </w:rPr>
        <w:t>Scan.ini</w:t>
      </w:r>
      <w:r w:rsidRPr="001E27ED">
        <w:t xml:space="preserve">. </w:t>
      </w:r>
      <w:proofErr w:type="spellStart"/>
      <w:r w:rsidRPr="001E27ED">
        <w:t>Ini</w:t>
      </w:r>
      <w:proofErr w:type="spellEnd"/>
      <w:r w:rsidRPr="001E27ED">
        <w:t xml:space="preserve"> filen </w:t>
      </w:r>
      <w:r w:rsidR="00BF13EE" w:rsidRPr="001E27ED">
        <w:t xml:space="preserve">er en vanlig tekst fil hvis innhold er angitt i tabellen under og hvor </w:t>
      </w:r>
      <w:proofErr w:type="spellStart"/>
      <w:r w:rsidR="00BF13EE" w:rsidRPr="001E27ED">
        <w:t>nnn</w:t>
      </w:r>
      <w:proofErr w:type="spellEnd"/>
      <w:r w:rsidR="00BF13EE" w:rsidRPr="001E27ED">
        <w:t xml:space="preserve"> er lik neste løpenummer som vil bli benyttet.</w:t>
      </w:r>
    </w:p>
    <w:p w:rsidR="00246D3E" w:rsidRPr="001E27ED" w:rsidRDefault="00246D3E" w:rsidP="008E549B">
      <w:pPr>
        <w:pStyle w:val="Brdtekst"/>
      </w:pPr>
      <w:r w:rsidRPr="001E27ED">
        <w:t>ImageScan er designet for felles bruk av løpenummer selv om mage personer benytter samme applikasjon på samme PC.</w:t>
      </w:r>
    </w:p>
    <w:p w:rsidR="00BF13EE" w:rsidRPr="001E27ED" w:rsidRDefault="00BF13EE" w:rsidP="008E549B">
      <w:pPr>
        <w:pStyle w:val="Brdtekst"/>
      </w:pPr>
      <w:r w:rsidRPr="001E27ED">
        <w:t xml:space="preserve">Løpenummer kan endres, men dersom løpenummer er identisk med produserte </w:t>
      </w:r>
      <w:proofErr w:type="spellStart"/>
      <w:r w:rsidRPr="001E27ED">
        <w:t>dokumetner</w:t>
      </w:r>
      <w:proofErr w:type="spellEnd"/>
      <w:r w:rsidRPr="001E27ED">
        <w:t xml:space="preserve"> som allerede ligger i </w:t>
      </w:r>
      <w:proofErr w:type="spellStart"/>
      <w:r w:rsidRPr="001E27ED">
        <w:t>ExportCatalog</w:t>
      </w:r>
      <w:proofErr w:type="spellEnd"/>
      <w:r w:rsidRPr="001E27ED">
        <w:t>, vil de eksisterende bli overskrevet av de sist produserte.</w:t>
      </w:r>
    </w:p>
    <w:tbl>
      <w:tblPr>
        <w:tblStyle w:val="Tabellrutenett"/>
        <w:tblW w:w="14378" w:type="dxa"/>
        <w:tblLayout w:type="fixed"/>
        <w:tblLook w:val="04A0"/>
      </w:tblPr>
      <w:tblGrid>
        <w:gridCol w:w="14378"/>
      </w:tblGrid>
      <w:tr w:rsidR="008E549B" w:rsidRPr="001E27ED" w:rsidTr="005B2451">
        <w:tc>
          <w:tcPr>
            <w:tcW w:w="14378" w:type="dxa"/>
            <w:shd w:val="clear" w:color="auto" w:fill="FFFF99"/>
          </w:tcPr>
          <w:p w:rsidR="008E549B" w:rsidRPr="001E27ED" w:rsidRDefault="008E549B" w:rsidP="008E549B">
            <w:pPr>
              <w:pStyle w:val="Brdtekst"/>
              <w:rPr>
                <w:b/>
              </w:rPr>
            </w:pPr>
            <w:r w:rsidRPr="001E27ED">
              <w:rPr>
                <w:b/>
              </w:rPr>
              <w:t>Innhold</w:t>
            </w:r>
          </w:p>
        </w:tc>
      </w:tr>
      <w:tr w:rsidR="008E549B" w:rsidRPr="001E27ED" w:rsidTr="005B2451">
        <w:tc>
          <w:tcPr>
            <w:tcW w:w="14378" w:type="dxa"/>
          </w:tcPr>
          <w:p w:rsidR="008E549B" w:rsidRPr="001E27ED" w:rsidRDefault="008E549B" w:rsidP="008E549B">
            <w:pPr>
              <w:pStyle w:val="Brdtekst"/>
            </w:pPr>
            <w:proofErr w:type="spellStart"/>
            <w:r w:rsidRPr="001E27ED">
              <w:lastRenderedPageBreak/>
              <w:t>SeqNr=nnn</w:t>
            </w:r>
            <w:proofErr w:type="spellEnd"/>
          </w:p>
        </w:tc>
      </w:tr>
    </w:tbl>
    <w:p w:rsidR="00387C4B" w:rsidRPr="001E27ED" w:rsidRDefault="00387C4B" w:rsidP="008D069F">
      <w:pPr>
        <w:pStyle w:val="Overskrift2"/>
      </w:pPr>
      <w:bookmarkStart w:id="38" w:name="_Toc323121797"/>
      <w:proofErr w:type="spellStart"/>
      <w:r w:rsidRPr="001E27ED">
        <w:t>Default</w:t>
      </w:r>
      <w:proofErr w:type="spellEnd"/>
      <w:r w:rsidRPr="001E27ED">
        <w:t xml:space="preserve"> katalogstruktur</w:t>
      </w:r>
      <w:bookmarkEnd w:id="38"/>
    </w:p>
    <w:p w:rsidR="00FD77CC" w:rsidRPr="001E27ED" w:rsidRDefault="00246D3E" w:rsidP="00FD77CC">
      <w:pPr>
        <w:pStyle w:val="Brdtekst"/>
      </w:pPr>
      <w:proofErr w:type="spellStart"/>
      <w:r w:rsidRPr="001E27ED">
        <w:t>Default</w:t>
      </w:r>
      <w:proofErr w:type="spellEnd"/>
      <w:r w:rsidRPr="001E27ED">
        <w:t xml:space="preserve"> er ImageScan konfigurert til å legge sine filer til katalogen </w:t>
      </w:r>
      <w:r w:rsidR="00FD77CC" w:rsidRPr="001E27ED">
        <w:rPr>
          <w:b/>
        </w:rPr>
        <w:t>C:\Users\Public\</w:t>
      </w:r>
      <w:r w:rsidRPr="001E27ED">
        <w:rPr>
          <w:b/>
        </w:rPr>
        <w:t>ImageScan</w:t>
      </w:r>
      <w:r w:rsidRPr="001E27ED">
        <w:t>. I skjermbildet under er angitt katalogstrukturen, og i etterfølgende ta</w:t>
      </w:r>
      <w:r w:rsidR="00CD47EE">
        <w:softHyphen/>
      </w:r>
      <w:r w:rsidRPr="001E27ED">
        <w:t>bell er det angitt hva katalogene brukes til og hvordan de vedlikeholdes:</w:t>
      </w:r>
    </w:p>
    <w:p w:rsidR="00246D3E" w:rsidRPr="001E27ED" w:rsidRDefault="00246D3E" w:rsidP="00FD77CC">
      <w:pPr>
        <w:pStyle w:val="Brdtekst"/>
      </w:pPr>
      <w:r w:rsidRPr="001E27ED">
        <w:t>Katalogstruktur ser slik ut:</w:t>
      </w:r>
    </w:p>
    <w:p w:rsidR="00387C4B" w:rsidRPr="001E27ED" w:rsidRDefault="00387C4B" w:rsidP="00387C4B">
      <w:pPr>
        <w:pStyle w:val="Overskrift2"/>
        <w:numPr>
          <w:ilvl w:val="0"/>
          <w:numId w:val="0"/>
        </w:numPr>
        <w:ind w:left="576" w:hanging="576"/>
        <w:jc w:val="center"/>
      </w:pPr>
      <w:r w:rsidRPr="001E27ED">
        <w:rPr>
          <w:rFonts w:ascii="Courier New" w:hAnsi="Courier New" w:cs="Courier New"/>
          <w:noProof/>
          <w:szCs w:val="16"/>
          <w:lang w:eastAsia="nb-NO"/>
        </w:rPr>
        <w:drawing>
          <wp:inline distT="0" distB="0" distL="0" distR="0">
            <wp:extent cx="4999177" cy="1277816"/>
            <wp:effectExtent l="19050" t="19050" r="10973" b="17584"/>
            <wp:docPr id="33" name="Bilde 32" descr="ImageScan.png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can.png01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879" cy="1277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1993" w:rsidRPr="001E27ED" w:rsidRDefault="00387C4B" w:rsidP="00387C4B">
      <w:pPr>
        <w:pStyle w:val="Bildetekst"/>
        <w:jc w:val="center"/>
      </w:pPr>
      <w:r w:rsidRPr="001E27ED">
        <w:t xml:space="preserve">Figur </w:t>
      </w:r>
      <w:fldSimple w:instr=" SEQ Figur \* ARABIC ">
        <w:r w:rsidR="00F21571">
          <w:rPr>
            <w:noProof/>
          </w:rPr>
          <w:t>21</w:t>
        </w:r>
      </w:fldSimple>
    </w:p>
    <w:p w:rsidR="00002A06" w:rsidRPr="001E27ED" w:rsidRDefault="00002A06" w:rsidP="00002A06">
      <w:pPr>
        <w:rPr>
          <w:lang w:eastAsia="nb-NO"/>
        </w:rPr>
      </w:pPr>
      <w:proofErr w:type="spellStart"/>
      <w:r w:rsidRPr="001E27ED">
        <w:rPr>
          <w:lang w:eastAsia="nb-NO"/>
        </w:rPr>
        <w:t>Default</w:t>
      </w:r>
      <w:proofErr w:type="spellEnd"/>
      <w:r w:rsidRPr="001E27ED">
        <w:rPr>
          <w:lang w:eastAsia="nb-NO"/>
        </w:rPr>
        <w:t xml:space="preserve"> ligger ImageScan.ini </w:t>
      </w:r>
      <w:proofErr w:type="gramStart"/>
      <w:r w:rsidRPr="001E27ED">
        <w:rPr>
          <w:lang w:eastAsia="nb-NO"/>
        </w:rPr>
        <w:t>file</w:t>
      </w:r>
      <w:proofErr w:type="gramEnd"/>
      <w:r w:rsidRPr="001E27ED">
        <w:rPr>
          <w:lang w:eastAsia="nb-NO"/>
        </w:rPr>
        <w:t xml:space="preserve"> på denne katalogen rot nivå.</w:t>
      </w:r>
    </w:p>
    <w:p w:rsidR="00246D3E" w:rsidRPr="001E27ED" w:rsidRDefault="00246D3E" w:rsidP="00246D3E">
      <w:pPr>
        <w:rPr>
          <w:lang w:eastAsia="nb-NO"/>
        </w:rPr>
      </w:pPr>
    </w:p>
    <w:p w:rsidR="00246D3E" w:rsidRPr="001E27ED" w:rsidRDefault="00246D3E" w:rsidP="00246D3E">
      <w:pPr>
        <w:rPr>
          <w:lang w:eastAsia="nb-NO"/>
        </w:rPr>
      </w:pPr>
      <w:r w:rsidRPr="001E27ED">
        <w:rPr>
          <w:lang w:eastAsia="nb-NO"/>
        </w:rPr>
        <w:t>Innhold i katalogstruktur er som følger:</w:t>
      </w:r>
    </w:p>
    <w:p w:rsidR="00246D3E" w:rsidRPr="001E27ED" w:rsidRDefault="00246D3E" w:rsidP="00246D3E">
      <w:pPr>
        <w:rPr>
          <w:lang w:eastAsia="nb-NO"/>
        </w:rPr>
      </w:pPr>
    </w:p>
    <w:tbl>
      <w:tblPr>
        <w:tblStyle w:val="Tabellrutenett"/>
        <w:tblW w:w="14378" w:type="dxa"/>
        <w:tblLayout w:type="fixed"/>
        <w:tblLook w:val="04A0"/>
      </w:tblPr>
      <w:tblGrid>
        <w:gridCol w:w="2518"/>
        <w:gridCol w:w="11860"/>
      </w:tblGrid>
      <w:tr w:rsidR="00002A06" w:rsidRPr="001E27ED" w:rsidTr="005B2451">
        <w:tc>
          <w:tcPr>
            <w:tcW w:w="2518" w:type="dxa"/>
            <w:shd w:val="clear" w:color="auto" w:fill="FFFF99"/>
          </w:tcPr>
          <w:p w:rsidR="00002A06" w:rsidRPr="001E27ED" w:rsidRDefault="00002A06" w:rsidP="00246D3E">
            <w:pPr>
              <w:rPr>
                <w:b/>
                <w:lang w:eastAsia="nb-NO"/>
              </w:rPr>
            </w:pPr>
            <w:r w:rsidRPr="001E27ED">
              <w:rPr>
                <w:b/>
                <w:lang w:eastAsia="nb-NO"/>
              </w:rPr>
              <w:t>Navn</w:t>
            </w:r>
          </w:p>
        </w:tc>
        <w:tc>
          <w:tcPr>
            <w:tcW w:w="11860" w:type="dxa"/>
            <w:shd w:val="clear" w:color="auto" w:fill="FFFF99"/>
          </w:tcPr>
          <w:p w:rsidR="00002A06" w:rsidRPr="001E27ED" w:rsidRDefault="00002A06" w:rsidP="00246D3E">
            <w:pPr>
              <w:rPr>
                <w:b/>
                <w:lang w:eastAsia="nb-NO"/>
              </w:rPr>
            </w:pPr>
            <w:r w:rsidRPr="001E27ED">
              <w:rPr>
                <w:b/>
                <w:lang w:eastAsia="nb-NO"/>
              </w:rPr>
              <w:t>Betydning</w:t>
            </w:r>
          </w:p>
        </w:tc>
      </w:tr>
      <w:tr w:rsidR="00002A06" w:rsidRPr="001E27ED" w:rsidTr="005B2451">
        <w:tc>
          <w:tcPr>
            <w:tcW w:w="2518" w:type="dxa"/>
          </w:tcPr>
          <w:p w:rsidR="00002A06" w:rsidRPr="001E27ED" w:rsidRDefault="00002A06" w:rsidP="00246D3E">
            <w:pPr>
              <w:rPr>
                <w:lang w:eastAsia="nb-NO"/>
              </w:rPr>
            </w:pPr>
            <w:proofErr w:type="spellStart"/>
            <w:r w:rsidRPr="001E27ED">
              <w:rPr>
                <w:lang w:eastAsia="nb-NO"/>
              </w:rPr>
              <w:t>Archive</w:t>
            </w:r>
            <w:proofErr w:type="spellEnd"/>
          </w:p>
        </w:tc>
        <w:tc>
          <w:tcPr>
            <w:tcW w:w="11860" w:type="dxa"/>
          </w:tcPr>
          <w:p w:rsidR="00002A06" w:rsidRDefault="00002A06" w:rsidP="00246D3E">
            <w:pPr>
              <w:rPr>
                <w:lang w:eastAsia="nb-NO"/>
              </w:rPr>
            </w:pPr>
            <w:r w:rsidRPr="001E27ED">
              <w:rPr>
                <w:lang w:eastAsia="nb-NO"/>
              </w:rPr>
              <w:t xml:space="preserve">Dersom logging er slått på, vil loggfilene legges i </w:t>
            </w:r>
            <w:proofErr w:type="spellStart"/>
            <w:r w:rsidRPr="001E27ED">
              <w:rPr>
                <w:lang w:eastAsia="nb-NO"/>
              </w:rPr>
              <w:t>Logs</w:t>
            </w:r>
            <w:proofErr w:type="spellEnd"/>
            <w:r w:rsidRPr="001E27ED">
              <w:rPr>
                <w:lang w:eastAsia="nb-NO"/>
              </w:rPr>
              <w:t xml:space="preserve"> katalogen, men </w:t>
            </w:r>
            <w:r w:rsidR="00E562A4">
              <w:rPr>
                <w:lang w:eastAsia="nb-NO"/>
              </w:rPr>
              <w:t>når de etter en tid blir arkivert blir de lagt til denne katalogen. Etter en tid vil de også bli slettet fra denne.</w:t>
            </w:r>
          </w:p>
          <w:p w:rsidR="00E562A4" w:rsidRPr="001E27ED" w:rsidRDefault="00E562A4" w:rsidP="00246D3E">
            <w:pPr>
              <w:rPr>
                <w:lang w:eastAsia="nb-NO"/>
              </w:rPr>
            </w:pPr>
          </w:p>
        </w:tc>
      </w:tr>
      <w:tr w:rsidR="00002A06" w:rsidRPr="001E27ED" w:rsidTr="005B2451">
        <w:tc>
          <w:tcPr>
            <w:tcW w:w="2518" w:type="dxa"/>
          </w:tcPr>
          <w:p w:rsidR="00002A06" w:rsidRPr="001E27ED" w:rsidRDefault="00002A06" w:rsidP="00246D3E">
            <w:pPr>
              <w:rPr>
                <w:lang w:eastAsia="nb-NO"/>
              </w:rPr>
            </w:pPr>
            <w:proofErr w:type="spellStart"/>
            <w:r w:rsidRPr="001E27ED">
              <w:rPr>
                <w:lang w:eastAsia="nb-NO"/>
              </w:rPr>
              <w:t>Exported</w:t>
            </w:r>
            <w:proofErr w:type="spellEnd"/>
          </w:p>
        </w:tc>
        <w:tc>
          <w:tcPr>
            <w:tcW w:w="11860" w:type="dxa"/>
          </w:tcPr>
          <w:p w:rsidR="00002A06" w:rsidRDefault="00E562A4" w:rsidP="00246D3E">
            <w:pPr>
              <w:rPr>
                <w:lang w:eastAsia="nb-NO"/>
              </w:rPr>
            </w:pPr>
            <w:r>
              <w:rPr>
                <w:lang w:eastAsia="nb-NO"/>
              </w:rPr>
              <w:t xml:space="preserve">Dette er katalogen hvor </w:t>
            </w:r>
            <w:proofErr w:type="spellStart"/>
            <w:r>
              <w:rPr>
                <w:lang w:eastAsia="nb-NO"/>
              </w:rPr>
              <w:t>ImageScan’s</w:t>
            </w:r>
            <w:proofErr w:type="spellEnd"/>
            <w:r>
              <w:rPr>
                <w:lang w:eastAsia="nb-NO"/>
              </w:rPr>
              <w:t xml:space="preserve"> produserte filer blir lagret. Filene blir lagret i en underliggende katalog struktur som ser slik ut:</w:t>
            </w:r>
          </w:p>
          <w:p w:rsidR="00E562A4" w:rsidRDefault="00E562A4" w:rsidP="00246D3E">
            <w:pPr>
              <w:rPr>
                <w:lang w:eastAsia="nb-NO"/>
              </w:rPr>
            </w:pPr>
          </w:p>
          <w:p w:rsidR="00E562A4" w:rsidRDefault="00E562A4" w:rsidP="00246D3E">
            <w:pPr>
              <w:rPr>
                <w:lang w:eastAsia="nb-NO"/>
              </w:rPr>
            </w:pPr>
            <w:r>
              <w:rPr>
                <w:lang w:eastAsia="nb-NO"/>
              </w:rPr>
              <w:t>’\</w:t>
            </w:r>
            <w:proofErr w:type="spellStart"/>
            <w:r>
              <w:rPr>
                <w:lang w:eastAsia="nb-NO"/>
              </w:rPr>
              <w:t>år\ukenummer</w:t>
            </w:r>
            <w:proofErr w:type="spellEnd"/>
            <w:r>
              <w:rPr>
                <w:lang w:eastAsia="nb-NO"/>
              </w:rPr>
              <w:t>’</w:t>
            </w:r>
          </w:p>
          <w:p w:rsidR="00E562A4" w:rsidRDefault="00E562A4" w:rsidP="00246D3E">
            <w:pPr>
              <w:rPr>
                <w:lang w:eastAsia="nb-NO"/>
              </w:rPr>
            </w:pPr>
          </w:p>
          <w:p w:rsidR="00E562A4" w:rsidRDefault="00E562A4" w:rsidP="00246D3E">
            <w:pPr>
              <w:rPr>
                <w:lang w:eastAsia="nb-NO"/>
              </w:rPr>
            </w:pPr>
            <w:proofErr w:type="spellStart"/>
            <w:r>
              <w:rPr>
                <w:lang w:eastAsia="nb-NO"/>
              </w:rPr>
              <w:t>Imagescan</w:t>
            </w:r>
            <w:proofErr w:type="spellEnd"/>
            <w:r>
              <w:rPr>
                <w:lang w:eastAsia="nb-NO"/>
              </w:rPr>
              <w:t xml:space="preserve"> har ikke ansvar for å vedlikeholde disse katalogene.</w:t>
            </w:r>
          </w:p>
          <w:p w:rsidR="00E562A4" w:rsidRPr="001E27ED" w:rsidRDefault="00E562A4" w:rsidP="00246D3E">
            <w:pPr>
              <w:rPr>
                <w:lang w:eastAsia="nb-NO"/>
              </w:rPr>
            </w:pPr>
          </w:p>
        </w:tc>
      </w:tr>
      <w:tr w:rsidR="00002A06" w:rsidRPr="001E27ED" w:rsidTr="005B2451">
        <w:tc>
          <w:tcPr>
            <w:tcW w:w="2518" w:type="dxa"/>
          </w:tcPr>
          <w:p w:rsidR="00002A06" w:rsidRPr="001E27ED" w:rsidRDefault="00002A06" w:rsidP="00246D3E">
            <w:pPr>
              <w:rPr>
                <w:lang w:eastAsia="nb-NO"/>
              </w:rPr>
            </w:pPr>
            <w:proofErr w:type="spellStart"/>
            <w:r w:rsidRPr="001E27ED">
              <w:rPr>
                <w:lang w:eastAsia="nb-NO"/>
              </w:rPr>
              <w:t>Logs</w:t>
            </w:r>
            <w:proofErr w:type="spellEnd"/>
          </w:p>
        </w:tc>
        <w:tc>
          <w:tcPr>
            <w:tcW w:w="11860" w:type="dxa"/>
          </w:tcPr>
          <w:p w:rsidR="00002A06" w:rsidRDefault="00E562A4" w:rsidP="00246D3E">
            <w:pPr>
              <w:rPr>
                <w:lang w:eastAsia="nb-NO"/>
              </w:rPr>
            </w:pPr>
            <w:r>
              <w:rPr>
                <w:lang w:eastAsia="nb-NO"/>
              </w:rPr>
              <w:t>Dette er katalogen hvor loggfiler blir lagret. Filer i denne katalogen vil etter hvert bli flyttet til en arkiveringskatalog</w:t>
            </w:r>
            <w:r w:rsidR="0069692C">
              <w:rPr>
                <w:lang w:eastAsia="nb-NO"/>
              </w:rPr>
              <w:t>.</w:t>
            </w:r>
          </w:p>
          <w:p w:rsidR="0069692C" w:rsidRPr="001E27ED" w:rsidRDefault="0069692C" w:rsidP="00246D3E">
            <w:pPr>
              <w:rPr>
                <w:lang w:eastAsia="nb-NO"/>
              </w:rPr>
            </w:pPr>
          </w:p>
        </w:tc>
      </w:tr>
      <w:tr w:rsidR="00002A06" w:rsidRPr="001E27ED" w:rsidTr="005B2451">
        <w:tc>
          <w:tcPr>
            <w:tcW w:w="2518" w:type="dxa"/>
          </w:tcPr>
          <w:p w:rsidR="00002A06" w:rsidRPr="001E27ED" w:rsidRDefault="00002A06" w:rsidP="00246D3E">
            <w:pPr>
              <w:rPr>
                <w:lang w:eastAsia="nb-NO"/>
              </w:rPr>
            </w:pPr>
            <w:proofErr w:type="spellStart"/>
            <w:r w:rsidRPr="001E27ED">
              <w:rPr>
                <w:lang w:eastAsia="nb-NO"/>
              </w:rPr>
              <w:t>Temporary</w:t>
            </w:r>
            <w:proofErr w:type="spellEnd"/>
          </w:p>
        </w:tc>
        <w:tc>
          <w:tcPr>
            <w:tcW w:w="11860" w:type="dxa"/>
          </w:tcPr>
          <w:p w:rsidR="00002A06" w:rsidRPr="001E27ED" w:rsidRDefault="0069692C" w:rsidP="00246D3E">
            <w:pPr>
              <w:rPr>
                <w:lang w:eastAsia="nb-NO"/>
              </w:rPr>
            </w:pPr>
            <w:r>
              <w:rPr>
                <w:lang w:eastAsia="nb-NO"/>
              </w:rPr>
              <w:t>Dette er en arbeidskatalog for midlertidig lagring av skannede bilder. Katalogen blir vedlikeholdt av ImageScan og skal normalt være tom.</w:t>
            </w:r>
          </w:p>
        </w:tc>
      </w:tr>
    </w:tbl>
    <w:p w:rsidR="00246D3E" w:rsidRPr="001E27ED" w:rsidRDefault="00246D3E" w:rsidP="00246D3E">
      <w:pPr>
        <w:rPr>
          <w:lang w:eastAsia="nb-NO"/>
        </w:rPr>
      </w:pPr>
    </w:p>
    <w:sectPr w:rsidR="00246D3E" w:rsidRPr="001E27ED" w:rsidSect="00541CCB">
      <w:pgSz w:w="16838" w:h="11906" w:orient="landscape" w:code="9"/>
      <w:pgMar w:top="1797" w:right="1440" w:bottom="1797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0F83" w:rsidRDefault="002A0F83">
      <w:r>
        <w:separator/>
      </w:r>
    </w:p>
  </w:endnote>
  <w:endnote w:type="continuationSeparator" w:id="0">
    <w:p w:rsidR="002A0F83" w:rsidRDefault="002A0F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3727" w:rsidRDefault="00943727" w:rsidP="00412AE6"/>
  <w:tbl>
    <w:tblPr>
      <w:tblW w:w="0" w:type="auto"/>
      <w:tblInd w:w="108" w:type="dxa"/>
      <w:tblBorders>
        <w:top w:val="single" w:sz="4" w:space="0" w:color="auto"/>
      </w:tblBorders>
      <w:tblLook w:val="00BF"/>
    </w:tblPr>
    <w:tblGrid>
      <w:gridCol w:w="3420"/>
      <w:gridCol w:w="2880"/>
      <w:gridCol w:w="2120"/>
    </w:tblGrid>
    <w:tr w:rsidR="00943727" w:rsidTr="00412AE6">
      <w:tc>
        <w:tcPr>
          <w:tcW w:w="8420" w:type="dxa"/>
          <w:gridSpan w:val="3"/>
          <w:tcBorders>
            <w:top w:val="single" w:sz="4" w:space="0" w:color="auto"/>
          </w:tcBorders>
        </w:tcPr>
        <w:p w:rsidR="00943727" w:rsidRDefault="00943727" w:rsidP="00E73632">
          <w:pPr>
            <w:pStyle w:val="Bunntekst"/>
          </w:pPr>
          <w:r>
            <w:t xml:space="preserve">Posten Norge </w:t>
          </w:r>
          <w:proofErr w:type="spellStart"/>
          <w:r>
            <w:t>ImageScanning</w:t>
          </w:r>
          <w:proofErr w:type="spellEnd"/>
          <w:r>
            <w:t xml:space="preserve"> – Installasjons- og konfigurasjonsveiledning</w:t>
          </w:r>
        </w:p>
      </w:tc>
    </w:tr>
    <w:tr w:rsidR="00943727">
      <w:tc>
        <w:tcPr>
          <w:tcW w:w="3420" w:type="dxa"/>
        </w:tcPr>
        <w:p w:rsidR="00943727" w:rsidRDefault="00943727" w:rsidP="004A2597">
          <w:pPr>
            <w:pStyle w:val="Bunntekst"/>
          </w:pPr>
          <w:r>
            <w:t xml:space="preserve">Utskriftsdato: </w:t>
          </w:r>
          <w:fldSimple w:instr=" PRINTDATE  \* MERGEFORMAT ">
            <w:r w:rsidR="00F21571">
              <w:rPr>
                <w:noProof/>
              </w:rPr>
              <w:t>25.04.2012 12:55:00</w:t>
            </w:r>
          </w:fldSimple>
        </w:p>
      </w:tc>
      <w:tc>
        <w:tcPr>
          <w:tcW w:w="2880" w:type="dxa"/>
        </w:tcPr>
        <w:p w:rsidR="00943727" w:rsidRDefault="00DC7092" w:rsidP="00486B61">
          <w:pPr>
            <w:pStyle w:val="Bunntekst"/>
            <w:jc w:val="center"/>
          </w:pPr>
          <w:r>
            <w:t>Versjon: 1</w:t>
          </w:r>
          <w:r w:rsidR="00943727">
            <w:t>.1</w:t>
          </w:r>
        </w:p>
      </w:tc>
      <w:tc>
        <w:tcPr>
          <w:tcW w:w="2120" w:type="dxa"/>
        </w:tcPr>
        <w:p w:rsidR="00943727" w:rsidRDefault="00943727">
          <w:pPr>
            <w:pStyle w:val="Bunntekst"/>
            <w:jc w:val="right"/>
          </w:pPr>
          <w:r>
            <w:t xml:space="preserve">Side </w:t>
          </w:r>
          <w:r>
            <w:rPr>
              <w:rStyle w:val="Sidetall"/>
            </w:rPr>
            <w:fldChar w:fldCharType="begin"/>
          </w:r>
          <w:r>
            <w:rPr>
              <w:rStyle w:val="Sidetall"/>
            </w:rPr>
            <w:instrText xml:space="preserve"> PAGE </w:instrText>
          </w:r>
          <w:r>
            <w:rPr>
              <w:rStyle w:val="Sidetall"/>
            </w:rPr>
            <w:fldChar w:fldCharType="separate"/>
          </w:r>
          <w:r w:rsidR="00F21571">
            <w:rPr>
              <w:rStyle w:val="Sidetall"/>
              <w:noProof/>
            </w:rPr>
            <w:t>3</w:t>
          </w:r>
          <w:r>
            <w:rPr>
              <w:rStyle w:val="Sidetall"/>
            </w:rPr>
            <w:fldChar w:fldCharType="end"/>
          </w:r>
          <w:r>
            <w:rPr>
              <w:rStyle w:val="Sidetall"/>
            </w:rPr>
            <w:t xml:space="preserve"> av </w:t>
          </w:r>
          <w:r>
            <w:rPr>
              <w:rStyle w:val="Sidetall"/>
            </w:rPr>
            <w:fldChar w:fldCharType="begin"/>
          </w:r>
          <w:r>
            <w:rPr>
              <w:rStyle w:val="Sidetall"/>
            </w:rPr>
            <w:instrText xml:space="preserve"> NUMPAGES </w:instrText>
          </w:r>
          <w:r>
            <w:rPr>
              <w:rStyle w:val="Sidetall"/>
            </w:rPr>
            <w:fldChar w:fldCharType="separate"/>
          </w:r>
          <w:r w:rsidR="00F21571">
            <w:rPr>
              <w:rStyle w:val="Sidetall"/>
              <w:noProof/>
            </w:rPr>
            <w:t>22</w:t>
          </w:r>
          <w:r>
            <w:rPr>
              <w:rStyle w:val="Sidetall"/>
            </w:rPr>
            <w:fldChar w:fldCharType="end"/>
          </w:r>
        </w:p>
      </w:tc>
    </w:tr>
  </w:tbl>
  <w:p w:rsidR="00943727" w:rsidRDefault="00943727">
    <w:pPr>
      <w:pStyle w:val="Bunnteks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3727" w:rsidRDefault="00943727" w:rsidP="00127CC4">
    <w:pPr>
      <w:pStyle w:val="Bunntekst"/>
      <w:jc w:val="center"/>
    </w:pPr>
    <w:r>
      <w:t>© Copyright Evry, 2012.</w:t>
    </w:r>
    <w:r>
      <w:br/>
      <w:t>Innholdet i dette dokumentet skal ikke kopieres, gjenbrukes eller framvises til utenforstående uten godkjennelse fra Evry.</w:t>
    </w:r>
  </w:p>
  <w:p w:rsidR="00943727" w:rsidRDefault="00943727">
    <w:pPr>
      <w:pStyle w:val="Bunnteks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0F83" w:rsidRDefault="002A0F83">
      <w:r>
        <w:separator/>
      </w:r>
    </w:p>
  </w:footnote>
  <w:footnote w:type="continuationSeparator" w:id="0">
    <w:p w:rsidR="002A0F83" w:rsidRDefault="002A0F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3727" w:rsidRDefault="00943727" w:rsidP="00696A15">
    <w:pPr>
      <w:pStyle w:val="Topptekst"/>
      <w:jc w:val="center"/>
    </w:pPr>
    <w:r w:rsidRPr="00696A15">
      <w:rPr>
        <w:noProof/>
        <w:lang w:eastAsia="nb-NO"/>
      </w:rPr>
      <w:drawing>
        <wp:inline distT="0" distB="0" distL="0" distR="0">
          <wp:extent cx="5278120" cy="715890"/>
          <wp:effectExtent l="19050" t="0" r="0" b="0"/>
          <wp:docPr id="1" name="Bilde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8120" cy="7158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943727" w:rsidRPr="000D4365" w:rsidRDefault="00943727" w:rsidP="000D4365">
    <w:pPr>
      <w:pStyle w:val="Topptekst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3727" w:rsidRDefault="00943727" w:rsidP="00E21875">
    <w:pPr>
      <w:pStyle w:val="Topptekst"/>
      <w:jc w:val="center"/>
    </w:pPr>
    <w:r w:rsidRPr="00696A15">
      <w:rPr>
        <w:noProof/>
        <w:lang w:eastAsia="nb-NO"/>
      </w:rPr>
      <w:drawing>
        <wp:inline distT="0" distB="0" distL="0" distR="0">
          <wp:extent cx="5278120" cy="715890"/>
          <wp:effectExtent l="19050" t="0" r="0" b="0"/>
          <wp:docPr id="63" name="Bilde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8120" cy="7158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943727" w:rsidRDefault="00943727" w:rsidP="00E21875">
    <w:pPr>
      <w:pStyle w:val="Topptekst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25B6E"/>
    <w:multiLevelType w:val="hybridMultilevel"/>
    <w:tmpl w:val="8ADEE66E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40A1222"/>
    <w:multiLevelType w:val="hybridMultilevel"/>
    <w:tmpl w:val="CAEEC94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4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4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4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4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4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4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4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734C3A"/>
    <w:multiLevelType w:val="hybridMultilevel"/>
    <w:tmpl w:val="21F4D31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E95B48"/>
    <w:multiLevelType w:val="hybridMultilevel"/>
    <w:tmpl w:val="65DE931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2F35F7"/>
    <w:multiLevelType w:val="hybridMultilevel"/>
    <w:tmpl w:val="E1E8272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516D36"/>
    <w:multiLevelType w:val="hybridMultilevel"/>
    <w:tmpl w:val="DAD8248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954C76"/>
    <w:multiLevelType w:val="hybridMultilevel"/>
    <w:tmpl w:val="3DBE14D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DE4A8A"/>
    <w:multiLevelType w:val="hybridMultilevel"/>
    <w:tmpl w:val="BF8E446E"/>
    <w:lvl w:ilvl="0" w:tplc="0414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B35748A"/>
    <w:multiLevelType w:val="hybridMultilevel"/>
    <w:tmpl w:val="5A721E4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B40258"/>
    <w:multiLevelType w:val="hybridMultilevel"/>
    <w:tmpl w:val="5186D6E8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DE52084"/>
    <w:multiLevelType w:val="hybridMultilevel"/>
    <w:tmpl w:val="6504CF24"/>
    <w:lvl w:ilvl="0" w:tplc="0414000F">
      <w:start w:val="1"/>
      <w:numFmt w:val="decimal"/>
      <w:lvlText w:val="%1."/>
      <w:lvlJc w:val="left"/>
      <w:pPr>
        <w:ind w:left="360" w:hanging="360"/>
      </w:p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0050AC5"/>
    <w:multiLevelType w:val="hybridMultilevel"/>
    <w:tmpl w:val="C002B44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003238"/>
    <w:multiLevelType w:val="multilevel"/>
    <w:tmpl w:val="063EC4DC"/>
    <w:lvl w:ilvl="0">
      <w:start w:val="1"/>
      <w:numFmt w:val="decimal"/>
      <w:pStyle w:val="Oversk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tabs>
          <w:tab w:val="num" w:pos="1287"/>
        </w:tabs>
        <w:ind w:left="1287" w:hanging="720"/>
      </w:pPr>
    </w:lvl>
    <w:lvl w:ilvl="3">
      <w:start w:val="1"/>
      <w:numFmt w:val="decimal"/>
      <w:pStyle w:val="Overskrift4"/>
      <w:lvlText w:val="%1.%2.%3.%4"/>
      <w:lvlJc w:val="left"/>
      <w:pPr>
        <w:tabs>
          <w:tab w:val="num" w:pos="1573"/>
        </w:tabs>
        <w:ind w:left="1573" w:hanging="864"/>
      </w:pPr>
    </w:lvl>
    <w:lvl w:ilvl="4">
      <w:start w:val="1"/>
      <w:numFmt w:val="decimal"/>
      <w:pStyle w:val="Oversk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2A011DD1"/>
    <w:multiLevelType w:val="hybridMultilevel"/>
    <w:tmpl w:val="1E16A7F6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E1231E1"/>
    <w:multiLevelType w:val="hybridMultilevel"/>
    <w:tmpl w:val="63341FA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48054C"/>
    <w:multiLevelType w:val="hybridMultilevel"/>
    <w:tmpl w:val="A80A35AA"/>
    <w:lvl w:ilvl="0" w:tplc="0414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>
    <w:nsid w:val="333F22A9"/>
    <w:multiLevelType w:val="hybridMultilevel"/>
    <w:tmpl w:val="E5D80E1C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6995485"/>
    <w:multiLevelType w:val="hybridMultilevel"/>
    <w:tmpl w:val="9342F4E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3E6CB3"/>
    <w:multiLevelType w:val="hybridMultilevel"/>
    <w:tmpl w:val="4E046AC2"/>
    <w:lvl w:ilvl="0" w:tplc="0414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4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4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4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4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4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4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4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4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D1D35DC"/>
    <w:multiLevelType w:val="hybridMultilevel"/>
    <w:tmpl w:val="0A4A1BEE"/>
    <w:lvl w:ilvl="0" w:tplc="0414000F">
      <w:start w:val="1"/>
      <w:numFmt w:val="decimal"/>
      <w:lvlText w:val="%1."/>
      <w:lvlJc w:val="left"/>
      <w:pPr>
        <w:ind w:left="360" w:hanging="360"/>
      </w:p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F46233D"/>
    <w:multiLevelType w:val="hybridMultilevel"/>
    <w:tmpl w:val="4ACA886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2D9340A"/>
    <w:multiLevelType w:val="hybridMultilevel"/>
    <w:tmpl w:val="3A6498D8"/>
    <w:lvl w:ilvl="0" w:tplc="0414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7722494"/>
    <w:multiLevelType w:val="hybridMultilevel"/>
    <w:tmpl w:val="F9F01A6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6B3FD1"/>
    <w:multiLevelType w:val="hybridMultilevel"/>
    <w:tmpl w:val="0FDA8716"/>
    <w:lvl w:ilvl="0" w:tplc="0414000F">
      <w:start w:val="1"/>
      <w:numFmt w:val="decimal"/>
      <w:lvlText w:val="%1."/>
      <w:lvlJc w:val="left"/>
      <w:pPr>
        <w:ind w:left="360" w:hanging="360"/>
      </w:p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DE92320"/>
    <w:multiLevelType w:val="hybridMultilevel"/>
    <w:tmpl w:val="FC4A6188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3B751B3"/>
    <w:multiLevelType w:val="hybridMultilevel"/>
    <w:tmpl w:val="0E90E91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AC15B3E"/>
    <w:multiLevelType w:val="hybridMultilevel"/>
    <w:tmpl w:val="35AED1E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84188C"/>
    <w:multiLevelType w:val="hybridMultilevel"/>
    <w:tmpl w:val="AAFC2E34"/>
    <w:lvl w:ilvl="0" w:tplc="041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67974B33"/>
    <w:multiLevelType w:val="hybridMultilevel"/>
    <w:tmpl w:val="D3421364"/>
    <w:lvl w:ilvl="0" w:tplc="0414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68974277"/>
    <w:multiLevelType w:val="hybridMultilevel"/>
    <w:tmpl w:val="3FCAAC0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3D1004"/>
    <w:multiLevelType w:val="hybridMultilevel"/>
    <w:tmpl w:val="2E54BF8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075833"/>
    <w:multiLevelType w:val="hybridMultilevel"/>
    <w:tmpl w:val="D926423E"/>
    <w:lvl w:ilvl="0" w:tplc="0414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73E451E9"/>
    <w:multiLevelType w:val="hybridMultilevel"/>
    <w:tmpl w:val="5900CC3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4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4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4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4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4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4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4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4357549"/>
    <w:multiLevelType w:val="hybridMultilevel"/>
    <w:tmpl w:val="1B201088"/>
    <w:lvl w:ilvl="0" w:tplc="0414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4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75B73A7C"/>
    <w:multiLevelType w:val="hybridMultilevel"/>
    <w:tmpl w:val="EB9679CC"/>
    <w:lvl w:ilvl="0" w:tplc="0414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6E327A0"/>
    <w:multiLevelType w:val="hybridMultilevel"/>
    <w:tmpl w:val="D6E4706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9EF17D6"/>
    <w:multiLevelType w:val="hybridMultilevel"/>
    <w:tmpl w:val="3418C8E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E5268C6"/>
    <w:multiLevelType w:val="hybridMultilevel"/>
    <w:tmpl w:val="8C5072EE"/>
    <w:lvl w:ilvl="0" w:tplc="0414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8"/>
  </w:num>
  <w:num w:numId="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6"/>
  </w:num>
  <w:num w:numId="8">
    <w:abstractNumId w:val="17"/>
  </w:num>
  <w:num w:numId="9">
    <w:abstractNumId w:val="2"/>
  </w:num>
  <w:num w:numId="10">
    <w:abstractNumId w:val="21"/>
  </w:num>
  <w:num w:numId="11">
    <w:abstractNumId w:val="7"/>
  </w:num>
  <w:num w:numId="12">
    <w:abstractNumId w:val="28"/>
  </w:num>
  <w:num w:numId="13">
    <w:abstractNumId w:val="31"/>
  </w:num>
  <w:num w:numId="14">
    <w:abstractNumId w:val="37"/>
  </w:num>
  <w:num w:numId="15">
    <w:abstractNumId w:val="10"/>
  </w:num>
  <w:num w:numId="16">
    <w:abstractNumId w:val="19"/>
  </w:num>
  <w:num w:numId="17">
    <w:abstractNumId w:val="23"/>
  </w:num>
  <w:num w:numId="18">
    <w:abstractNumId w:val="20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</w:num>
  <w:num w:numId="21">
    <w:abstractNumId w:val="1"/>
  </w:num>
  <w:num w:numId="22">
    <w:abstractNumId w:val="3"/>
  </w:num>
  <w:num w:numId="23">
    <w:abstractNumId w:val="24"/>
  </w:num>
  <w:num w:numId="24">
    <w:abstractNumId w:val="13"/>
  </w:num>
  <w:num w:numId="25">
    <w:abstractNumId w:val="0"/>
  </w:num>
  <w:num w:numId="26">
    <w:abstractNumId w:val="16"/>
  </w:num>
  <w:num w:numId="27">
    <w:abstractNumId w:val="26"/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</w:num>
  <w:num w:numId="30">
    <w:abstractNumId w:val="25"/>
  </w:num>
  <w:num w:numId="31">
    <w:abstractNumId w:val="30"/>
  </w:num>
  <w:num w:numId="32">
    <w:abstractNumId w:val="9"/>
  </w:num>
  <w:num w:numId="33">
    <w:abstractNumId w:val="33"/>
  </w:num>
  <w:num w:numId="34">
    <w:abstractNumId w:val="34"/>
  </w:num>
  <w:num w:numId="35">
    <w:abstractNumId w:val="15"/>
  </w:num>
  <w:num w:numId="36">
    <w:abstractNumId w:val="27"/>
  </w:num>
  <w:num w:numId="37">
    <w:abstractNumId w:val="35"/>
  </w:num>
  <w:num w:numId="38">
    <w:abstractNumId w:val="36"/>
  </w:num>
  <w:num w:numId="39">
    <w:abstractNumId w:val="5"/>
  </w:num>
  <w:num w:numId="40">
    <w:abstractNumId w:val="4"/>
  </w:num>
  <w:num w:numId="41">
    <w:abstractNumId w:val="14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activeWritingStyle w:appName="MSWord" w:lang="nb-NO" w:vendorID="666" w:dllVersion="513" w:checkStyle="1"/>
  <w:activeWritingStyle w:appName="MSWord" w:lang="nb-NO" w:vendorID="22" w:dllVersion="513" w:checkStyle="1"/>
  <w:proofState w:spelling="clean" w:grammar="clean"/>
  <w:attachedTemplate r:id="rId1"/>
  <w:stylePaneFormatFilter w:val="3F01"/>
  <w:defaultTabStop w:val="720"/>
  <w:autoHyphenation/>
  <w:hyphenationZone w:val="357"/>
  <w:drawingGridHorizontalSpacing w:val="80"/>
  <w:displayHorizontalDrawingGridEvery w:val="2"/>
  <w:noPunctuationKerning/>
  <w:characterSpacingControl w:val="doNotCompress"/>
  <w:hdrShapeDefaults>
    <o:shapedefaults v:ext="edit" spidmax="222210"/>
  </w:hdrShapeDefaults>
  <w:footnotePr>
    <w:footnote w:id="-1"/>
    <w:footnote w:id="0"/>
  </w:footnotePr>
  <w:endnotePr>
    <w:endnote w:id="-1"/>
    <w:endnote w:id="0"/>
  </w:endnotePr>
  <w:compat/>
  <w:rsids>
    <w:rsidRoot w:val="008F2064"/>
    <w:rsid w:val="00002A06"/>
    <w:rsid w:val="00004667"/>
    <w:rsid w:val="000112BC"/>
    <w:rsid w:val="00014BB9"/>
    <w:rsid w:val="0001635A"/>
    <w:rsid w:val="000164CE"/>
    <w:rsid w:val="000218B6"/>
    <w:rsid w:val="000224AA"/>
    <w:rsid w:val="00024792"/>
    <w:rsid w:val="000259E6"/>
    <w:rsid w:val="00025AB5"/>
    <w:rsid w:val="00031C2C"/>
    <w:rsid w:val="00033172"/>
    <w:rsid w:val="00033EAA"/>
    <w:rsid w:val="0003419F"/>
    <w:rsid w:val="000357AB"/>
    <w:rsid w:val="00037C8A"/>
    <w:rsid w:val="00037CCA"/>
    <w:rsid w:val="000401E4"/>
    <w:rsid w:val="00041774"/>
    <w:rsid w:val="00052247"/>
    <w:rsid w:val="000558AA"/>
    <w:rsid w:val="00056AB7"/>
    <w:rsid w:val="0005714D"/>
    <w:rsid w:val="00060528"/>
    <w:rsid w:val="00061981"/>
    <w:rsid w:val="000657F9"/>
    <w:rsid w:val="00066376"/>
    <w:rsid w:val="000665AC"/>
    <w:rsid w:val="000704D1"/>
    <w:rsid w:val="0007126E"/>
    <w:rsid w:val="00071529"/>
    <w:rsid w:val="00072ABE"/>
    <w:rsid w:val="00075F18"/>
    <w:rsid w:val="00077CF7"/>
    <w:rsid w:val="00082513"/>
    <w:rsid w:val="000833F2"/>
    <w:rsid w:val="0008352D"/>
    <w:rsid w:val="0008461E"/>
    <w:rsid w:val="000868D2"/>
    <w:rsid w:val="00091637"/>
    <w:rsid w:val="00093B03"/>
    <w:rsid w:val="00094076"/>
    <w:rsid w:val="0009457B"/>
    <w:rsid w:val="000952A2"/>
    <w:rsid w:val="000974DD"/>
    <w:rsid w:val="000A0C34"/>
    <w:rsid w:val="000A1495"/>
    <w:rsid w:val="000A364B"/>
    <w:rsid w:val="000A43B3"/>
    <w:rsid w:val="000A56D1"/>
    <w:rsid w:val="000A5C02"/>
    <w:rsid w:val="000A6CDA"/>
    <w:rsid w:val="000B1CD5"/>
    <w:rsid w:val="000B2904"/>
    <w:rsid w:val="000B3206"/>
    <w:rsid w:val="000B3278"/>
    <w:rsid w:val="000B350D"/>
    <w:rsid w:val="000B38C3"/>
    <w:rsid w:val="000B641E"/>
    <w:rsid w:val="000B649B"/>
    <w:rsid w:val="000C0935"/>
    <w:rsid w:val="000C0A97"/>
    <w:rsid w:val="000C2C0D"/>
    <w:rsid w:val="000D003A"/>
    <w:rsid w:val="000D2C17"/>
    <w:rsid w:val="000D4365"/>
    <w:rsid w:val="000D4703"/>
    <w:rsid w:val="000D7A60"/>
    <w:rsid w:val="000E4E50"/>
    <w:rsid w:val="000E6456"/>
    <w:rsid w:val="000E79C6"/>
    <w:rsid w:val="000E7C40"/>
    <w:rsid w:val="000F0F46"/>
    <w:rsid w:val="000F18DA"/>
    <w:rsid w:val="000F26E0"/>
    <w:rsid w:val="000F2728"/>
    <w:rsid w:val="000F35C4"/>
    <w:rsid w:val="000F3D99"/>
    <w:rsid w:val="000F43FE"/>
    <w:rsid w:val="000F52BA"/>
    <w:rsid w:val="000F6DD3"/>
    <w:rsid w:val="00102381"/>
    <w:rsid w:val="0010539F"/>
    <w:rsid w:val="00105DB3"/>
    <w:rsid w:val="00105EFC"/>
    <w:rsid w:val="001061F7"/>
    <w:rsid w:val="00107D25"/>
    <w:rsid w:val="00111013"/>
    <w:rsid w:val="00111D62"/>
    <w:rsid w:val="00113321"/>
    <w:rsid w:val="00113794"/>
    <w:rsid w:val="00113CE1"/>
    <w:rsid w:val="00114FF6"/>
    <w:rsid w:val="001175AC"/>
    <w:rsid w:val="00120A49"/>
    <w:rsid w:val="00122895"/>
    <w:rsid w:val="0012537E"/>
    <w:rsid w:val="001262B7"/>
    <w:rsid w:val="00127810"/>
    <w:rsid w:val="00127CC4"/>
    <w:rsid w:val="00132614"/>
    <w:rsid w:val="00134B07"/>
    <w:rsid w:val="001377F1"/>
    <w:rsid w:val="00141801"/>
    <w:rsid w:val="00142087"/>
    <w:rsid w:val="00144712"/>
    <w:rsid w:val="00146256"/>
    <w:rsid w:val="0014740E"/>
    <w:rsid w:val="00147732"/>
    <w:rsid w:val="00151461"/>
    <w:rsid w:val="00151A38"/>
    <w:rsid w:val="001537A3"/>
    <w:rsid w:val="00153D7A"/>
    <w:rsid w:val="00155ECD"/>
    <w:rsid w:val="00161973"/>
    <w:rsid w:val="001643EB"/>
    <w:rsid w:val="00165501"/>
    <w:rsid w:val="00167483"/>
    <w:rsid w:val="001746F2"/>
    <w:rsid w:val="00175C73"/>
    <w:rsid w:val="001773FE"/>
    <w:rsid w:val="0018076B"/>
    <w:rsid w:val="00182613"/>
    <w:rsid w:val="001834E4"/>
    <w:rsid w:val="001855D0"/>
    <w:rsid w:val="001859D1"/>
    <w:rsid w:val="00187B48"/>
    <w:rsid w:val="00191616"/>
    <w:rsid w:val="00193F9F"/>
    <w:rsid w:val="0019531F"/>
    <w:rsid w:val="00196AE3"/>
    <w:rsid w:val="00197A83"/>
    <w:rsid w:val="001A026A"/>
    <w:rsid w:val="001A26C2"/>
    <w:rsid w:val="001A4179"/>
    <w:rsid w:val="001A4638"/>
    <w:rsid w:val="001A5B2E"/>
    <w:rsid w:val="001A69D4"/>
    <w:rsid w:val="001B0517"/>
    <w:rsid w:val="001B59B0"/>
    <w:rsid w:val="001B72AA"/>
    <w:rsid w:val="001C26C8"/>
    <w:rsid w:val="001C2880"/>
    <w:rsid w:val="001C4DEE"/>
    <w:rsid w:val="001C7506"/>
    <w:rsid w:val="001C7DAD"/>
    <w:rsid w:val="001D0A45"/>
    <w:rsid w:val="001D14C4"/>
    <w:rsid w:val="001D190B"/>
    <w:rsid w:val="001D1D84"/>
    <w:rsid w:val="001D1F1C"/>
    <w:rsid w:val="001D4098"/>
    <w:rsid w:val="001D4C5E"/>
    <w:rsid w:val="001D54B8"/>
    <w:rsid w:val="001E081B"/>
    <w:rsid w:val="001E10BA"/>
    <w:rsid w:val="001E1351"/>
    <w:rsid w:val="001E1FC3"/>
    <w:rsid w:val="001E27ED"/>
    <w:rsid w:val="001E79C2"/>
    <w:rsid w:val="001F07FF"/>
    <w:rsid w:val="001F0F66"/>
    <w:rsid w:val="001F15B4"/>
    <w:rsid w:val="001F425F"/>
    <w:rsid w:val="001F7666"/>
    <w:rsid w:val="001F791E"/>
    <w:rsid w:val="00201D8C"/>
    <w:rsid w:val="00203401"/>
    <w:rsid w:val="00207104"/>
    <w:rsid w:val="0020799D"/>
    <w:rsid w:val="002108F0"/>
    <w:rsid w:val="00211DF2"/>
    <w:rsid w:val="00214EB5"/>
    <w:rsid w:val="0021537C"/>
    <w:rsid w:val="00216956"/>
    <w:rsid w:val="002218C7"/>
    <w:rsid w:val="0022250B"/>
    <w:rsid w:val="00222A1B"/>
    <w:rsid w:val="00224EB2"/>
    <w:rsid w:val="00224FF6"/>
    <w:rsid w:val="00226A23"/>
    <w:rsid w:val="00227032"/>
    <w:rsid w:val="002270F1"/>
    <w:rsid w:val="002303CE"/>
    <w:rsid w:val="00230958"/>
    <w:rsid w:val="00232383"/>
    <w:rsid w:val="00233443"/>
    <w:rsid w:val="002361F2"/>
    <w:rsid w:val="002372BF"/>
    <w:rsid w:val="002410DC"/>
    <w:rsid w:val="00243528"/>
    <w:rsid w:val="00243AF6"/>
    <w:rsid w:val="002445F4"/>
    <w:rsid w:val="0024466F"/>
    <w:rsid w:val="00244C3B"/>
    <w:rsid w:val="00246802"/>
    <w:rsid w:val="00246D3E"/>
    <w:rsid w:val="00253323"/>
    <w:rsid w:val="00254AFB"/>
    <w:rsid w:val="00255E2C"/>
    <w:rsid w:val="002560BA"/>
    <w:rsid w:val="002576DB"/>
    <w:rsid w:val="00260E2E"/>
    <w:rsid w:val="0026523F"/>
    <w:rsid w:val="00265476"/>
    <w:rsid w:val="00266947"/>
    <w:rsid w:val="00266D0E"/>
    <w:rsid w:val="00267C35"/>
    <w:rsid w:val="00273569"/>
    <w:rsid w:val="002739FE"/>
    <w:rsid w:val="00275686"/>
    <w:rsid w:val="0027615E"/>
    <w:rsid w:val="00280DD9"/>
    <w:rsid w:val="002854B1"/>
    <w:rsid w:val="002871F3"/>
    <w:rsid w:val="00290201"/>
    <w:rsid w:val="00290E41"/>
    <w:rsid w:val="0029332D"/>
    <w:rsid w:val="0029373D"/>
    <w:rsid w:val="0029385F"/>
    <w:rsid w:val="00293C52"/>
    <w:rsid w:val="002964F6"/>
    <w:rsid w:val="002969C3"/>
    <w:rsid w:val="00296AFD"/>
    <w:rsid w:val="002A0F83"/>
    <w:rsid w:val="002A1A45"/>
    <w:rsid w:val="002A1FE8"/>
    <w:rsid w:val="002A764D"/>
    <w:rsid w:val="002A7CD9"/>
    <w:rsid w:val="002B17A5"/>
    <w:rsid w:val="002B1C0B"/>
    <w:rsid w:val="002B2373"/>
    <w:rsid w:val="002B25D5"/>
    <w:rsid w:val="002B342B"/>
    <w:rsid w:val="002B4CB8"/>
    <w:rsid w:val="002B7C04"/>
    <w:rsid w:val="002C427B"/>
    <w:rsid w:val="002C4432"/>
    <w:rsid w:val="002C460E"/>
    <w:rsid w:val="002C7331"/>
    <w:rsid w:val="002D19DB"/>
    <w:rsid w:val="002D1ACD"/>
    <w:rsid w:val="002D4076"/>
    <w:rsid w:val="002D58AB"/>
    <w:rsid w:val="002D63D3"/>
    <w:rsid w:val="002D7163"/>
    <w:rsid w:val="002E289F"/>
    <w:rsid w:val="002E28F4"/>
    <w:rsid w:val="002E59AD"/>
    <w:rsid w:val="002E6741"/>
    <w:rsid w:val="002E699B"/>
    <w:rsid w:val="002E69D8"/>
    <w:rsid w:val="002E6B71"/>
    <w:rsid w:val="002F066C"/>
    <w:rsid w:val="002F1BF4"/>
    <w:rsid w:val="002F2AD0"/>
    <w:rsid w:val="002F2BC5"/>
    <w:rsid w:val="002F6275"/>
    <w:rsid w:val="00302444"/>
    <w:rsid w:val="003063DD"/>
    <w:rsid w:val="00307FD4"/>
    <w:rsid w:val="00311437"/>
    <w:rsid w:val="00313571"/>
    <w:rsid w:val="00314ED7"/>
    <w:rsid w:val="00320819"/>
    <w:rsid w:val="00322DF7"/>
    <w:rsid w:val="00325D8F"/>
    <w:rsid w:val="00327DE2"/>
    <w:rsid w:val="00330CA6"/>
    <w:rsid w:val="003318BF"/>
    <w:rsid w:val="00333611"/>
    <w:rsid w:val="003338AA"/>
    <w:rsid w:val="00335239"/>
    <w:rsid w:val="0033697C"/>
    <w:rsid w:val="00340742"/>
    <w:rsid w:val="00347647"/>
    <w:rsid w:val="00351C31"/>
    <w:rsid w:val="00351F9E"/>
    <w:rsid w:val="00353541"/>
    <w:rsid w:val="003638F4"/>
    <w:rsid w:val="003675EE"/>
    <w:rsid w:val="00370A6B"/>
    <w:rsid w:val="00370B3A"/>
    <w:rsid w:val="00370C8E"/>
    <w:rsid w:val="00373301"/>
    <w:rsid w:val="00374FCE"/>
    <w:rsid w:val="00381534"/>
    <w:rsid w:val="003815B7"/>
    <w:rsid w:val="00381B82"/>
    <w:rsid w:val="00383665"/>
    <w:rsid w:val="00384DAD"/>
    <w:rsid w:val="00384DC4"/>
    <w:rsid w:val="00385CA7"/>
    <w:rsid w:val="00387C4B"/>
    <w:rsid w:val="00392759"/>
    <w:rsid w:val="00392E86"/>
    <w:rsid w:val="00394CEE"/>
    <w:rsid w:val="003965A2"/>
    <w:rsid w:val="00396757"/>
    <w:rsid w:val="00397B16"/>
    <w:rsid w:val="00397F91"/>
    <w:rsid w:val="003A135C"/>
    <w:rsid w:val="003A170B"/>
    <w:rsid w:val="003A3D4C"/>
    <w:rsid w:val="003A7185"/>
    <w:rsid w:val="003A7864"/>
    <w:rsid w:val="003B0661"/>
    <w:rsid w:val="003B0AE2"/>
    <w:rsid w:val="003B1789"/>
    <w:rsid w:val="003C0509"/>
    <w:rsid w:val="003C191D"/>
    <w:rsid w:val="003C2A9D"/>
    <w:rsid w:val="003C54BC"/>
    <w:rsid w:val="003C6D3E"/>
    <w:rsid w:val="003D1A73"/>
    <w:rsid w:val="003D2892"/>
    <w:rsid w:val="003D57EF"/>
    <w:rsid w:val="003D6250"/>
    <w:rsid w:val="003D69BB"/>
    <w:rsid w:val="003D7DE4"/>
    <w:rsid w:val="003E1810"/>
    <w:rsid w:val="003E44BF"/>
    <w:rsid w:val="003E63BA"/>
    <w:rsid w:val="003E7C38"/>
    <w:rsid w:val="003E7E8E"/>
    <w:rsid w:val="003F09FF"/>
    <w:rsid w:val="003F1F37"/>
    <w:rsid w:val="003F3145"/>
    <w:rsid w:val="003F3CFA"/>
    <w:rsid w:val="003F4506"/>
    <w:rsid w:val="00400D2C"/>
    <w:rsid w:val="0040152E"/>
    <w:rsid w:val="00401EDB"/>
    <w:rsid w:val="0040456D"/>
    <w:rsid w:val="00404E59"/>
    <w:rsid w:val="0041148B"/>
    <w:rsid w:val="00412AC0"/>
    <w:rsid w:val="00412AE6"/>
    <w:rsid w:val="004139B4"/>
    <w:rsid w:val="00415AF1"/>
    <w:rsid w:val="00415BF3"/>
    <w:rsid w:val="00415F1D"/>
    <w:rsid w:val="00416304"/>
    <w:rsid w:val="00416895"/>
    <w:rsid w:val="004174E5"/>
    <w:rsid w:val="004207EF"/>
    <w:rsid w:val="0042142B"/>
    <w:rsid w:val="00423FEB"/>
    <w:rsid w:val="004246B5"/>
    <w:rsid w:val="004250E6"/>
    <w:rsid w:val="004257E7"/>
    <w:rsid w:val="00427CA9"/>
    <w:rsid w:val="0043148C"/>
    <w:rsid w:val="004331AB"/>
    <w:rsid w:val="00433412"/>
    <w:rsid w:val="00437440"/>
    <w:rsid w:val="00441998"/>
    <w:rsid w:val="00441D05"/>
    <w:rsid w:val="00444067"/>
    <w:rsid w:val="004445FC"/>
    <w:rsid w:val="004515E3"/>
    <w:rsid w:val="0046123E"/>
    <w:rsid w:val="00461CEC"/>
    <w:rsid w:val="00461DED"/>
    <w:rsid w:val="004624F7"/>
    <w:rsid w:val="00463AB4"/>
    <w:rsid w:val="00466917"/>
    <w:rsid w:val="00466F76"/>
    <w:rsid w:val="004677AE"/>
    <w:rsid w:val="00470808"/>
    <w:rsid w:val="00471688"/>
    <w:rsid w:val="004719D3"/>
    <w:rsid w:val="00472FC5"/>
    <w:rsid w:val="00473796"/>
    <w:rsid w:val="0047613C"/>
    <w:rsid w:val="004779A3"/>
    <w:rsid w:val="0048324C"/>
    <w:rsid w:val="00484E65"/>
    <w:rsid w:val="00485867"/>
    <w:rsid w:val="00485EBD"/>
    <w:rsid w:val="004861F3"/>
    <w:rsid w:val="0048650E"/>
    <w:rsid w:val="00486B61"/>
    <w:rsid w:val="00495AC1"/>
    <w:rsid w:val="00497F47"/>
    <w:rsid w:val="004A0B79"/>
    <w:rsid w:val="004A2597"/>
    <w:rsid w:val="004A27AE"/>
    <w:rsid w:val="004A33A9"/>
    <w:rsid w:val="004A3EC1"/>
    <w:rsid w:val="004A55AA"/>
    <w:rsid w:val="004A7B83"/>
    <w:rsid w:val="004B0541"/>
    <w:rsid w:val="004B327A"/>
    <w:rsid w:val="004B5736"/>
    <w:rsid w:val="004B785C"/>
    <w:rsid w:val="004B791C"/>
    <w:rsid w:val="004C0B97"/>
    <w:rsid w:val="004C3122"/>
    <w:rsid w:val="004C3540"/>
    <w:rsid w:val="004C43AB"/>
    <w:rsid w:val="004C7C04"/>
    <w:rsid w:val="004D02FB"/>
    <w:rsid w:val="004D11FE"/>
    <w:rsid w:val="004D2283"/>
    <w:rsid w:val="004D628F"/>
    <w:rsid w:val="004E1CC7"/>
    <w:rsid w:val="004E253A"/>
    <w:rsid w:val="004E359B"/>
    <w:rsid w:val="004F0E6A"/>
    <w:rsid w:val="004F1136"/>
    <w:rsid w:val="004F3CF8"/>
    <w:rsid w:val="004F3F4F"/>
    <w:rsid w:val="004F52D4"/>
    <w:rsid w:val="004F6DEB"/>
    <w:rsid w:val="004F6F79"/>
    <w:rsid w:val="004F6FB9"/>
    <w:rsid w:val="004F7BE3"/>
    <w:rsid w:val="00500283"/>
    <w:rsid w:val="005015F4"/>
    <w:rsid w:val="00502223"/>
    <w:rsid w:val="00503EE4"/>
    <w:rsid w:val="00505F3B"/>
    <w:rsid w:val="00505F98"/>
    <w:rsid w:val="005067F0"/>
    <w:rsid w:val="00506DB8"/>
    <w:rsid w:val="00511EBC"/>
    <w:rsid w:val="00512BEA"/>
    <w:rsid w:val="00513040"/>
    <w:rsid w:val="00513E3E"/>
    <w:rsid w:val="00514C22"/>
    <w:rsid w:val="00514C36"/>
    <w:rsid w:val="00514D62"/>
    <w:rsid w:val="00515836"/>
    <w:rsid w:val="005166D3"/>
    <w:rsid w:val="00517BD5"/>
    <w:rsid w:val="00517F04"/>
    <w:rsid w:val="00520467"/>
    <w:rsid w:val="00521799"/>
    <w:rsid w:val="005304F9"/>
    <w:rsid w:val="00531B69"/>
    <w:rsid w:val="00531EED"/>
    <w:rsid w:val="00532970"/>
    <w:rsid w:val="00540117"/>
    <w:rsid w:val="00541224"/>
    <w:rsid w:val="00541CCB"/>
    <w:rsid w:val="0054264F"/>
    <w:rsid w:val="00555395"/>
    <w:rsid w:val="005602A4"/>
    <w:rsid w:val="00565522"/>
    <w:rsid w:val="005656F6"/>
    <w:rsid w:val="0056649C"/>
    <w:rsid w:val="00566C86"/>
    <w:rsid w:val="00573736"/>
    <w:rsid w:val="0057533E"/>
    <w:rsid w:val="00575BD1"/>
    <w:rsid w:val="00580732"/>
    <w:rsid w:val="00580917"/>
    <w:rsid w:val="00580DDC"/>
    <w:rsid w:val="00583F2E"/>
    <w:rsid w:val="00585B21"/>
    <w:rsid w:val="005902FB"/>
    <w:rsid w:val="00590CC1"/>
    <w:rsid w:val="005929D5"/>
    <w:rsid w:val="00596E33"/>
    <w:rsid w:val="0059759B"/>
    <w:rsid w:val="005A22B0"/>
    <w:rsid w:val="005A323F"/>
    <w:rsid w:val="005A35BF"/>
    <w:rsid w:val="005A4777"/>
    <w:rsid w:val="005B05D4"/>
    <w:rsid w:val="005B0701"/>
    <w:rsid w:val="005B1D24"/>
    <w:rsid w:val="005B2451"/>
    <w:rsid w:val="005B31EE"/>
    <w:rsid w:val="005B3EEE"/>
    <w:rsid w:val="005B3EF9"/>
    <w:rsid w:val="005B46AA"/>
    <w:rsid w:val="005B579F"/>
    <w:rsid w:val="005B6298"/>
    <w:rsid w:val="005B7251"/>
    <w:rsid w:val="005C5902"/>
    <w:rsid w:val="005C62ED"/>
    <w:rsid w:val="005D10D6"/>
    <w:rsid w:val="005D1993"/>
    <w:rsid w:val="005D1A3B"/>
    <w:rsid w:val="005D3449"/>
    <w:rsid w:val="005D47B6"/>
    <w:rsid w:val="005E18B7"/>
    <w:rsid w:val="005F114B"/>
    <w:rsid w:val="005F226A"/>
    <w:rsid w:val="005F3719"/>
    <w:rsid w:val="005F3D4B"/>
    <w:rsid w:val="005F4455"/>
    <w:rsid w:val="005F482E"/>
    <w:rsid w:val="005F5BA2"/>
    <w:rsid w:val="005F7BCC"/>
    <w:rsid w:val="00600FC2"/>
    <w:rsid w:val="006068CA"/>
    <w:rsid w:val="0061089C"/>
    <w:rsid w:val="00611EE7"/>
    <w:rsid w:val="006125BC"/>
    <w:rsid w:val="006171A7"/>
    <w:rsid w:val="0062034A"/>
    <w:rsid w:val="00621A32"/>
    <w:rsid w:val="00621EFC"/>
    <w:rsid w:val="00624632"/>
    <w:rsid w:val="006255B5"/>
    <w:rsid w:val="00625F86"/>
    <w:rsid w:val="00627962"/>
    <w:rsid w:val="00627A88"/>
    <w:rsid w:val="00627E26"/>
    <w:rsid w:val="0063096B"/>
    <w:rsid w:val="00640380"/>
    <w:rsid w:val="00640749"/>
    <w:rsid w:val="006415ED"/>
    <w:rsid w:val="00645B6E"/>
    <w:rsid w:val="00646E5E"/>
    <w:rsid w:val="00647203"/>
    <w:rsid w:val="00650325"/>
    <w:rsid w:val="006551FB"/>
    <w:rsid w:val="00656B16"/>
    <w:rsid w:val="00656BB4"/>
    <w:rsid w:val="00656C2A"/>
    <w:rsid w:val="00657571"/>
    <w:rsid w:val="00657FE2"/>
    <w:rsid w:val="006601D3"/>
    <w:rsid w:val="00661709"/>
    <w:rsid w:val="00665A82"/>
    <w:rsid w:val="00665A88"/>
    <w:rsid w:val="00666F88"/>
    <w:rsid w:val="00673945"/>
    <w:rsid w:val="00673972"/>
    <w:rsid w:val="00676A3F"/>
    <w:rsid w:val="0067775C"/>
    <w:rsid w:val="00677C22"/>
    <w:rsid w:val="006822F2"/>
    <w:rsid w:val="0068570F"/>
    <w:rsid w:val="00686790"/>
    <w:rsid w:val="00690369"/>
    <w:rsid w:val="0069093D"/>
    <w:rsid w:val="00690F2B"/>
    <w:rsid w:val="00692F51"/>
    <w:rsid w:val="00696806"/>
    <w:rsid w:val="0069692C"/>
    <w:rsid w:val="00696A15"/>
    <w:rsid w:val="006A11F3"/>
    <w:rsid w:val="006A131D"/>
    <w:rsid w:val="006A1B1B"/>
    <w:rsid w:val="006A255D"/>
    <w:rsid w:val="006A2EAF"/>
    <w:rsid w:val="006A3FFB"/>
    <w:rsid w:val="006A5C46"/>
    <w:rsid w:val="006A6586"/>
    <w:rsid w:val="006A7AD7"/>
    <w:rsid w:val="006B0590"/>
    <w:rsid w:val="006B2F08"/>
    <w:rsid w:val="006B36E5"/>
    <w:rsid w:val="006B4171"/>
    <w:rsid w:val="006B505C"/>
    <w:rsid w:val="006B5549"/>
    <w:rsid w:val="006C0971"/>
    <w:rsid w:val="006C3CDB"/>
    <w:rsid w:val="006C5004"/>
    <w:rsid w:val="006C583A"/>
    <w:rsid w:val="006C7277"/>
    <w:rsid w:val="006D0C60"/>
    <w:rsid w:val="006D2C4C"/>
    <w:rsid w:val="006D2FEA"/>
    <w:rsid w:val="006D46C5"/>
    <w:rsid w:val="006D47DF"/>
    <w:rsid w:val="006D51BC"/>
    <w:rsid w:val="006E0DEF"/>
    <w:rsid w:val="006E1208"/>
    <w:rsid w:val="006E25FB"/>
    <w:rsid w:val="006E3514"/>
    <w:rsid w:val="006E599E"/>
    <w:rsid w:val="006F1DD2"/>
    <w:rsid w:val="006F369B"/>
    <w:rsid w:val="006F5752"/>
    <w:rsid w:val="006F7626"/>
    <w:rsid w:val="00701CC5"/>
    <w:rsid w:val="007030C2"/>
    <w:rsid w:val="00705689"/>
    <w:rsid w:val="00707A03"/>
    <w:rsid w:val="00707FF4"/>
    <w:rsid w:val="007120C2"/>
    <w:rsid w:val="00712E17"/>
    <w:rsid w:val="00712FA2"/>
    <w:rsid w:val="00716A29"/>
    <w:rsid w:val="00717604"/>
    <w:rsid w:val="007221ED"/>
    <w:rsid w:val="0072276C"/>
    <w:rsid w:val="007237A1"/>
    <w:rsid w:val="00723ED2"/>
    <w:rsid w:val="0072493F"/>
    <w:rsid w:val="00727338"/>
    <w:rsid w:val="007316AD"/>
    <w:rsid w:val="00732AB8"/>
    <w:rsid w:val="00733DC6"/>
    <w:rsid w:val="00735490"/>
    <w:rsid w:val="00741E98"/>
    <w:rsid w:val="00745E53"/>
    <w:rsid w:val="007468CF"/>
    <w:rsid w:val="00747506"/>
    <w:rsid w:val="00747B61"/>
    <w:rsid w:val="00751E46"/>
    <w:rsid w:val="00752069"/>
    <w:rsid w:val="00753F38"/>
    <w:rsid w:val="007551DA"/>
    <w:rsid w:val="00756232"/>
    <w:rsid w:val="00757DFD"/>
    <w:rsid w:val="00760A9C"/>
    <w:rsid w:val="00762E3C"/>
    <w:rsid w:val="007661E3"/>
    <w:rsid w:val="007669BE"/>
    <w:rsid w:val="00766E61"/>
    <w:rsid w:val="00767238"/>
    <w:rsid w:val="00767AD7"/>
    <w:rsid w:val="00772AAD"/>
    <w:rsid w:val="007756BD"/>
    <w:rsid w:val="00776159"/>
    <w:rsid w:val="00776300"/>
    <w:rsid w:val="00780AEE"/>
    <w:rsid w:val="00781770"/>
    <w:rsid w:val="007869B8"/>
    <w:rsid w:val="0079006A"/>
    <w:rsid w:val="007903AD"/>
    <w:rsid w:val="00791772"/>
    <w:rsid w:val="00791BA0"/>
    <w:rsid w:val="00796DD8"/>
    <w:rsid w:val="007972EB"/>
    <w:rsid w:val="007A04C1"/>
    <w:rsid w:val="007A07EA"/>
    <w:rsid w:val="007A56C8"/>
    <w:rsid w:val="007A7D54"/>
    <w:rsid w:val="007B08AF"/>
    <w:rsid w:val="007B0F4D"/>
    <w:rsid w:val="007B1380"/>
    <w:rsid w:val="007B490A"/>
    <w:rsid w:val="007B4FD7"/>
    <w:rsid w:val="007B57AE"/>
    <w:rsid w:val="007B5F7A"/>
    <w:rsid w:val="007B7508"/>
    <w:rsid w:val="007C14CC"/>
    <w:rsid w:val="007C50FE"/>
    <w:rsid w:val="007D1A12"/>
    <w:rsid w:val="007D1E9B"/>
    <w:rsid w:val="007D5BF6"/>
    <w:rsid w:val="007E0AE5"/>
    <w:rsid w:val="007E25AA"/>
    <w:rsid w:val="007E2AFA"/>
    <w:rsid w:val="007E2B50"/>
    <w:rsid w:val="007E4B89"/>
    <w:rsid w:val="007E53BB"/>
    <w:rsid w:val="007E6DAF"/>
    <w:rsid w:val="007F2354"/>
    <w:rsid w:val="007F3147"/>
    <w:rsid w:val="007F3821"/>
    <w:rsid w:val="007F3EFE"/>
    <w:rsid w:val="007F4665"/>
    <w:rsid w:val="007F48A1"/>
    <w:rsid w:val="007F4D8D"/>
    <w:rsid w:val="007F76FC"/>
    <w:rsid w:val="00800121"/>
    <w:rsid w:val="0080110F"/>
    <w:rsid w:val="00801476"/>
    <w:rsid w:val="00803FDE"/>
    <w:rsid w:val="0080473F"/>
    <w:rsid w:val="00805DA0"/>
    <w:rsid w:val="00806451"/>
    <w:rsid w:val="00806867"/>
    <w:rsid w:val="00807916"/>
    <w:rsid w:val="00810C54"/>
    <w:rsid w:val="00811887"/>
    <w:rsid w:val="00812F1D"/>
    <w:rsid w:val="0081451C"/>
    <w:rsid w:val="00815B8F"/>
    <w:rsid w:val="00816362"/>
    <w:rsid w:val="0082079E"/>
    <w:rsid w:val="00821957"/>
    <w:rsid w:val="0082203F"/>
    <w:rsid w:val="008240CB"/>
    <w:rsid w:val="00827207"/>
    <w:rsid w:val="00832305"/>
    <w:rsid w:val="00834F3B"/>
    <w:rsid w:val="00835E6A"/>
    <w:rsid w:val="00836DD3"/>
    <w:rsid w:val="00836EB0"/>
    <w:rsid w:val="008412FA"/>
    <w:rsid w:val="00841EDB"/>
    <w:rsid w:val="00843DA0"/>
    <w:rsid w:val="00844087"/>
    <w:rsid w:val="008455A4"/>
    <w:rsid w:val="00847C37"/>
    <w:rsid w:val="008520C1"/>
    <w:rsid w:val="0085341D"/>
    <w:rsid w:val="00853BCF"/>
    <w:rsid w:val="0086248A"/>
    <w:rsid w:val="0086281F"/>
    <w:rsid w:val="00864376"/>
    <w:rsid w:val="0086589E"/>
    <w:rsid w:val="00865AC9"/>
    <w:rsid w:val="00867321"/>
    <w:rsid w:val="00874956"/>
    <w:rsid w:val="00874DAA"/>
    <w:rsid w:val="008764E5"/>
    <w:rsid w:val="008774D1"/>
    <w:rsid w:val="00881C65"/>
    <w:rsid w:val="00882E7A"/>
    <w:rsid w:val="00884B14"/>
    <w:rsid w:val="00884BCC"/>
    <w:rsid w:val="00885920"/>
    <w:rsid w:val="00890493"/>
    <w:rsid w:val="0089347D"/>
    <w:rsid w:val="00896911"/>
    <w:rsid w:val="008A1845"/>
    <w:rsid w:val="008A26D9"/>
    <w:rsid w:val="008A3A5E"/>
    <w:rsid w:val="008A576F"/>
    <w:rsid w:val="008A71A6"/>
    <w:rsid w:val="008A77AA"/>
    <w:rsid w:val="008B1EE3"/>
    <w:rsid w:val="008B3E40"/>
    <w:rsid w:val="008B4C76"/>
    <w:rsid w:val="008B4EBA"/>
    <w:rsid w:val="008B4F48"/>
    <w:rsid w:val="008B66F1"/>
    <w:rsid w:val="008B6F33"/>
    <w:rsid w:val="008B70E9"/>
    <w:rsid w:val="008C1E41"/>
    <w:rsid w:val="008C27C5"/>
    <w:rsid w:val="008C2BDB"/>
    <w:rsid w:val="008C2E2F"/>
    <w:rsid w:val="008C6457"/>
    <w:rsid w:val="008C7AE1"/>
    <w:rsid w:val="008D069F"/>
    <w:rsid w:val="008D14CB"/>
    <w:rsid w:val="008D1970"/>
    <w:rsid w:val="008D3702"/>
    <w:rsid w:val="008D6CA6"/>
    <w:rsid w:val="008E3ACA"/>
    <w:rsid w:val="008E4A8A"/>
    <w:rsid w:val="008E549B"/>
    <w:rsid w:val="008E5634"/>
    <w:rsid w:val="008E693D"/>
    <w:rsid w:val="008E739A"/>
    <w:rsid w:val="008F2064"/>
    <w:rsid w:val="008F3D59"/>
    <w:rsid w:val="008F4C09"/>
    <w:rsid w:val="008F67D1"/>
    <w:rsid w:val="008F779B"/>
    <w:rsid w:val="0090176C"/>
    <w:rsid w:val="00902B5E"/>
    <w:rsid w:val="00904DBC"/>
    <w:rsid w:val="00904EE8"/>
    <w:rsid w:val="00905026"/>
    <w:rsid w:val="00906147"/>
    <w:rsid w:val="00906AFC"/>
    <w:rsid w:val="00910473"/>
    <w:rsid w:val="009111BC"/>
    <w:rsid w:val="00913319"/>
    <w:rsid w:val="00913876"/>
    <w:rsid w:val="009166C2"/>
    <w:rsid w:val="00923DC4"/>
    <w:rsid w:val="00925253"/>
    <w:rsid w:val="0092577D"/>
    <w:rsid w:val="00932782"/>
    <w:rsid w:val="00936B27"/>
    <w:rsid w:val="009379EA"/>
    <w:rsid w:val="009404F3"/>
    <w:rsid w:val="009407A0"/>
    <w:rsid w:val="00940E68"/>
    <w:rsid w:val="0094350F"/>
    <w:rsid w:val="00943727"/>
    <w:rsid w:val="009458A0"/>
    <w:rsid w:val="00945AEB"/>
    <w:rsid w:val="009460A2"/>
    <w:rsid w:val="009476E2"/>
    <w:rsid w:val="00947ECE"/>
    <w:rsid w:val="00950E9F"/>
    <w:rsid w:val="00952240"/>
    <w:rsid w:val="0096109F"/>
    <w:rsid w:val="009623AD"/>
    <w:rsid w:val="009633B4"/>
    <w:rsid w:val="00965383"/>
    <w:rsid w:val="009655BD"/>
    <w:rsid w:val="009658CA"/>
    <w:rsid w:val="009667E3"/>
    <w:rsid w:val="009711D9"/>
    <w:rsid w:val="00971387"/>
    <w:rsid w:val="0097429E"/>
    <w:rsid w:val="009771E2"/>
    <w:rsid w:val="00977933"/>
    <w:rsid w:val="0098119D"/>
    <w:rsid w:val="00983419"/>
    <w:rsid w:val="009855B8"/>
    <w:rsid w:val="00990921"/>
    <w:rsid w:val="00992471"/>
    <w:rsid w:val="00994FE9"/>
    <w:rsid w:val="00995090"/>
    <w:rsid w:val="00996795"/>
    <w:rsid w:val="009968B0"/>
    <w:rsid w:val="009A0809"/>
    <w:rsid w:val="009A28D0"/>
    <w:rsid w:val="009A45A5"/>
    <w:rsid w:val="009A694B"/>
    <w:rsid w:val="009A6D3E"/>
    <w:rsid w:val="009A72F7"/>
    <w:rsid w:val="009B024C"/>
    <w:rsid w:val="009B0B30"/>
    <w:rsid w:val="009B233B"/>
    <w:rsid w:val="009B3432"/>
    <w:rsid w:val="009B4BE5"/>
    <w:rsid w:val="009B5D9F"/>
    <w:rsid w:val="009C3EFC"/>
    <w:rsid w:val="009C4FB6"/>
    <w:rsid w:val="009C5FFE"/>
    <w:rsid w:val="009C6296"/>
    <w:rsid w:val="009D1E08"/>
    <w:rsid w:val="009D3954"/>
    <w:rsid w:val="009D4942"/>
    <w:rsid w:val="009E10F3"/>
    <w:rsid w:val="009E160E"/>
    <w:rsid w:val="009E24E5"/>
    <w:rsid w:val="009E273E"/>
    <w:rsid w:val="009E433D"/>
    <w:rsid w:val="009F0CC4"/>
    <w:rsid w:val="009F399E"/>
    <w:rsid w:val="009F7080"/>
    <w:rsid w:val="009F7899"/>
    <w:rsid w:val="00A0098C"/>
    <w:rsid w:val="00A118B9"/>
    <w:rsid w:val="00A155B6"/>
    <w:rsid w:val="00A166D3"/>
    <w:rsid w:val="00A177B7"/>
    <w:rsid w:val="00A20836"/>
    <w:rsid w:val="00A20C14"/>
    <w:rsid w:val="00A20C2F"/>
    <w:rsid w:val="00A21280"/>
    <w:rsid w:val="00A22EEB"/>
    <w:rsid w:val="00A25C5E"/>
    <w:rsid w:val="00A269CB"/>
    <w:rsid w:val="00A27714"/>
    <w:rsid w:val="00A27FF9"/>
    <w:rsid w:val="00A326C6"/>
    <w:rsid w:val="00A36D37"/>
    <w:rsid w:val="00A44BD8"/>
    <w:rsid w:val="00A4582F"/>
    <w:rsid w:val="00A46D2D"/>
    <w:rsid w:val="00A53A70"/>
    <w:rsid w:val="00A55478"/>
    <w:rsid w:val="00A606A1"/>
    <w:rsid w:val="00A60CF2"/>
    <w:rsid w:val="00A63347"/>
    <w:rsid w:val="00A636BA"/>
    <w:rsid w:val="00A674BF"/>
    <w:rsid w:val="00A67DAC"/>
    <w:rsid w:val="00A709BA"/>
    <w:rsid w:val="00A70C6D"/>
    <w:rsid w:val="00A73890"/>
    <w:rsid w:val="00A82D0D"/>
    <w:rsid w:val="00A84AF0"/>
    <w:rsid w:val="00A86031"/>
    <w:rsid w:val="00A87A3E"/>
    <w:rsid w:val="00A87B7F"/>
    <w:rsid w:val="00A902AA"/>
    <w:rsid w:val="00A91C64"/>
    <w:rsid w:val="00A937E2"/>
    <w:rsid w:val="00A93E98"/>
    <w:rsid w:val="00A9755F"/>
    <w:rsid w:val="00A97DD6"/>
    <w:rsid w:val="00AA06F7"/>
    <w:rsid w:val="00AA0844"/>
    <w:rsid w:val="00AA0F7F"/>
    <w:rsid w:val="00AA2201"/>
    <w:rsid w:val="00AA39F1"/>
    <w:rsid w:val="00AA489F"/>
    <w:rsid w:val="00AA5B6D"/>
    <w:rsid w:val="00AA5CE8"/>
    <w:rsid w:val="00AA646A"/>
    <w:rsid w:val="00AB15A1"/>
    <w:rsid w:val="00AB3ADC"/>
    <w:rsid w:val="00AB6C33"/>
    <w:rsid w:val="00AB7EA0"/>
    <w:rsid w:val="00AC25F2"/>
    <w:rsid w:val="00AC2988"/>
    <w:rsid w:val="00AC7782"/>
    <w:rsid w:val="00AC7E1F"/>
    <w:rsid w:val="00AD0169"/>
    <w:rsid w:val="00AD1766"/>
    <w:rsid w:val="00AD1ECF"/>
    <w:rsid w:val="00AD3188"/>
    <w:rsid w:val="00AD4304"/>
    <w:rsid w:val="00AD5434"/>
    <w:rsid w:val="00AD58B8"/>
    <w:rsid w:val="00AD5975"/>
    <w:rsid w:val="00AD6CB0"/>
    <w:rsid w:val="00AE15AA"/>
    <w:rsid w:val="00AE2037"/>
    <w:rsid w:val="00AE4800"/>
    <w:rsid w:val="00AE59FA"/>
    <w:rsid w:val="00AE5E6E"/>
    <w:rsid w:val="00AE753B"/>
    <w:rsid w:val="00AE7B27"/>
    <w:rsid w:val="00AE7ED1"/>
    <w:rsid w:val="00AF021F"/>
    <w:rsid w:val="00AF0438"/>
    <w:rsid w:val="00AF1449"/>
    <w:rsid w:val="00AF189A"/>
    <w:rsid w:val="00AF54B2"/>
    <w:rsid w:val="00AF66D2"/>
    <w:rsid w:val="00AF70D7"/>
    <w:rsid w:val="00AF73C4"/>
    <w:rsid w:val="00B00E8A"/>
    <w:rsid w:val="00B01630"/>
    <w:rsid w:val="00B0195F"/>
    <w:rsid w:val="00B02A79"/>
    <w:rsid w:val="00B038FF"/>
    <w:rsid w:val="00B07328"/>
    <w:rsid w:val="00B07B1C"/>
    <w:rsid w:val="00B10CF2"/>
    <w:rsid w:val="00B10DC5"/>
    <w:rsid w:val="00B12ABE"/>
    <w:rsid w:val="00B150EF"/>
    <w:rsid w:val="00B2243F"/>
    <w:rsid w:val="00B35AAE"/>
    <w:rsid w:val="00B36C5F"/>
    <w:rsid w:val="00B4064F"/>
    <w:rsid w:val="00B4265F"/>
    <w:rsid w:val="00B439E8"/>
    <w:rsid w:val="00B43BC0"/>
    <w:rsid w:val="00B4535B"/>
    <w:rsid w:val="00B50147"/>
    <w:rsid w:val="00B51C89"/>
    <w:rsid w:val="00B53C90"/>
    <w:rsid w:val="00B570DA"/>
    <w:rsid w:val="00B579B2"/>
    <w:rsid w:val="00B60850"/>
    <w:rsid w:val="00B61545"/>
    <w:rsid w:val="00B619AB"/>
    <w:rsid w:val="00B61C89"/>
    <w:rsid w:val="00B61E4E"/>
    <w:rsid w:val="00B647BB"/>
    <w:rsid w:val="00B66FA1"/>
    <w:rsid w:val="00B702EB"/>
    <w:rsid w:val="00B766F5"/>
    <w:rsid w:val="00B77063"/>
    <w:rsid w:val="00B77EF9"/>
    <w:rsid w:val="00B81796"/>
    <w:rsid w:val="00B834C5"/>
    <w:rsid w:val="00B846F9"/>
    <w:rsid w:val="00B856B6"/>
    <w:rsid w:val="00B903BF"/>
    <w:rsid w:val="00B91575"/>
    <w:rsid w:val="00B91F27"/>
    <w:rsid w:val="00B92156"/>
    <w:rsid w:val="00B955BE"/>
    <w:rsid w:val="00B95F56"/>
    <w:rsid w:val="00B969A2"/>
    <w:rsid w:val="00B970B8"/>
    <w:rsid w:val="00BA3946"/>
    <w:rsid w:val="00BA3B00"/>
    <w:rsid w:val="00BA51D2"/>
    <w:rsid w:val="00BA58B2"/>
    <w:rsid w:val="00BA727F"/>
    <w:rsid w:val="00BA7301"/>
    <w:rsid w:val="00BB3304"/>
    <w:rsid w:val="00BB5D19"/>
    <w:rsid w:val="00BB7D7A"/>
    <w:rsid w:val="00BC39DF"/>
    <w:rsid w:val="00BC473F"/>
    <w:rsid w:val="00BC546C"/>
    <w:rsid w:val="00BC5B01"/>
    <w:rsid w:val="00BC5CDA"/>
    <w:rsid w:val="00BC7F1C"/>
    <w:rsid w:val="00BD22FB"/>
    <w:rsid w:val="00BD29E3"/>
    <w:rsid w:val="00BD6733"/>
    <w:rsid w:val="00BD699A"/>
    <w:rsid w:val="00BD6F68"/>
    <w:rsid w:val="00BD7604"/>
    <w:rsid w:val="00BE0400"/>
    <w:rsid w:val="00BE4A2B"/>
    <w:rsid w:val="00BE5D78"/>
    <w:rsid w:val="00BF0B21"/>
    <w:rsid w:val="00BF0B7D"/>
    <w:rsid w:val="00BF12D2"/>
    <w:rsid w:val="00BF13EE"/>
    <w:rsid w:val="00BF4248"/>
    <w:rsid w:val="00BF4A55"/>
    <w:rsid w:val="00BF4C3F"/>
    <w:rsid w:val="00BF68D5"/>
    <w:rsid w:val="00C000A3"/>
    <w:rsid w:val="00C00DC8"/>
    <w:rsid w:val="00C03D1A"/>
    <w:rsid w:val="00C068FE"/>
    <w:rsid w:val="00C06974"/>
    <w:rsid w:val="00C10760"/>
    <w:rsid w:val="00C111D2"/>
    <w:rsid w:val="00C11562"/>
    <w:rsid w:val="00C12196"/>
    <w:rsid w:val="00C12E6C"/>
    <w:rsid w:val="00C154D3"/>
    <w:rsid w:val="00C17637"/>
    <w:rsid w:val="00C24DF7"/>
    <w:rsid w:val="00C26228"/>
    <w:rsid w:val="00C27083"/>
    <w:rsid w:val="00C30B64"/>
    <w:rsid w:val="00C31CC2"/>
    <w:rsid w:val="00C3364C"/>
    <w:rsid w:val="00C3383A"/>
    <w:rsid w:val="00C3404E"/>
    <w:rsid w:val="00C41C6A"/>
    <w:rsid w:val="00C42A06"/>
    <w:rsid w:val="00C43026"/>
    <w:rsid w:val="00C44C6D"/>
    <w:rsid w:val="00C46A9B"/>
    <w:rsid w:val="00C47777"/>
    <w:rsid w:val="00C506D6"/>
    <w:rsid w:val="00C50CF8"/>
    <w:rsid w:val="00C532A6"/>
    <w:rsid w:val="00C542D9"/>
    <w:rsid w:val="00C606BA"/>
    <w:rsid w:val="00C60702"/>
    <w:rsid w:val="00C6218E"/>
    <w:rsid w:val="00C63435"/>
    <w:rsid w:val="00C66DBF"/>
    <w:rsid w:val="00C67CD0"/>
    <w:rsid w:val="00C7029D"/>
    <w:rsid w:val="00C7039F"/>
    <w:rsid w:val="00C70CE6"/>
    <w:rsid w:val="00C73776"/>
    <w:rsid w:val="00C7449B"/>
    <w:rsid w:val="00C74678"/>
    <w:rsid w:val="00C770D7"/>
    <w:rsid w:val="00C773C5"/>
    <w:rsid w:val="00C80346"/>
    <w:rsid w:val="00C809B4"/>
    <w:rsid w:val="00C809D5"/>
    <w:rsid w:val="00C826EC"/>
    <w:rsid w:val="00C833DA"/>
    <w:rsid w:val="00C83F39"/>
    <w:rsid w:val="00C85F9D"/>
    <w:rsid w:val="00C869D9"/>
    <w:rsid w:val="00C95A8A"/>
    <w:rsid w:val="00C96A27"/>
    <w:rsid w:val="00C96B5F"/>
    <w:rsid w:val="00C97BFA"/>
    <w:rsid w:val="00CA1B8B"/>
    <w:rsid w:val="00CA2F31"/>
    <w:rsid w:val="00CA4F42"/>
    <w:rsid w:val="00CA7AC6"/>
    <w:rsid w:val="00CB02BD"/>
    <w:rsid w:val="00CB07C6"/>
    <w:rsid w:val="00CB1A19"/>
    <w:rsid w:val="00CB2965"/>
    <w:rsid w:val="00CB29F9"/>
    <w:rsid w:val="00CB38F2"/>
    <w:rsid w:val="00CB5EAD"/>
    <w:rsid w:val="00CC2B3D"/>
    <w:rsid w:val="00CC3C96"/>
    <w:rsid w:val="00CC3DDC"/>
    <w:rsid w:val="00CC5B84"/>
    <w:rsid w:val="00CC6041"/>
    <w:rsid w:val="00CC64E3"/>
    <w:rsid w:val="00CC7954"/>
    <w:rsid w:val="00CD371B"/>
    <w:rsid w:val="00CD3BFF"/>
    <w:rsid w:val="00CD44D3"/>
    <w:rsid w:val="00CD47EE"/>
    <w:rsid w:val="00CD6AFA"/>
    <w:rsid w:val="00CD7652"/>
    <w:rsid w:val="00CE1B68"/>
    <w:rsid w:val="00CE2A73"/>
    <w:rsid w:val="00CE4AFB"/>
    <w:rsid w:val="00CE5297"/>
    <w:rsid w:val="00CE705E"/>
    <w:rsid w:val="00CF02BE"/>
    <w:rsid w:val="00CF1751"/>
    <w:rsid w:val="00CF1C84"/>
    <w:rsid w:val="00CF4D0B"/>
    <w:rsid w:val="00D01A46"/>
    <w:rsid w:val="00D039AE"/>
    <w:rsid w:val="00D056BE"/>
    <w:rsid w:val="00D061F1"/>
    <w:rsid w:val="00D07191"/>
    <w:rsid w:val="00D12480"/>
    <w:rsid w:val="00D12F7B"/>
    <w:rsid w:val="00D13A6D"/>
    <w:rsid w:val="00D14701"/>
    <w:rsid w:val="00D154DD"/>
    <w:rsid w:val="00D15AFA"/>
    <w:rsid w:val="00D15E33"/>
    <w:rsid w:val="00D209C4"/>
    <w:rsid w:val="00D2114F"/>
    <w:rsid w:val="00D25223"/>
    <w:rsid w:val="00D2793B"/>
    <w:rsid w:val="00D317BA"/>
    <w:rsid w:val="00D337F3"/>
    <w:rsid w:val="00D33F9F"/>
    <w:rsid w:val="00D34F45"/>
    <w:rsid w:val="00D36F02"/>
    <w:rsid w:val="00D405C2"/>
    <w:rsid w:val="00D438F4"/>
    <w:rsid w:val="00D44874"/>
    <w:rsid w:val="00D4489C"/>
    <w:rsid w:val="00D44E3F"/>
    <w:rsid w:val="00D534DE"/>
    <w:rsid w:val="00D55357"/>
    <w:rsid w:val="00D56CAA"/>
    <w:rsid w:val="00D577B6"/>
    <w:rsid w:val="00D61F02"/>
    <w:rsid w:val="00D6220D"/>
    <w:rsid w:val="00D635B5"/>
    <w:rsid w:val="00D65928"/>
    <w:rsid w:val="00D67C33"/>
    <w:rsid w:val="00D67C77"/>
    <w:rsid w:val="00D735B3"/>
    <w:rsid w:val="00D736E9"/>
    <w:rsid w:val="00D74FF9"/>
    <w:rsid w:val="00D77592"/>
    <w:rsid w:val="00D77D87"/>
    <w:rsid w:val="00D8152F"/>
    <w:rsid w:val="00D81581"/>
    <w:rsid w:val="00D81F29"/>
    <w:rsid w:val="00D84FD2"/>
    <w:rsid w:val="00D85664"/>
    <w:rsid w:val="00D86307"/>
    <w:rsid w:val="00D86695"/>
    <w:rsid w:val="00D901A7"/>
    <w:rsid w:val="00D905E6"/>
    <w:rsid w:val="00D90709"/>
    <w:rsid w:val="00D9233E"/>
    <w:rsid w:val="00D95B08"/>
    <w:rsid w:val="00D95B73"/>
    <w:rsid w:val="00D95B86"/>
    <w:rsid w:val="00D95DBF"/>
    <w:rsid w:val="00D97BA6"/>
    <w:rsid w:val="00DA3F7C"/>
    <w:rsid w:val="00DA5EAA"/>
    <w:rsid w:val="00DA756C"/>
    <w:rsid w:val="00DB4F34"/>
    <w:rsid w:val="00DB5B58"/>
    <w:rsid w:val="00DC0667"/>
    <w:rsid w:val="00DC0710"/>
    <w:rsid w:val="00DC1453"/>
    <w:rsid w:val="00DC3D50"/>
    <w:rsid w:val="00DC4904"/>
    <w:rsid w:val="00DC6592"/>
    <w:rsid w:val="00DC66F6"/>
    <w:rsid w:val="00DC7092"/>
    <w:rsid w:val="00DC7B24"/>
    <w:rsid w:val="00DD0B37"/>
    <w:rsid w:val="00DD1216"/>
    <w:rsid w:val="00DD2117"/>
    <w:rsid w:val="00DD622E"/>
    <w:rsid w:val="00DE128D"/>
    <w:rsid w:val="00DE16E3"/>
    <w:rsid w:val="00DE1EFD"/>
    <w:rsid w:val="00DE28EB"/>
    <w:rsid w:val="00DE6592"/>
    <w:rsid w:val="00DE6D5A"/>
    <w:rsid w:val="00DE7143"/>
    <w:rsid w:val="00DF14A4"/>
    <w:rsid w:val="00DF231C"/>
    <w:rsid w:val="00DF2514"/>
    <w:rsid w:val="00DF2D5C"/>
    <w:rsid w:val="00DF6821"/>
    <w:rsid w:val="00DF6C19"/>
    <w:rsid w:val="00E03F68"/>
    <w:rsid w:val="00E04015"/>
    <w:rsid w:val="00E05192"/>
    <w:rsid w:val="00E0582C"/>
    <w:rsid w:val="00E06287"/>
    <w:rsid w:val="00E06959"/>
    <w:rsid w:val="00E07521"/>
    <w:rsid w:val="00E07F21"/>
    <w:rsid w:val="00E14052"/>
    <w:rsid w:val="00E177F7"/>
    <w:rsid w:val="00E17E4F"/>
    <w:rsid w:val="00E21875"/>
    <w:rsid w:val="00E22A9C"/>
    <w:rsid w:val="00E235E1"/>
    <w:rsid w:val="00E24B39"/>
    <w:rsid w:val="00E26381"/>
    <w:rsid w:val="00E33FDC"/>
    <w:rsid w:val="00E34785"/>
    <w:rsid w:val="00E347CA"/>
    <w:rsid w:val="00E34C76"/>
    <w:rsid w:val="00E4388A"/>
    <w:rsid w:val="00E447C4"/>
    <w:rsid w:val="00E45CC4"/>
    <w:rsid w:val="00E46316"/>
    <w:rsid w:val="00E46812"/>
    <w:rsid w:val="00E46D8F"/>
    <w:rsid w:val="00E477F5"/>
    <w:rsid w:val="00E53AF3"/>
    <w:rsid w:val="00E55A04"/>
    <w:rsid w:val="00E562A4"/>
    <w:rsid w:val="00E61947"/>
    <w:rsid w:val="00E62EDB"/>
    <w:rsid w:val="00E6346B"/>
    <w:rsid w:val="00E64323"/>
    <w:rsid w:val="00E64730"/>
    <w:rsid w:val="00E66364"/>
    <w:rsid w:val="00E70723"/>
    <w:rsid w:val="00E70B5F"/>
    <w:rsid w:val="00E712B5"/>
    <w:rsid w:val="00E71E52"/>
    <w:rsid w:val="00E73632"/>
    <w:rsid w:val="00E75861"/>
    <w:rsid w:val="00E827BF"/>
    <w:rsid w:val="00E83985"/>
    <w:rsid w:val="00E83EDA"/>
    <w:rsid w:val="00E84120"/>
    <w:rsid w:val="00E845CA"/>
    <w:rsid w:val="00E8518F"/>
    <w:rsid w:val="00E86BBB"/>
    <w:rsid w:val="00E9102E"/>
    <w:rsid w:val="00E91B81"/>
    <w:rsid w:val="00E97002"/>
    <w:rsid w:val="00E9789A"/>
    <w:rsid w:val="00E97EE5"/>
    <w:rsid w:val="00EA01CA"/>
    <w:rsid w:val="00EA0D1A"/>
    <w:rsid w:val="00EA3926"/>
    <w:rsid w:val="00EA4B23"/>
    <w:rsid w:val="00EA51D7"/>
    <w:rsid w:val="00EA5545"/>
    <w:rsid w:val="00EA6C80"/>
    <w:rsid w:val="00EB1B6C"/>
    <w:rsid w:val="00EB27E4"/>
    <w:rsid w:val="00EC0EFD"/>
    <w:rsid w:val="00EC177C"/>
    <w:rsid w:val="00EC2E4B"/>
    <w:rsid w:val="00EC3D82"/>
    <w:rsid w:val="00EC50AB"/>
    <w:rsid w:val="00ED294D"/>
    <w:rsid w:val="00ED33A7"/>
    <w:rsid w:val="00ED4ADF"/>
    <w:rsid w:val="00ED6AB1"/>
    <w:rsid w:val="00EE0328"/>
    <w:rsid w:val="00EE0B8E"/>
    <w:rsid w:val="00EE1102"/>
    <w:rsid w:val="00EE1252"/>
    <w:rsid w:val="00EE2D4E"/>
    <w:rsid w:val="00EE32D0"/>
    <w:rsid w:val="00EE34E4"/>
    <w:rsid w:val="00EE7CC6"/>
    <w:rsid w:val="00EF1EDD"/>
    <w:rsid w:val="00EF2533"/>
    <w:rsid w:val="00EF63E6"/>
    <w:rsid w:val="00EF7E33"/>
    <w:rsid w:val="00F02237"/>
    <w:rsid w:val="00F03B48"/>
    <w:rsid w:val="00F05E9F"/>
    <w:rsid w:val="00F06052"/>
    <w:rsid w:val="00F06762"/>
    <w:rsid w:val="00F0687B"/>
    <w:rsid w:val="00F07409"/>
    <w:rsid w:val="00F116FE"/>
    <w:rsid w:val="00F120D1"/>
    <w:rsid w:val="00F141C3"/>
    <w:rsid w:val="00F15ACE"/>
    <w:rsid w:val="00F167A4"/>
    <w:rsid w:val="00F16A97"/>
    <w:rsid w:val="00F21197"/>
    <w:rsid w:val="00F21571"/>
    <w:rsid w:val="00F21ACE"/>
    <w:rsid w:val="00F220F4"/>
    <w:rsid w:val="00F2297E"/>
    <w:rsid w:val="00F2341D"/>
    <w:rsid w:val="00F302D5"/>
    <w:rsid w:val="00F31E8B"/>
    <w:rsid w:val="00F41017"/>
    <w:rsid w:val="00F4352F"/>
    <w:rsid w:val="00F43685"/>
    <w:rsid w:val="00F453F2"/>
    <w:rsid w:val="00F455F8"/>
    <w:rsid w:val="00F50058"/>
    <w:rsid w:val="00F52F07"/>
    <w:rsid w:val="00F55455"/>
    <w:rsid w:val="00F6028D"/>
    <w:rsid w:val="00F62585"/>
    <w:rsid w:val="00F63402"/>
    <w:rsid w:val="00F64455"/>
    <w:rsid w:val="00F6459F"/>
    <w:rsid w:val="00F64753"/>
    <w:rsid w:val="00F64CF6"/>
    <w:rsid w:val="00F70BF1"/>
    <w:rsid w:val="00F715C3"/>
    <w:rsid w:val="00F72251"/>
    <w:rsid w:val="00F73407"/>
    <w:rsid w:val="00F76D58"/>
    <w:rsid w:val="00F7778C"/>
    <w:rsid w:val="00F802F4"/>
    <w:rsid w:val="00F80D6A"/>
    <w:rsid w:val="00F810BE"/>
    <w:rsid w:val="00F82809"/>
    <w:rsid w:val="00F84951"/>
    <w:rsid w:val="00F84959"/>
    <w:rsid w:val="00F858DA"/>
    <w:rsid w:val="00F86E20"/>
    <w:rsid w:val="00F87059"/>
    <w:rsid w:val="00F91147"/>
    <w:rsid w:val="00F93F41"/>
    <w:rsid w:val="00F9449B"/>
    <w:rsid w:val="00F966BC"/>
    <w:rsid w:val="00FA3F8D"/>
    <w:rsid w:val="00FA7882"/>
    <w:rsid w:val="00FB040F"/>
    <w:rsid w:val="00FB1C80"/>
    <w:rsid w:val="00FB2548"/>
    <w:rsid w:val="00FB44F6"/>
    <w:rsid w:val="00FB6772"/>
    <w:rsid w:val="00FB708E"/>
    <w:rsid w:val="00FB78A7"/>
    <w:rsid w:val="00FC0132"/>
    <w:rsid w:val="00FC1561"/>
    <w:rsid w:val="00FC38EC"/>
    <w:rsid w:val="00FC4934"/>
    <w:rsid w:val="00FC52D9"/>
    <w:rsid w:val="00FC6DAD"/>
    <w:rsid w:val="00FD0633"/>
    <w:rsid w:val="00FD2414"/>
    <w:rsid w:val="00FD3175"/>
    <w:rsid w:val="00FD4FC7"/>
    <w:rsid w:val="00FD6234"/>
    <w:rsid w:val="00FD77CC"/>
    <w:rsid w:val="00FE07AC"/>
    <w:rsid w:val="00FE0915"/>
    <w:rsid w:val="00FE6666"/>
    <w:rsid w:val="00FF04A5"/>
    <w:rsid w:val="00FF080F"/>
    <w:rsid w:val="00FF2A8F"/>
    <w:rsid w:val="00FF43EA"/>
    <w:rsid w:val="00FF4B40"/>
    <w:rsid w:val="00FF6F6F"/>
    <w:rsid w:val="00FF74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22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nb-NO" w:eastAsia="nb-NO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42087"/>
    <w:rPr>
      <w:rFonts w:ascii="Verdana" w:hAnsi="Verdana"/>
      <w:sz w:val="16"/>
      <w:szCs w:val="24"/>
      <w:lang w:eastAsia="en-US"/>
    </w:rPr>
  </w:style>
  <w:style w:type="paragraph" w:styleId="Overskrift1">
    <w:name w:val="heading 1"/>
    <w:basedOn w:val="Normal"/>
    <w:next w:val="Brdtekst"/>
    <w:qFormat/>
    <w:rsid w:val="00142087"/>
    <w:pPr>
      <w:keepNext/>
      <w:pageBreakBefore/>
      <w:numPr>
        <w:numId w:val="1"/>
      </w:numPr>
      <w:suppressLineNumbers/>
      <w:tabs>
        <w:tab w:val="center" w:pos="4320"/>
        <w:tab w:val="right" w:pos="8640"/>
      </w:tabs>
      <w:suppressAutoHyphens/>
      <w:spacing w:before="240" w:after="100"/>
      <w:outlineLvl w:val="0"/>
    </w:pPr>
    <w:rPr>
      <w:b/>
      <w:noProof/>
      <w:snapToGrid w:val="0"/>
      <w:kern w:val="24"/>
      <w:sz w:val="28"/>
      <w:szCs w:val="20"/>
    </w:rPr>
  </w:style>
  <w:style w:type="paragraph" w:styleId="Overskrift2">
    <w:name w:val="heading 2"/>
    <w:basedOn w:val="Normal"/>
    <w:next w:val="Brdtekst"/>
    <w:link w:val="Overskrift2Tegn"/>
    <w:autoRedefine/>
    <w:qFormat/>
    <w:rsid w:val="0001635A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4"/>
      <w:szCs w:val="28"/>
    </w:rPr>
  </w:style>
  <w:style w:type="paragraph" w:styleId="Overskrift3">
    <w:name w:val="heading 3"/>
    <w:aliases w:val="TF-Overskrift 3,H3,Underkap.,Arial 12 Fett,Underrubrik2,heading 3"/>
    <w:basedOn w:val="Normal"/>
    <w:next w:val="Brdtekst"/>
    <w:link w:val="Overskrift3Tegn"/>
    <w:autoRedefine/>
    <w:qFormat/>
    <w:rsid w:val="0094350F"/>
    <w:pPr>
      <w:keepNext/>
      <w:numPr>
        <w:ilvl w:val="2"/>
        <w:numId w:val="28"/>
      </w:numPr>
      <w:tabs>
        <w:tab w:val="clear" w:pos="1287"/>
        <w:tab w:val="num" w:pos="720"/>
      </w:tabs>
      <w:spacing w:before="240" w:after="60"/>
      <w:ind w:left="720"/>
      <w:outlineLvl w:val="2"/>
    </w:pPr>
    <w:rPr>
      <w:rFonts w:cs="Arial"/>
      <w:b/>
      <w:sz w:val="20"/>
      <w:szCs w:val="26"/>
    </w:rPr>
  </w:style>
  <w:style w:type="paragraph" w:styleId="Overskrift4">
    <w:name w:val="heading 4"/>
    <w:aliases w:val="Avsnitt,H4"/>
    <w:basedOn w:val="Normal"/>
    <w:next w:val="Brdtekst"/>
    <w:qFormat/>
    <w:rsid w:val="00142087"/>
    <w:pPr>
      <w:keepNext/>
      <w:numPr>
        <w:ilvl w:val="3"/>
        <w:numId w:val="1"/>
      </w:numPr>
      <w:tabs>
        <w:tab w:val="clear" w:pos="1573"/>
        <w:tab w:val="num" w:pos="864"/>
      </w:tabs>
      <w:spacing w:before="240" w:after="60"/>
      <w:ind w:left="864"/>
      <w:outlineLvl w:val="3"/>
    </w:pPr>
    <w:rPr>
      <w:b/>
      <w:bCs/>
      <w:sz w:val="18"/>
      <w:szCs w:val="20"/>
    </w:rPr>
  </w:style>
  <w:style w:type="paragraph" w:styleId="Overskrift5">
    <w:name w:val="heading 5"/>
    <w:basedOn w:val="Normal"/>
    <w:next w:val="Normal"/>
    <w:qFormat/>
    <w:rsid w:val="00142087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Overskrift6">
    <w:name w:val="heading 6"/>
    <w:basedOn w:val="Normal"/>
    <w:next w:val="Normal"/>
    <w:qFormat/>
    <w:rsid w:val="00142087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Overskrift7">
    <w:name w:val="heading 7"/>
    <w:basedOn w:val="Normal"/>
    <w:next w:val="Normal"/>
    <w:qFormat/>
    <w:rsid w:val="00142087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Overskrift8">
    <w:name w:val="heading 8"/>
    <w:basedOn w:val="Normal"/>
    <w:next w:val="Normal"/>
    <w:qFormat/>
    <w:rsid w:val="00142087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Overskrift9">
    <w:name w:val="heading 9"/>
    <w:basedOn w:val="Normal"/>
    <w:next w:val="Normal"/>
    <w:qFormat/>
    <w:rsid w:val="0014208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rdtekst">
    <w:name w:val="Body Text"/>
    <w:basedOn w:val="Normal"/>
    <w:link w:val="BrdtekstTegn"/>
    <w:rsid w:val="00142087"/>
    <w:pPr>
      <w:spacing w:after="120"/>
    </w:pPr>
  </w:style>
  <w:style w:type="paragraph" w:styleId="Bildetekst">
    <w:name w:val="caption"/>
    <w:basedOn w:val="Normal"/>
    <w:next w:val="Normal"/>
    <w:qFormat/>
    <w:rsid w:val="00142087"/>
    <w:pPr>
      <w:spacing w:before="240"/>
    </w:pPr>
    <w:rPr>
      <w:b/>
      <w:iCs/>
      <w:szCs w:val="20"/>
      <w:lang w:eastAsia="nb-NO"/>
    </w:rPr>
  </w:style>
  <w:style w:type="paragraph" w:customStyle="1" w:styleId="StyleCaptionTopSinglesolidlineAuto05ptLinewidth">
    <w:name w:val="Style Caption + Top: (Single solid line Auto  05 pt Line width)"/>
    <w:basedOn w:val="Bildetekst"/>
    <w:rsid w:val="00142087"/>
    <w:pPr>
      <w:pBdr>
        <w:top w:val="single" w:sz="4" w:space="1" w:color="auto"/>
      </w:pBdr>
      <w:spacing w:before="120" w:after="120"/>
    </w:pPr>
    <w:rPr>
      <w:bCs/>
      <w:iCs w:val="0"/>
      <w:lang w:val="en-US" w:eastAsia="en-US"/>
    </w:rPr>
  </w:style>
  <w:style w:type="paragraph" w:styleId="INNH1">
    <w:name w:val="toc 1"/>
    <w:basedOn w:val="Normal"/>
    <w:next w:val="Normal"/>
    <w:uiPriority w:val="39"/>
    <w:rsid w:val="00142087"/>
    <w:rPr>
      <w:b/>
      <w:sz w:val="20"/>
    </w:rPr>
  </w:style>
  <w:style w:type="character" w:styleId="Hyperkobling">
    <w:name w:val="Hyperlink"/>
    <w:basedOn w:val="Standardskriftforavsnitt"/>
    <w:uiPriority w:val="99"/>
    <w:rsid w:val="00142087"/>
    <w:rPr>
      <w:color w:val="0000FF"/>
      <w:u w:val="single"/>
    </w:rPr>
  </w:style>
  <w:style w:type="paragraph" w:styleId="Topptekst">
    <w:name w:val="header"/>
    <w:basedOn w:val="Normal"/>
    <w:rsid w:val="00142087"/>
    <w:pPr>
      <w:tabs>
        <w:tab w:val="center" w:pos="4153"/>
        <w:tab w:val="right" w:pos="8306"/>
      </w:tabs>
    </w:pPr>
  </w:style>
  <w:style w:type="paragraph" w:styleId="Bunntekst">
    <w:name w:val="footer"/>
    <w:basedOn w:val="Normal"/>
    <w:rsid w:val="00142087"/>
    <w:pPr>
      <w:tabs>
        <w:tab w:val="center" w:pos="4153"/>
        <w:tab w:val="right" w:pos="8306"/>
      </w:tabs>
    </w:pPr>
  </w:style>
  <w:style w:type="paragraph" w:styleId="INNH2">
    <w:name w:val="toc 2"/>
    <w:basedOn w:val="Normal"/>
    <w:next w:val="Normal"/>
    <w:uiPriority w:val="39"/>
    <w:rsid w:val="00142087"/>
    <w:pPr>
      <w:ind w:left="240"/>
    </w:pPr>
    <w:rPr>
      <w:lang w:eastAsia="nb-NO"/>
    </w:rPr>
  </w:style>
  <w:style w:type="character" w:styleId="Sidetall">
    <w:name w:val="page number"/>
    <w:basedOn w:val="Standardskriftforavsnitt"/>
    <w:rsid w:val="00142087"/>
  </w:style>
  <w:style w:type="paragraph" w:customStyle="1" w:styleId="Kulepunkt">
    <w:name w:val="Kulepunkt"/>
    <w:basedOn w:val="Normal"/>
    <w:autoRedefine/>
    <w:rsid w:val="00142087"/>
    <w:pPr>
      <w:tabs>
        <w:tab w:val="num" w:pos="720"/>
      </w:tabs>
      <w:ind w:left="720" w:hanging="360"/>
    </w:pPr>
    <w:rPr>
      <w:sz w:val="20"/>
      <w:lang w:val="en-US" w:eastAsia="nb-NO"/>
    </w:rPr>
  </w:style>
  <w:style w:type="paragraph" w:styleId="INNH3">
    <w:name w:val="toc 3"/>
    <w:basedOn w:val="Normal"/>
    <w:next w:val="Normal"/>
    <w:uiPriority w:val="39"/>
    <w:rsid w:val="00142087"/>
    <w:pPr>
      <w:ind w:left="320"/>
    </w:pPr>
  </w:style>
  <w:style w:type="paragraph" w:customStyle="1" w:styleId="Tabellnormal">
    <w:name w:val="Tabell normal"/>
    <w:basedOn w:val="Normal"/>
    <w:autoRedefine/>
    <w:rsid w:val="00142087"/>
    <w:rPr>
      <w:lang w:eastAsia="nb-NO"/>
    </w:rPr>
  </w:style>
  <w:style w:type="paragraph" w:customStyle="1" w:styleId="Tabellkulepunkt1">
    <w:name w:val="Tabell kulepunkt 1"/>
    <w:basedOn w:val="Kulepunkt"/>
    <w:autoRedefine/>
    <w:rsid w:val="00142087"/>
    <w:pPr>
      <w:tabs>
        <w:tab w:val="clear" w:pos="720"/>
        <w:tab w:val="num" w:pos="360"/>
      </w:tabs>
      <w:ind w:left="340" w:hanging="340"/>
    </w:pPr>
    <w:rPr>
      <w:sz w:val="16"/>
      <w:lang w:val="nb-NO"/>
    </w:rPr>
  </w:style>
  <w:style w:type="paragraph" w:customStyle="1" w:styleId="Tabellkulepunkt2">
    <w:name w:val="Tabell kulepunkt 2"/>
    <w:basedOn w:val="Tabellkulepunkt1"/>
    <w:autoRedefine/>
    <w:rsid w:val="00142087"/>
    <w:pPr>
      <w:tabs>
        <w:tab w:val="clear" w:pos="360"/>
        <w:tab w:val="num" w:pos="454"/>
      </w:tabs>
      <w:ind w:left="454" w:hanging="454"/>
    </w:pPr>
  </w:style>
  <w:style w:type="character" w:styleId="Fulgthyperkobling">
    <w:name w:val="FollowedHyperlink"/>
    <w:basedOn w:val="Standardskriftforavsnitt"/>
    <w:rsid w:val="00142087"/>
    <w:rPr>
      <w:color w:val="800080"/>
      <w:u w:val="single"/>
    </w:rPr>
  </w:style>
  <w:style w:type="character" w:styleId="Merknadsreferanse">
    <w:name w:val="annotation reference"/>
    <w:basedOn w:val="Standardskriftforavsnitt"/>
    <w:semiHidden/>
    <w:rsid w:val="00142087"/>
    <w:rPr>
      <w:sz w:val="16"/>
      <w:szCs w:val="16"/>
    </w:rPr>
  </w:style>
  <w:style w:type="paragraph" w:styleId="Merknadstekst">
    <w:name w:val="annotation text"/>
    <w:basedOn w:val="Normal"/>
    <w:semiHidden/>
    <w:rsid w:val="00142087"/>
    <w:rPr>
      <w:sz w:val="20"/>
      <w:szCs w:val="20"/>
    </w:rPr>
  </w:style>
  <w:style w:type="paragraph" w:styleId="INNH4">
    <w:name w:val="toc 4"/>
    <w:basedOn w:val="Normal"/>
    <w:next w:val="Normal"/>
    <w:autoRedefine/>
    <w:semiHidden/>
    <w:rsid w:val="00142087"/>
    <w:pPr>
      <w:ind w:left="720"/>
    </w:pPr>
    <w:rPr>
      <w:rFonts w:ascii="Times New Roman" w:hAnsi="Times New Roman"/>
      <w:sz w:val="24"/>
      <w:lang w:val="en-GB"/>
    </w:rPr>
  </w:style>
  <w:style w:type="paragraph" w:customStyle="1" w:styleId="Kode">
    <w:name w:val="Kode"/>
    <w:basedOn w:val="Brdtekst"/>
    <w:rsid w:val="00142087"/>
    <w:pPr>
      <w:tabs>
        <w:tab w:val="left" w:pos="170"/>
        <w:tab w:val="left" w:pos="340"/>
        <w:tab w:val="left" w:pos="510"/>
        <w:tab w:val="left" w:pos="680"/>
        <w:tab w:val="left" w:pos="851"/>
        <w:tab w:val="left" w:pos="1021"/>
        <w:tab w:val="left" w:pos="1191"/>
      </w:tabs>
      <w:spacing w:after="0"/>
    </w:pPr>
    <w:rPr>
      <w:rFonts w:ascii="Arial" w:hAnsi="Arial"/>
    </w:rPr>
  </w:style>
  <w:style w:type="paragraph" w:styleId="INNH5">
    <w:name w:val="toc 5"/>
    <w:basedOn w:val="Normal"/>
    <w:next w:val="Normal"/>
    <w:autoRedefine/>
    <w:semiHidden/>
    <w:rsid w:val="00142087"/>
    <w:pPr>
      <w:ind w:left="960"/>
    </w:pPr>
    <w:rPr>
      <w:rFonts w:ascii="Times New Roman" w:hAnsi="Times New Roman"/>
      <w:sz w:val="24"/>
      <w:lang w:val="en-GB"/>
    </w:rPr>
  </w:style>
  <w:style w:type="paragraph" w:styleId="INNH6">
    <w:name w:val="toc 6"/>
    <w:basedOn w:val="Normal"/>
    <w:next w:val="Normal"/>
    <w:autoRedefine/>
    <w:semiHidden/>
    <w:rsid w:val="00142087"/>
    <w:pPr>
      <w:ind w:left="1200"/>
    </w:pPr>
    <w:rPr>
      <w:rFonts w:ascii="Times New Roman" w:hAnsi="Times New Roman"/>
      <w:sz w:val="24"/>
      <w:lang w:val="en-GB"/>
    </w:rPr>
  </w:style>
  <w:style w:type="paragraph" w:styleId="INNH7">
    <w:name w:val="toc 7"/>
    <w:basedOn w:val="Normal"/>
    <w:next w:val="Normal"/>
    <w:autoRedefine/>
    <w:semiHidden/>
    <w:rsid w:val="00142087"/>
    <w:pPr>
      <w:ind w:left="1440"/>
    </w:pPr>
    <w:rPr>
      <w:rFonts w:ascii="Times New Roman" w:hAnsi="Times New Roman"/>
      <w:sz w:val="24"/>
      <w:lang w:val="en-GB"/>
    </w:rPr>
  </w:style>
  <w:style w:type="paragraph" w:styleId="INNH8">
    <w:name w:val="toc 8"/>
    <w:basedOn w:val="Normal"/>
    <w:next w:val="Normal"/>
    <w:autoRedefine/>
    <w:semiHidden/>
    <w:rsid w:val="00142087"/>
    <w:pPr>
      <w:ind w:left="1680"/>
    </w:pPr>
    <w:rPr>
      <w:rFonts w:ascii="Times New Roman" w:hAnsi="Times New Roman"/>
      <w:sz w:val="24"/>
      <w:lang w:val="en-GB"/>
    </w:rPr>
  </w:style>
  <w:style w:type="paragraph" w:styleId="INNH9">
    <w:name w:val="toc 9"/>
    <w:basedOn w:val="Normal"/>
    <w:next w:val="Normal"/>
    <w:autoRedefine/>
    <w:semiHidden/>
    <w:rsid w:val="00142087"/>
    <w:pPr>
      <w:ind w:left="1920"/>
    </w:pPr>
    <w:rPr>
      <w:rFonts w:ascii="Times New Roman" w:hAnsi="Times New Roman"/>
      <w:sz w:val="24"/>
      <w:lang w:val="en-GB"/>
    </w:rPr>
  </w:style>
  <w:style w:type="table" w:styleId="Tabellrutenett">
    <w:name w:val="Table Grid"/>
    <w:basedOn w:val="Vanligtabell"/>
    <w:rsid w:val="007B75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alloonText1">
    <w:name w:val="Balloon Text1"/>
    <w:basedOn w:val="Normal"/>
    <w:semiHidden/>
    <w:rsid w:val="00142087"/>
    <w:rPr>
      <w:rFonts w:ascii="Tahoma" w:hAnsi="Tahoma" w:cs="Tahoma"/>
      <w:szCs w:val="16"/>
    </w:rPr>
  </w:style>
  <w:style w:type="paragraph" w:styleId="Bobletekst">
    <w:name w:val="Balloon Text"/>
    <w:basedOn w:val="Normal"/>
    <w:semiHidden/>
    <w:rsid w:val="000665AC"/>
    <w:rPr>
      <w:rFonts w:ascii="Tahoma" w:hAnsi="Tahoma" w:cs="Tahoma"/>
      <w:szCs w:val="16"/>
    </w:rPr>
  </w:style>
  <w:style w:type="character" w:styleId="Sterk">
    <w:name w:val="Strong"/>
    <w:basedOn w:val="Standardskriftforavsnitt"/>
    <w:qFormat/>
    <w:rsid w:val="009A6D3E"/>
    <w:rPr>
      <w:b/>
      <w:bCs/>
    </w:rPr>
  </w:style>
  <w:style w:type="paragraph" w:styleId="Listeavsnitt">
    <w:name w:val="List Paragraph"/>
    <w:basedOn w:val="Normal"/>
    <w:uiPriority w:val="34"/>
    <w:qFormat/>
    <w:rsid w:val="004C3122"/>
    <w:pPr>
      <w:ind w:left="708"/>
    </w:pPr>
  </w:style>
  <w:style w:type="character" w:customStyle="1" w:styleId="BrdtekstTegn">
    <w:name w:val="Brødtekst Tegn"/>
    <w:basedOn w:val="Standardskriftforavsnitt"/>
    <w:link w:val="Brdtekst"/>
    <w:rsid w:val="008C2E2F"/>
    <w:rPr>
      <w:rFonts w:ascii="Verdana" w:hAnsi="Verdana"/>
      <w:sz w:val="16"/>
      <w:szCs w:val="24"/>
      <w:lang w:eastAsia="en-US"/>
    </w:rPr>
  </w:style>
  <w:style w:type="paragraph" w:styleId="Revisjon">
    <w:name w:val="Revision"/>
    <w:hidden/>
    <w:uiPriority w:val="99"/>
    <w:semiHidden/>
    <w:rsid w:val="002739FE"/>
    <w:rPr>
      <w:rFonts w:ascii="Verdana" w:hAnsi="Verdana"/>
      <w:sz w:val="16"/>
      <w:szCs w:val="24"/>
      <w:lang w:eastAsia="en-US"/>
    </w:rPr>
  </w:style>
  <w:style w:type="paragraph" w:styleId="Rentekst">
    <w:name w:val="Plain Text"/>
    <w:basedOn w:val="Normal"/>
    <w:link w:val="RentekstTegn"/>
    <w:uiPriority w:val="99"/>
    <w:unhideWhenUsed/>
    <w:rsid w:val="007B08AF"/>
    <w:rPr>
      <w:rFonts w:ascii="Consolas" w:eastAsiaTheme="minorHAnsi" w:hAnsi="Consolas" w:cstheme="minorBidi"/>
      <w:sz w:val="21"/>
      <w:szCs w:val="21"/>
    </w:rPr>
  </w:style>
  <w:style w:type="character" w:customStyle="1" w:styleId="RentekstTegn">
    <w:name w:val="Ren tekst Tegn"/>
    <w:basedOn w:val="Standardskriftforavsnitt"/>
    <w:link w:val="Rentekst"/>
    <w:uiPriority w:val="99"/>
    <w:rsid w:val="007B08AF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Overskrift2Tegn">
    <w:name w:val="Overskrift 2 Tegn"/>
    <w:basedOn w:val="Standardskriftforavsnitt"/>
    <w:link w:val="Overskrift2"/>
    <w:rsid w:val="0001635A"/>
    <w:rPr>
      <w:rFonts w:ascii="Verdana" w:hAnsi="Verdana" w:cs="Arial"/>
      <w:b/>
      <w:bCs/>
      <w:iCs/>
      <w:sz w:val="24"/>
      <w:szCs w:val="28"/>
      <w:lang w:eastAsia="en-US"/>
    </w:rPr>
  </w:style>
  <w:style w:type="character" w:customStyle="1" w:styleId="Overskrift3Tegn">
    <w:name w:val="Overskrift 3 Tegn"/>
    <w:aliases w:val="TF-Overskrift 3 Tegn,H3 Tegn,Underkap. Tegn,Arial 12 Fett Tegn,Underrubrik2 Tegn,heading 3 Tegn"/>
    <w:basedOn w:val="Standardskriftforavsnitt"/>
    <w:link w:val="Overskrift3"/>
    <w:rsid w:val="0094350F"/>
    <w:rPr>
      <w:rFonts w:ascii="Verdana" w:hAnsi="Verdana" w:cs="Arial"/>
      <w:b/>
      <w:szCs w:val="26"/>
      <w:lang w:eastAsia="en-US"/>
    </w:rPr>
  </w:style>
  <w:style w:type="paragraph" w:styleId="Ingenmellomrom">
    <w:name w:val="No Spacing"/>
    <w:uiPriority w:val="1"/>
    <w:qFormat/>
    <w:rsid w:val="006551FB"/>
    <w:pPr>
      <w:widowControl w:val="0"/>
    </w:pPr>
    <w:rPr>
      <w:lang w:val="en-US" w:eastAsia="en-US"/>
    </w:rPr>
  </w:style>
  <w:style w:type="table" w:styleId="Tabellrutenett3">
    <w:name w:val="Table Grid 3"/>
    <w:basedOn w:val="Vanligtabell"/>
    <w:rsid w:val="006551FB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Dokumentkart">
    <w:name w:val="Document Map"/>
    <w:basedOn w:val="Normal"/>
    <w:link w:val="DokumentkartTegn"/>
    <w:rsid w:val="00F858DA"/>
    <w:rPr>
      <w:rFonts w:ascii="Tahoma" w:hAnsi="Tahoma" w:cs="Tahoma"/>
      <w:szCs w:val="16"/>
    </w:rPr>
  </w:style>
  <w:style w:type="character" w:customStyle="1" w:styleId="DokumentkartTegn">
    <w:name w:val="Dokumentkart Tegn"/>
    <w:basedOn w:val="Standardskriftforavsnitt"/>
    <w:link w:val="Dokumentkart"/>
    <w:rsid w:val="00F858DA"/>
    <w:rPr>
      <w:rFonts w:ascii="Tahoma" w:hAnsi="Tahoma" w:cs="Tahoma"/>
      <w:sz w:val="16"/>
      <w:szCs w:val="16"/>
      <w:lang w:eastAsia="en-US"/>
    </w:rPr>
  </w:style>
  <w:style w:type="paragraph" w:styleId="HTML-forhndsformatert">
    <w:name w:val="HTML Preformatted"/>
    <w:basedOn w:val="Normal"/>
    <w:link w:val="HTML-forhndsformatertTegn"/>
    <w:rsid w:val="00E22A9C"/>
    <w:rPr>
      <w:rFonts w:ascii="Consolas" w:hAnsi="Consolas" w:cs="Consolas"/>
      <w:sz w:val="20"/>
      <w:szCs w:val="20"/>
    </w:rPr>
  </w:style>
  <w:style w:type="character" w:customStyle="1" w:styleId="HTML-forhndsformatertTegn">
    <w:name w:val="HTML-forhåndsformatert Tegn"/>
    <w:basedOn w:val="Standardskriftforavsnitt"/>
    <w:link w:val="HTML-forhndsformatert"/>
    <w:rsid w:val="00E22A9C"/>
    <w:rPr>
      <w:rFonts w:ascii="Consolas" w:hAnsi="Consolas" w:cs="Consolas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129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849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528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348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24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79477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3322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0381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98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0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3575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15824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319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45249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91032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184798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4267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83911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4748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5225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3531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046964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2334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725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4467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73086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9785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30133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81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64484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8331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11648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4302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0896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9430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515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338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104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711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9355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378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3734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299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8744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13334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77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72660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3629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41886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901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939117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88597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779888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981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67890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412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41639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91868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5312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84651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20106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7468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370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9035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21039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8792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81097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0268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32225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7817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514385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2468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27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442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8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32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818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181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86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852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2256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16495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86885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7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0344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6652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79609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9908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04188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876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21322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9319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15771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5266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74427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9749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82180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75330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174000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24272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05948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36458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58716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5457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50378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20814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89085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2800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06895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55448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968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517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22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icrosoft.com/download/en/details.aspx?displaylang=en&amp;id=25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2.xm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file:///R:\Midlertidi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ile:///R:\Midlertidi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microsoft.com/download/en/details.aspx?displaylang=en&amp;id=24872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os\Desktop\WordM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E3D06AC79EBE42B9FEA04B204C682F" ma:contentTypeVersion="0" ma:contentTypeDescription="Create a new document." ma:contentTypeScope="" ma:versionID="6bb5146d201cd30436d78561a4f3bcf1">
  <xsd:schema xmlns:xsd="http://www.w3.org/2001/XMLSchema" xmlns:p="http://schemas.microsoft.com/office/2006/metadata/properties" targetNamespace="http://schemas.microsoft.com/office/2006/metadata/properties" ma:root="true" ma:fieldsID="15542781a2740801cbab5d90be16143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Beskrivels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CD308B-B8BE-492E-957D-1180E5860393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ECF8E089-F6B7-4CA9-AE01-0CAC13932F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A47238-E82B-4E79-8D11-FDB16FF85F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D8AF0A23-96B9-465B-884A-8E65A9FCE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WordMal.dotx</Template>
  <TotalTime>508</TotalTime>
  <Pages>1</Pages>
  <Words>2749</Words>
  <Characters>18039</Characters>
  <Application>Microsoft Office Word</Application>
  <DocSecurity>0</DocSecurity>
  <Lines>668</Lines>
  <Paragraphs>433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Word mal</vt:lpstr>
      <vt:lpstr>Word mal</vt:lpstr>
    </vt:vector>
  </TitlesOfParts>
  <Company>ErgoGroup</Company>
  <LinksUpToDate>false</LinksUpToDate>
  <CharactersWithSpaces>20355</CharactersWithSpaces>
  <SharedDoc>false</SharedDoc>
  <HLinks>
    <vt:vector size="342" baseType="variant">
      <vt:variant>
        <vt:i4>1638460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_Toc168464389</vt:lpwstr>
      </vt:variant>
      <vt:variant>
        <vt:i4>1638460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_Toc168464388</vt:lpwstr>
      </vt:variant>
      <vt:variant>
        <vt:i4>1638460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_Toc168464387</vt:lpwstr>
      </vt:variant>
      <vt:variant>
        <vt:i4>1638460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_Toc168464386</vt:lpwstr>
      </vt:variant>
      <vt:variant>
        <vt:i4>1638460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_Toc168464385</vt:lpwstr>
      </vt:variant>
      <vt:variant>
        <vt:i4>1638460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_Toc168464384</vt:lpwstr>
      </vt:variant>
      <vt:variant>
        <vt:i4>1638460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_Toc168464383</vt:lpwstr>
      </vt:variant>
      <vt:variant>
        <vt:i4>1638460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_Toc168464382</vt:lpwstr>
      </vt:variant>
      <vt:variant>
        <vt:i4>1638460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_Toc168464381</vt:lpwstr>
      </vt:variant>
      <vt:variant>
        <vt:i4>1638460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_Toc168464380</vt:lpwstr>
      </vt:variant>
      <vt:variant>
        <vt:i4>1441852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_Toc168464379</vt:lpwstr>
      </vt:variant>
      <vt:variant>
        <vt:i4>1441852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_Toc168464378</vt:lpwstr>
      </vt:variant>
      <vt:variant>
        <vt:i4>1441852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_Toc168464377</vt:lpwstr>
      </vt:variant>
      <vt:variant>
        <vt:i4>1441852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_Toc168464376</vt:lpwstr>
      </vt:variant>
      <vt:variant>
        <vt:i4>1441852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_Toc168464375</vt:lpwstr>
      </vt:variant>
      <vt:variant>
        <vt:i4>1441852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_Toc168464374</vt:lpwstr>
      </vt:variant>
      <vt:variant>
        <vt:i4>1441852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_Toc168464373</vt:lpwstr>
      </vt:variant>
      <vt:variant>
        <vt:i4>1441852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_Toc168464372</vt:lpwstr>
      </vt:variant>
      <vt:variant>
        <vt:i4>1441852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_Toc168464371</vt:lpwstr>
      </vt:variant>
      <vt:variant>
        <vt:i4>1441852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_Toc168464370</vt:lpwstr>
      </vt:variant>
      <vt:variant>
        <vt:i4>1507388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_Toc168464369</vt:lpwstr>
      </vt:variant>
      <vt:variant>
        <vt:i4>1507388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_Toc168464368</vt:lpwstr>
      </vt:variant>
      <vt:variant>
        <vt:i4>1507388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_Toc168464367</vt:lpwstr>
      </vt:variant>
      <vt:variant>
        <vt:i4>1507388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_Toc168464366</vt:lpwstr>
      </vt:variant>
      <vt:variant>
        <vt:i4>1507388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_Toc168464365</vt:lpwstr>
      </vt:variant>
      <vt:variant>
        <vt:i4>1507388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_Toc168464364</vt:lpwstr>
      </vt:variant>
      <vt:variant>
        <vt:i4>1507388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_Toc168464363</vt:lpwstr>
      </vt:variant>
      <vt:variant>
        <vt:i4>1507388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_Toc168464362</vt:lpwstr>
      </vt:variant>
      <vt:variant>
        <vt:i4>1507388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_Toc168464361</vt:lpwstr>
      </vt:variant>
      <vt:variant>
        <vt:i4>1507388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_Toc168464360</vt:lpwstr>
      </vt:variant>
      <vt:variant>
        <vt:i4>1310780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_Toc168464359</vt:lpwstr>
      </vt:variant>
      <vt:variant>
        <vt:i4>1310780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_Toc168464358</vt:lpwstr>
      </vt:variant>
      <vt:variant>
        <vt:i4>1310780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_Toc168464357</vt:lpwstr>
      </vt:variant>
      <vt:variant>
        <vt:i4>1310780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_Toc168464356</vt:lpwstr>
      </vt:variant>
      <vt:variant>
        <vt:i4>1310780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_Toc168464355</vt:lpwstr>
      </vt:variant>
      <vt:variant>
        <vt:i4>1310780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_Toc168464354</vt:lpwstr>
      </vt:variant>
      <vt:variant>
        <vt:i4>1310780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_Toc168464353</vt:lpwstr>
      </vt:variant>
      <vt:variant>
        <vt:i4>1310780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_Toc168464352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_Toc168464351</vt:lpwstr>
      </vt:variant>
      <vt:variant>
        <vt:i4>1310780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_Toc168464350</vt:lpwstr>
      </vt:variant>
      <vt:variant>
        <vt:i4>1376316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_Toc168464349</vt:lpwstr>
      </vt:variant>
      <vt:variant>
        <vt:i4>1376316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_Toc168464348</vt:lpwstr>
      </vt:variant>
      <vt:variant>
        <vt:i4>1376316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_Toc168464347</vt:lpwstr>
      </vt:variant>
      <vt:variant>
        <vt:i4>1376316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_Toc168464346</vt:lpwstr>
      </vt:variant>
      <vt:variant>
        <vt:i4>1376316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_Toc168464345</vt:lpwstr>
      </vt:variant>
      <vt:variant>
        <vt:i4>1376316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_Toc168464344</vt:lpwstr>
      </vt:variant>
      <vt:variant>
        <vt:i4>1376316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_Toc168464343</vt:lpwstr>
      </vt:variant>
      <vt:variant>
        <vt:i4>1376316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_Toc168464342</vt:lpwstr>
      </vt:variant>
      <vt:variant>
        <vt:i4>1376316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_Toc168464341</vt:lpwstr>
      </vt:variant>
      <vt:variant>
        <vt:i4>1376316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_Toc168464340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_Toc168464339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_Toc168464338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_Toc168464337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_Toc168464336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_Toc168464335</vt:lpwstr>
      </vt:variant>
      <vt:variant>
        <vt:i4>1048587</vt:i4>
      </vt:variant>
      <vt:variant>
        <vt:i4>12</vt:i4>
      </vt:variant>
      <vt:variant>
        <vt:i4>0</vt:i4>
      </vt:variant>
      <vt:variant>
        <vt:i4>5</vt:i4>
      </vt:variant>
      <vt:variant>
        <vt:lpwstr>http://www.ergogroup.no/</vt:lpwstr>
      </vt:variant>
      <vt:variant>
        <vt:lpwstr/>
      </vt:variant>
      <vt:variant>
        <vt:i4>1835015</vt:i4>
      </vt:variant>
      <vt:variant>
        <vt:i4>0</vt:i4>
      </vt:variant>
      <vt:variant>
        <vt:i4>0</vt:i4>
      </vt:variant>
      <vt:variant>
        <vt:i4>5</vt:i4>
      </vt:variant>
      <vt:variant>
        <vt:lpwstr>javascript:ClickThumbnail(1)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mal</dc:title>
  <dc:creator>Frank Rosanowsky</dc:creator>
  <cp:lastModifiedBy>Frank Rosanowsky</cp:lastModifiedBy>
  <cp:revision>42</cp:revision>
  <cp:lastPrinted>2012-04-25T10:55:00Z</cp:lastPrinted>
  <dcterms:created xsi:type="dcterms:W3CDTF">2012-03-29T11:53:00Z</dcterms:created>
  <dcterms:modified xsi:type="dcterms:W3CDTF">2012-04-25T10:57:00Z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0x0101001EE3D06AC79EBE42B9FEA04B204C682F</vt:lpwstr>
  </property>
</Properties>
</file>